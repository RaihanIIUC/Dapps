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D45D4" w14:textId="0D10B836" w:rsidR="007A7DED" w:rsidRDefault="009F48D7" w:rsidP="002F09B4">
      <w:pPr>
        <w:pStyle w:val="001aHardcover-TitleAndUKM"/>
      </w:pPr>
      <w:bookmarkStart w:id="0" w:name="_Toc300138915"/>
      <w:bookmarkStart w:id="1" w:name="_Toc301213344"/>
      <w:bookmarkStart w:id="2" w:name="_Toc301213500"/>
      <w:bookmarkStart w:id="3" w:name="_Toc301213549"/>
      <w:bookmarkStart w:id="4" w:name="_Toc303520800"/>
      <w:bookmarkStart w:id="5" w:name="_Toc303521661"/>
      <w:bookmarkStart w:id="6" w:name="_Toc303521839"/>
      <w:bookmarkStart w:id="7" w:name="_Toc303523615"/>
      <w:bookmarkStart w:id="8" w:name="_Hlk64280982"/>
      <w:r>
        <w:t>Md. Tazwar Islam</w:t>
      </w:r>
      <w:r w:rsidR="00B92D4E">
        <w:t xml:space="preserve"> (</w:t>
      </w:r>
      <w:r>
        <w:t>C163072</w:t>
      </w:r>
      <w:r w:rsidR="00B92D4E">
        <w:t>)</w:t>
      </w:r>
    </w:p>
    <w:p w14:paraId="4445FD58" w14:textId="77777777" w:rsidR="00B92D4E" w:rsidRDefault="00B92D4E" w:rsidP="007A7DED">
      <w:pPr>
        <w:pStyle w:val="001bHardcover-Name"/>
        <w:spacing w:after="240"/>
      </w:pPr>
    </w:p>
    <w:p w14:paraId="590D33E1" w14:textId="1A01F6AF" w:rsidR="00B92D4E" w:rsidRDefault="009F48D7" w:rsidP="00B92D4E">
      <w:pPr>
        <w:pStyle w:val="001bHardcover-Name"/>
      </w:pPr>
      <w:r>
        <w:t>Salah Uddin Sakib</w:t>
      </w:r>
      <w:r w:rsidR="00B92D4E">
        <w:t xml:space="preserve">  (</w:t>
      </w:r>
      <w:r>
        <w:t>C163088</w:t>
      </w:r>
      <w:r w:rsidR="00B92D4E">
        <w:t>)</w:t>
      </w:r>
    </w:p>
    <w:p w14:paraId="2012A3D7" w14:textId="77777777" w:rsidR="00B92D4E" w:rsidRDefault="00B92D4E" w:rsidP="007A7DED">
      <w:pPr>
        <w:pStyle w:val="001bHardcover-Name"/>
        <w:spacing w:after="240"/>
      </w:pPr>
    </w:p>
    <w:p w14:paraId="3CDF0155" w14:textId="52A6C7F8" w:rsidR="00B92D4E" w:rsidRPr="00465F50" w:rsidRDefault="00B92D4E" w:rsidP="00B92D4E">
      <w:pPr>
        <w:pStyle w:val="001bHardcover-Name"/>
        <w:sectPr w:rsidR="00B92D4E" w:rsidRPr="00465F50" w:rsidSect="005400C9">
          <w:headerReference w:type="default" r:id="rId8"/>
          <w:footerReference w:type="default" r:id="rId9"/>
          <w:pgSz w:w="11906" w:h="16838" w:code="9"/>
          <w:pgMar w:top="1701" w:right="1418" w:bottom="1418" w:left="2155" w:header="3402" w:footer="3402" w:gutter="0"/>
          <w:cols w:space="708"/>
          <w:vAlign w:val="center"/>
          <w:docGrid w:linePitch="360"/>
        </w:sectPr>
      </w:pPr>
    </w:p>
    <w:p w14:paraId="46431778" w14:textId="77777777" w:rsidR="002869BB" w:rsidRDefault="002869BB" w:rsidP="002869BB">
      <w:pPr>
        <w:pStyle w:val="01FirstPage01"/>
      </w:pPr>
    </w:p>
    <w:p w14:paraId="65AAD794" w14:textId="77777777" w:rsidR="002869BB" w:rsidRDefault="002869BB" w:rsidP="002869BB">
      <w:pPr>
        <w:pStyle w:val="01FirstPage01"/>
      </w:pPr>
    </w:p>
    <w:p w14:paraId="0AA7F93D" w14:textId="77777777" w:rsidR="002869BB" w:rsidRDefault="002869BB" w:rsidP="002869BB">
      <w:pPr>
        <w:pStyle w:val="01FirstPage01"/>
      </w:pPr>
    </w:p>
    <w:p w14:paraId="56AD66C9" w14:textId="77777777" w:rsidR="002869BB" w:rsidRDefault="002869BB" w:rsidP="002869BB">
      <w:pPr>
        <w:pStyle w:val="01FirstPage01"/>
      </w:pPr>
    </w:p>
    <w:p w14:paraId="064F4022" w14:textId="77777777" w:rsidR="002869BB" w:rsidRDefault="002869BB" w:rsidP="002869BB">
      <w:pPr>
        <w:pStyle w:val="01FirstPage01"/>
      </w:pPr>
    </w:p>
    <w:p w14:paraId="4BB19084" w14:textId="77777777" w:rsidR="002869BB" w:rsidRDefault="002869BB" w:rsidP="002869BB">
      <w:pPr>
        <w:pStyle w:val="01FirstPage01"/>
      </w:pPr>
    </w:p>
    <w:p w14:paraId="6CAB7B7C" w14:textId="3C8F2C5A" w:rsidR="002869BB" w:rsidRDefault="001A766C" w:rsidP="002869BB">
      <w:pPr>
        <w:pStyle w:val="01FirstPage01"/>
      </w:pPr>
      <w:r>
        <w:t>Md. Tazwar Islam</w:t>
      </w:r>
      <w:r w:rsidR="002869BB">
        <w:t xml:space="preserve"> (</w:t>
      </w:r>
      <w:r>
        <w:t>C163072</w:t>
      </w:r>
      <w:r w:rsidR="002869BB">
        <w:t>)</w:t>
      </w:r>
    </w:p>
    <w:p w14:paraId="56705024" w14:textId="0B0224A6" w:rsidR="002869BB" w:rsidRDefault="001A766C" w:rsidP="002869BB">
      <w:pPr>
        <w:pStyle w:val="01FirstPage01"/>
      </w:pPr>
      <w:r>
        <w:t>Salah Uddin Sakib</w:t>
      </w:r>
      <w:r w:rsidR="002869BB">
        <w:t xml:space="preserve"> (</w:t>
      </w:r>
      <w:r>
        <w:t>C163088</w:t>
      </w:r>
      <w:r w:rsidR="002869BB">
        <w:t>)</w:t>
      </w:r>
    </w:p>
    <w:p w14:paraId="1CF8BA86" w14:textId="548FE3E4" w:rsidR="002869BB" w:rsidRPr="002869BB" w:rsidRDefault="002869BB" w:rsidP="002869BB">
      <w:pPr>
        <w:pStyle w:val="01FirstPage01"/>
      </w:pPr>
    </w:p>
    <w:p w14:paraId="6CB23558" w14:textId="59776D20" w:rsidR="007A7DED" w:rsidRPr="001E3E3D" w:rsidRDefault="007A7DED" w:rsidP="002B0E88">
      <w:pPr>
        <w:pStyle w:val="03FirstPage03"/>
      </w:pPr>
      <w:r w:rsidRPr="001E3E3D">
        <w:t>Thesis Submitted in Fulfilment FOR the degree of</w:t>
      </w:r>
      <w:r w:rsidRPr="001E3E3D">
        <w:br/>
      </w:r>
      <w:r w:rsidR="0099632A">
        <w:t xml:space="preserve">B. Sc. in </w:t>
      </w:r>
      <w:r w:rsidR="0099632A" w:rsidRPr="0099632A">
        <w:t>COMPUTER SCIENCE AND ENGINEERING</w:t>
      </w:r>
    </w:p>
    <w:p w14:paraId="0BB550A8" w14:textId="4473C46E" w:rsidR="007A7DED" w:rsidRPr="001E3E3D" w:rsidRDefault="0099632A" w:rsidP="002B0E88">
      <w:pPr>
        <w:pStyle w:val="03FirstPage03"/>
      </w:pPr>
      <w:r>
        <w:t>Departm</w:t>
      </w:r>
      <w:r w:rsidR="00A963A9">
        <w:t>e</w:t>
      </w:r>
      <w:r>
        <w:t xml:space="preserve">nt of </w:t>
      </w:r>
      <w:r w:rsidRPr="0099632A">
        <w:t>Computer Science and Engineering (CSE)</w:t>
      </w:r>
      <w:r>
        <w:t xml:space="preserve"> </w:t>
      </w:r>
      <w:r w:rsidR="007A7DED" w:rsidRPr="001E3E3D">
        <w:br/>
      </w:r>
      <w:r w:rsidRPr="0099632A">
        <w:t>INTERNATIONAL ISLAMIC UNIVERSITY CHITTAGONG (IIUC)</w:t>
      </w:r>
      <w:r w:rsidR="007A7DED" w:rsidRPr="001E3E3D">
        <w:br/>
      </w:r>
      <w:r>
        <w:t>Chittagon</w:t>
      </w:r>
      <w:r w:rsidR="00A963A9">
        <w:t>g</w:t>
      </w:r>
      <w:r>
        <w:t xml:space="preserve">, Bangladesh </w:t>
      </w:r>
    </w:p>
    <w:p w14:paraId="45E3EEDC" w14:textId="77777777" w:rsidR="007A7DED" w:rsidRPr="001E3E3D" w:rsidRDefault="007A7DED" w:rsidP="00F16C33">
      <w:pPr>
        <w:spacing w:before="2000" w:after="240"/>
        <w:jc w:val="center"/>
        <w:rPr>
          <w:rFonts w:eastAsia="MS Gothic" w:cs="Times New Roman"/>
          <w:bCs/>
          <w:caps/>
        </w:rPr>
        <w:sectPr w:rsidR="007A7DED" w:rsidRPr="001E3E3D" w:rsidSect="002B0E88">
          <w:headerReference w:type="even" r:id="rId10"/>
          <w:headerReference w:type="default" r:id="rId11"/>
          <w:headerReference w:type="first" r:id="rId12"/>
          <w:footerReference w:type="first" r:id="rId13"/>
          <w:footnotePr>
            <w:numRestart w:val="eachSect"/>
          </w:footnotePr>
          <w:pgSz w:w="11900" w:h="16840" w:code="9"/>
          <w:pgMar w:top="1701" w:right="1418" w:bottom="1418" w:left="2155" w:header="3402" w:footer="2268" w:gutter="0"/>
          <w:pgNumType w:fmt="lowerRoman" w:start="1"/>
          <w:cols w:space="708"/>
          <w:titlePg/>
          <w:docGrid w:linePitch="360"/>
        </w:sectPr>
      </w:pPr>
    </w:p>
    <w:p w14:paraId="5C8D2F46" w14:textId="77777777" w:rsidR="008B0890" w:rsidRPr="00827FAB" w:rsidRDefault="008B0890" w:rsidP="008B0890">
      <w:pPr>
        <w:pStyle w:val="05aDeclaration-Title"/>
      </w:pPr>
      <w:bookmarkStart w:id="9" w:name="_Toc74296333"/>
      <w:r w:rsidRPr="001E3E3D">
        <w:lastRenderedPageBreak/>
        <w:t>DECLARATION</w:t>
      </w:r>
      <w:bookmarkEnd w:id="9"/>
    </w:p>
    <w:p w14:paraId="223C98F9" w14:textId="77777777" w:rsidR="00DB44BD" w:rsidRPr="00DB44BD" w:rsidRDefault="00DB44BD" w:rsidP="00DB44BD">
      <w:pPr>
        <w:pStyle w:val="10Normal01-FirstParagraph"/>
      </w:pPr>
      <w:r w:rsidRPr="006559C6">
        <w:t xml:space="preserve">We hereby declare that we have read this </w:t>
      </w:r>
      <w:r w:rsidRPr="00DB44BD">
        <w:t>project report and in our opinion this project is sufficient in term of scope and quality for the award of the degree of B. Sc. in Computer Science &amp; Engineering</w:t>
      </w:r>
    </w:p>
    <w:tbl>
      <w:tblPr>
        <w:tblW w:w="0" w:type="auto"/>
        <w:tblLook w:val="04A0" w:firstRow="1" w:lastRow="0" w:firstColumn="1" w:lastColumn="0" w:noHBand="0" w:noVBand="1"/>
      </w:tblPr>
      <w:tblGrid>
        <w:gridCol w:w="5199"/>
        <w:gridCol w:w="3128"/>
      </w:tblGrid>
      <w:tr w:rsidR="00DB44BD" w:rsidRPr="001E3E3D" w14:paraId="0C17811B" w14:textId="77777777" w:rsidTr="009D61E0">
        <w:trPr>
          <w:trHeight w:val="324"/>
        </w:trPr>
        <w:tc>
          <w:tcPr>
            <w:tcW w:w="5199" w:type="dxa"/>
            <w:shd w:val="clear" w:color="auto" w:fill="auto"/>
          </w:tcPr>
          <w:p w14:paraId="09C55736" w14:textId="1B7A710D" w:rsidR="00DB44BD" w:rsidRPr="00DB44BD" w:rsidRDefault="00DB44BD" w:rsidP="00DB44BD">
            <w:pPr>
              <w:pStyle w:val="05bDeclaration-Date"/>
              <w:rPr>
                <w:rFonts w:hint="eastAsia"/>
              </w:rPr>
            </w:pPr>
            <w:r w:rsidRPr="00DB44BD">
              <w:fldChar w:fldCharType="begin"/>
            </w:r>
            <w:r w:rsidRPr="00DB44BD">
              <w:instrText xml:space="preserve"> TIME \@ "dd MMMM yyyy" </w:instrText>
            </w:r>
            <w:r w:rsidRPr="00DB44BD">
              <w:fldChar w:fldCharType="separate"/>
            </w:r>
            <w:r w:rsidR="00DF2DB8">
              <w:rPr>
                <w:rFonts w:hint="eastAsia"/>
              </w:rPr>
              <w:t>11 June 2021</w:t>
            </w:r>
            <w:r w:rsidRPr="00DB44BD">
              <w:fldChar w:fldCharType="end"/>
            </w:r>
          </w:p>
        </w:tc>
        <w:tc>
          <w:tcPr>
            <w:tcW w:w="3128" w:type="dxa"/>
            <w:shd w:val="clear" w:color="auto" w:fill="auto"/>
          </w:tcPr>
          <w:p w14:paraId="72AF626B" w14:textId="77777777" w:rsidR="00DB44BD" w:rsidRPr="00DB44BD" w:rsidRDefault="00DB44BD" w:rsidP="00DB44BD">
            <w:pPr>
              <w:pStyle w:val="05cDeclaration-Name"/>
            </w:pPr>
            <w:r>
              <w:t xml:space="preserve">Md. </w:t>
            </w:r>
            <w:r w:rsidRPr="00DB44BD">
              <w:t>tazwar islam</w:t>
            </w:r>
          </w:p>
          <w:p w14:paraId="4D5F9EBA" w14:textId="77777777" w:rsidR="00DB44BD" w:rsidRPr="00DB44BD" w:rsidRDefault="00DB44BD" w:rsidP="00DB44BD">
            <w:pPr>
              <w:pStyle w:val="05dDeclaration-MatriksNo"/>
            </w:pPr>
            <w:r>
              <w:t>ID: C163072</w:t>
            </w:r>
          </w:p>
          <w:p w14:paraId="68592926" w14:textId="77777777" w:rsidR="00DB44BD" w:rsidRPr="00DB44BD" w:rsidRDefault="00DB44BD" w:rsidP="00DB44BD">
            <w:pPr>
              <w:pStyle w:val="05cDeclaration-Name"/>
            </w:pPr>
            <w:r>
              <w:t>salah uddin sakib</w:t>
            </w:r>
          </w:p>
          <w:p w14:paraId="3F8C8001" w14:textId="77777777" w:rsidR="00DB44BD" w:rsidRPr="00DB44BD" w:rsidRDefault="00DB44BD" w:rsidP="00DB44BD">
            <w:pPr>
              <w:pStyle w:val="05dDeclaration-MatriksNo"/>
            </w:pPr>
            <w:r w:rsidRPr="0027193D">
              <w:t>ID</w:t>
            </w:r>
            <w:r w:rsidRPr="00DB44BD">
              <w:t>: C163088</w:t>
            </w:r>
          </w:p>
        </w:tc>
      </w:tr>
    </w:tbl>
    <w:p w14:paraId="44D07254" w14:textId="77777777" w:rsidR="00377F20" w:rsidRPr="00377F20" w:rsidRDefault="00377F20" w:rsidP="00377F20">
      <w:pPr>
        <w:pStyle w:val="29Listing"/>
      </w:pPr>
    </w:p>
    <w:p w14:paraId="37991528" w14:textId="385B524C" w:rsidR="007A7DED" w:rsidRDefault="008B0890" w:rsidP="00827FAB">
      <w:pPr>
        <w:pStyle w:val="05aDeclaration-Title"/>
      </w:pPr>
      <w:bookmarkStart w:id="10" w:name="_Toc74296334"/>
      <w:r w:rsidRPr="008B0890">
        <w:lastRenderedPageBreak/>
        <w:t>S</w:t>
      </w:r>
      <w:r>
        <w:t>UPERVISOR</w:t>
      </w:r>
      <w:r w:rsidRPr="008B0890">
        <w:t>’</w:t>
      </w:r>
      <w:r>
        <w:t>S</w:t>
      </w:r>
      <w:r w:rsidRPr="008B0890">
        <w:t xml:space="preserve"> </w:t>
      </w:r>
      <w:r w:rsidR="007A7DED" w:rsidRPr="001E3E3D">
        <w:t>DECLARATION</w:t>
      </w:r>
      <w:bookmarkEnd w:id="10"/>
    </w:p>
    <w:p w14:paraId="43BE5863" w14:textId="320AD889" w:rsidR="005B2B57" w:rsidRPr="008B0890" w:rsidRDefault="00F27479" w:rsidP="005B2B57">
      <w:pPr>
        <w:pStyle w:val="10Normal01-FirstParagraph"/>
      </w:pPr>
      <w:r>
        <w:t>We</w:t>
      </w:r>
      <w:r w:rsidR="0018672E" w:rsidRPr="0018672E">
        <w:t xml:space="preserve"> hereby state that </w:t>
      </w:r>
      <w:r>
        <w:t>we</w:t>
      </w:r>
      <w:r w:rsidR="0018672E" w:rsidRPr="0018672E">
        <w:t xml:space="preserve"> have reviewed this project report and believe that it is sufficient in scope and quality for the B. Sc. in Computer Science &amp; Engineering degree award.</w:t>
      </w:r>
    </w:p>
    <w:tbl>
      <w:tblPr>
        <w:tblW w:w="0" w:type="auto"/>
        <w:tblLook w:val="04A0" w:firstRow="1" w:lastRow="0" w:firstColumn="1" w:lastColumn="0" w:noHBand="0" w:noVBand="1"/>
      </w:tblPr>
      <w:tblGrid>
        <w:gridCol w:w="4500"/>
        <w:gridCol w:w="3827"/>
      </w:tblGrid>
      <w:tr w:rsidR="005B2B57" w:rsidRPr="001E3E3D" w14:paraId="28F33BE8" w14:textId="77777777" w:rsidTr="009D61E0">
        <w:trPr>
          <w:trHeight w:val="1827"/>
        </w:trPr>
        <w:tc>
          <w:tcPr>
            <w:tcW w:w="4500" w:type="dxa"/>
            <w:shd w:val="clear" w:color="auto" w:fill="auto"/>
          </w:tcPr>
          <w:p w14:paraId="78519764" w14:textId="360E02D6" w:rsidR="005B2B57" w:rsidRPr="005B2B57" w:rsidRDefault="00E21712" w:rsidP="005B2B57">
            <w:pPr>
              <w:pStyle w:val="05bDeclaration-Date"/>
              <w:rPr>
                <w:rFonts w:hint="eastAsia"/>
              </w:rPr>
            </w:pPr>
            <w:r>
              <w:rPr>
                <w:rFonts w:hint="eastAsia"/>
              </w:rPr>
              <w:fldChar w:fldCharType="begin"/>
            </w:r>
            <w:r>
              <w:rPr>
                <w:rFonts w:hint="eastAsia"/>
              </w:rPr>
              <w:instrText xml:space="preserve"> </w:instrText>
            </w:r>
            <w:r>
              <w:instrText>TIME  \@ "dd MMMM yyyy"</w:instrText>
            </w:r>
            <w:r>
              <w:rPr>
                <w:rFonts w:hint="eastAsia"/>
              </w:rPr>
              <w:instrText xml:space="preserve"> </w:instrText>
            </w:r>
            <w:r>
              <w:rPr>
                <w:rFonts w:hint="eastAsia"/>
              </w:rPr>
              <w:fldChar w:fldCharType="separate"/>
            </w:r>
            <w:r w:rsidR="00DF2DB8">
              <w:rPr>
                <w:rFonts w:hint="eastAsia"/>
              </w:rPr>
              <w:t>11 June 2021</w:t>
            </w:r>
            <w:r>
              <w:rPr>
                <w:rFonts w:hint="eastAsia"/>
              </w:rPr>
              <w:fldChar w:fldCharType="end"/>
            </w:r>
          </w:p>
        </w:tc>
        <w:tc>
          <w:tcPr>
            <w:tcW w:w="3827" w:type="dxa"/>
            <w:shd w:val="clear" w:color="auto" w:fill="auto"/>
          </w:tcPr>
          <w:p w14:paraId="6D29D7D4" w14:textId="77777777" w:rsidR="005B2B57" w:rsidRPr="005B2B57" w:rsidRDefault="005B2B57" w:rsidP="005B2B57">
            <w:pPr>
              <w:pStyle w:val="05cDeclaration-Name"/>
            </w:pPr>
            <w:r>
              <w:t>Dr. shahidul islam khan</w:t>
            </w:r>
          </w:p>
          <w:p w14:paraId="7949CDA2" w14:textId="77777777" w:rsidR="005B2B57" w:rsidRPr="005B2B57" w:rsidRDefault="005B2B57" w:rsidP="005B2B57">
            <w:pPr>
              <w:pStyle w:val="05dDeclaration-MatriksNo"/>
            </w:pPr>
            <w:r>
              <w:t xml:space="preserve">Associate </w:t>
            </w:r>
            <w:r w:rsidRPr="005B2B57">
              <w:t>Professor, Dept. CSE, IIUC</w:t>
            </w:r>
          </w:p>
          <w:p w14:paraId="1F62B62A" w14:textId="77777777" w:rsidR="005B2B57" w:rsidRPr="001E3E3D" w:rsidRDefault="005B2B57" w:rsidP="005B2B57">
            <w:pPr>
              <w:pStyle w:val="05dDeclaration-MatriksNo"/>
            </w:pPr>
          </w:p>
        </w:tc>
      </w:tr>
    </w:tbl>
    <w:p w14:paraId="2270F58B" w14:textId="4EE59F50" w:rsidR="005B2B57" w:rsidRPr="005B2B57" w:rsidRDefault="005B2B57" w:rsidP="00F01EA8">
      <w:pPr>
        <w:pStyle w:val="20Table-Contents-Center"/>
      </w:pPr>
    </w:p>
    <w:p w14:paraId="1E1707C4" w14:textId="77777777" w:rsidR="008575F5" w:rsidRPr="008575F5" w:rsidRDefault="008575F5" w:rsidP="008575F5">
      <w:pPr>
        <w:pStyle w:val="05aDeclaration-Title"/>
      </w:pPr>
      <w:bookmarkStart w:id="11" w:name="_Toc74296335"/>
      <w:r w:rsidRPr="008575F5">
        <w:lastRenderedPageBreak/>
        <w:t xml:space="preserve">DECLARATION OF </w:t>
      </w:r>
      <w:bookmarkStart w:id="12" w:name="_Hlk47565930"/>
      <w:r w:rsidRPr="008575F5">
        <w:t xml:space="preserve">THESIS / PROJECT REPORT </w:t>
      </w:r>
      <w:bookmarkEnd w:id="12"/>
      <w:r w:rsidRPr="008575F5">
        <w:t>AND COPYRIGHT</w:t>
      </w:r>
      <w:bookmarkEnd w:id="11"/>
    </w:p>
    <w:p w14:paraId="74919F53" w14:textId="77777777" w:rsidR="008575F5" w:rsidRPr="008575F5" w:rsidRDefault="008575F5" w:rsidP="008575F5">
      <w:pPr>
        <w:pStyle w:val="09gLevel07"/>
        <w:spacing w:before="360" w:after="360"/>
      </w:pPr>
      <w:r w:rsidRPr="008575F5">
        <w:t>THESIS / PROJECT REPORT TITLE:</w:t>
      </w:r>
    </w:p>
    <w:p w14:paraId="119A2B0A" w14:textId="1565BACD" w:rsidR="008575F5" w:rsidRPr="008575F5" w:rsidRDefault="008575F5" w:rsidP="008575F5">
      <w:pPr>
        <w:pStyle w:val="11Normal02-SecondOnwardParagraph"/>
      </w:pPr>
    </w:p>
    <w:p w14:paraId="6271EA15" w14:textId="77777777" w:rsidR="008575F5" w:rsidRPr="008575F5" w:rsidRDefault="008575F5" w:rsidP="008575F5">
      <w:pPr>
        <w:pStyle w:val="09gLevel07"/>
        <w:spacing w:before="360" w:after="360"/>
      </w:pPr>
      <w:r w:rsidRPr="008575F5">
        <w:t xml:space="preserve">AUTHORS: </w:t>
      </w:r>
    </w:p>
    <w:tbl>
      <w:tblPr>
        <w:tblStyle w:val="TableGridLight"/>
        <w:tblW w:w="8566" w:type="dxa"/>
        <w:tblLook w:val="04A0" w:firstRow="1" w:lastRow="0" w:firstColumn="1" w:lastColumn="0" w:noHBand="0" w:noVBand="1"/>
      </w:tblPr>
      <w:tblGrid>
        <w:gridCol w:w="805"/>
        <w:gridCol w:w="3477"/>
        <w:gridCol w:w="2141"/>
        <w:gridCol w:w="2143"/>
      </w:tblGrid>
      <w:tr w:rsidR="008575F5" w14:paraId="01E3AAFE" w14:textId="77777777" w:rsidTr="00C56D5D">
        <w:trPr>
          <w:trHeight w:val="713"/>
        </w:trPr>
        <w:tc>
          <w:tcPr>
            <w:tcW w:w="805" w:type="dxa"/>
          </w:tcPr>
          <w:p w14:paraId="472E2476" w14:textId="77777777" w:rsidR="008575F5" w:rsidRPr="008575F5" w:rsidRDefault="008575F5" w:rsidP="008575F5">
            <w:pPr>
              <w:pStyle w:val="05dDeclaration-MatriksNo"/>
            </w:pPr>
            <w:r w:rsidRPr="008575F5">
              <w:t>SL NO.</w:t>
            </w:r>
          </w:p>
        </w:tc>
        <w:tc>
          <w:tcPr>
            <w:tcW w:w="3477" w:type="dxa"/>
          </w:tcPr>
          <w:p w14:paraId="50398DDF" w14:textId="77777777" w:rsidR="008575F5" w:rsidRPr="008575F5" w:rsidRDefault="008575F5" w:rsidP="008575F5">
            <w:pPr>
              <w:pStyle w:val="05dDeclaration-MatriksNo"/>
            </w:pPr>
            <w:r w:rsidRPr="008575F5">
              <w:t>AUTHOR’S NAME</w:t>
            </w:r>
          </w:p>
        </w:tc>
        <w:tc>
          <w:tcPr>
            <w:tcW w:w="2141" w:type="dxa"/>
          </w:tcPr>
          <w:p w14:paraId="4B047708" w14:textId="77777777" w:rsidR="008575F5" w:rsidRPr="008575F5" w:rsidRDefault="008575F5" w:rsidP="008575F5">
            <w:pPr>
              <w:pStyle w:val="05dDeclaration-MatriksNo"/>
            </w:pPr>
            <w:r w:rsidRPr="008575F5">
              <w:t>STUDENT ID</w:t>
            </w:r>
          </w:p>
        </w:tc>
        <w:tc>
          <w:tcPr>
            <w:tcW w:w="2143" w:type="dxa"/>
          </w:tcPr>
          <w:p w14:paraId="055751A4" w14:textId="77777777" w:rsidR="008575F5" w:rsidRPr="008575F5" w:rsidRDefault="008575F5" w:rsidP="008575F5">
            <w:pPr>
              <w:pStyle w:val="05dDeclaration-MatriksNo"/>
            </w:pPr>
            <w:r w:rsidRPr="008575F5">
              <w:t>SIGNATURE</w:t>
            </w:r>
          </w:p>
        </w:tc>
      </w:tr>
      <w:tr w:rsidR="008575F5" w14:paraId="4B034AB8" w14:textId="77777777" w:rsidTr="00C56D5D">
        <w:trPr>
          <w:trHeight w:val="566"/>
        </w:trPr>
        <w:tc>
          <w:tcPr>
            <w:tcW w:w="805" w:type="dxa"/>
          </w:tcPr>
          <w:p w14:paraId="16237E69" w14:textId="77777777" w:rsidR="008575F5" w:rsidRPr="008575F5" w:rsidRDefault="008575F5" w:rsidP="008575F5">
            <w:pPr>
              <w:pStyle w:val="05dDeclaration-MatriksNo"/>
            </w:pPr>
            <w:r w:rsidRPr="008575F5">
              <w:t>1</w:t>
            </w:r>
          </w:p>
        </w:tc>
        <w:tc>
          <w:tcPr>
            <w:tcW w:w="3477" w:type="dxa"/>
          </w:tcPr>
          <w:p w14:paraId="6AB53519" w14:textId="4129ACF6" w:rsidR="008575F5" w:rsidRPr="008575F5" w:rsidRDefault="008575F5" w:rsidP="008575F5">
            <w:pPr>
              <w:pStyle w:val="05dDeclaration-MatriksNo"/>
            </w:pPr>
          </w:p>
        </w:tc>
        <w:tc>
          <w:tcPr>
            <w:tcW w:w="2141" w:type="dxa"/>
          </w:tcPr>
          <w:p w14:paraId="44C2DE58" w14:textId="77777777" w:rsidR="008575F5" w:rsidRPr="008575F5" w:rsidRDefault="008575F5" w:rsidP="008575F5">
            <w:pPr>
              <w:pStyle w:val="05dDeclaration-MatriksNo"/>
            </w:pPr>
          </w:p>
        </w:tc>
        <w:tc>
          <w:tcPr>
            <w:tcW w:w="2143" w:type="dxa"/>
          </w:tcPr>
          <w:p w14:paraId="02D89CC8" w14:textId="77777777" w:rsidR="008575F5" w:rsidRPr="008575F5" w:rsidRDefault="008575F5" w:rsidP="008575F5">
            <w:pPr>
              <w:pStyle w:val="05dDeclaration-MatriksNo"/>
            </w:pPr>
          </w:p>
        </w:tc>
      </w:tr>
      <w:tr w:rsidR="008575F5" w14:paraId="224CEA7B" w14:textId="77777777" w:rsidTr="00C56D5D">
        <w:trPr>
          <w:trHeight w:val="713"/>
        </w:trPr>
        <w:tc>
          <w:tcPr>
            <w:tcW w:w="805" w:type="dxa"/>
          </w:tcPr>
          <w:p w14:paraId="5856592D" w14:textId="77777777" w:rsidR="008575F5" w:rsidRPr="008575F5" w:rsidRDefault="008575F5" w:rsidP="008575F5">
            <w:pPr>
              <w:pStyle w:val="05dDeclaration-MatriksNo"/>
            </w:pPr>
            <w:r w:rsidRPr="008575F5">
              <w:t>2</w:t>
            </w:r>
          </w:p>
        </w:tc>
        <w:tc>
          <w:tcPr>
            <w:tcW w:w="3477" w:type="dxa"/>
          </w:tcPr>
          <w:p w14:paraId="03A7E626" w14:textId="042DACA4" w:rsidR="008575F5" w:rsidRPr="008575F5" w:rsidRDefault="008575F5" w:rsidP="008575F5">
            <w:pPr>
              <w:pStyle w:val="05dDeclaration-MatriksNo"/>
            </w:pPr>
          </w:p>
        </w:tc>
        <w:tc>
          <w:tcPr>
            <w:tcW w:w="2141" w:type="dxa"/>
          </w:tcPr>
          <w:p w14:paraId="5B34E844" w14:textId="77777777" w:rsidR="008575F5" w:rsidRPr="008575F5" w:rsidRDefault="008575F5" w:rsidP="008575F5">
            <w:pPr>
              <w:pStyle w:val="05dDeclaration-MatriksNo"/>
            </w:pPr>
          </w:p>
        </w:tc>
        <w:tc>
          <w:tcPr>
            <w:tcW w:w="2143" w:type="dxa"/>
          </w:tcPr>
          <w:p w14:paraId="17BF55D7" w14:textId="77777777" w:rsidR="008575F5" w:rsidRPr="008575F5" w:rsidRDefault="008575F5" w:rsidP="008575F5">
            <w:pPr>
              <w:pStyle w:val="05dDeclaration-MatriksNo"/>
            </w:pPr>
          </w:p>
        </w:tc>
      </w:tr>
      <w:tr w:rsidR="008575F5" w14:paraId="3E5B0E9E" w14:textId="77777777" w:rsidTr="00C56D5D">
        <w:trPr>
          <w:trHeight w:val="713"/>
        </w:trPr>
        <w:tc>
          <w:tcPr>
            <w:tcW w:w="805" w:type="dxa"/>
          </w:tcPr>
          <w:p w14:paraId="7BCC2E32" w14:textId="77777777" w:rsidR="008575F5" w:rsidRPr="008575F5" w:rsidRDefault="008575F5" w:rsidP="008575F5">
            <w:pPr>
              <w:pStyle w:val="05dDeclaration-MatriksNo"/>
            </w:pPr>
            <w:r w:rsidRPr="008575F5">
              <w:t>3</w:t>
            </w:r>
          </w:p>
        </w:tc>
        <w:tc>
          <w:tcPr>
            <w:tcW w:w="3477" w:type="dxa"/>
          </w:tcPr>
          <w:p w14:paraId="6315393C" w14:textId="44E7A099" w:rsidR="008575F5" w:rsidRPr="008575F5" w:rsidRDefault="008575F5" w:rsidP="008575F5">
            <w:pPr>
              <w:pStyle w:val="05dDeclaration-MatriksNo"/>
            </w:pPr>
          </w:p>
        </w:tc>
        <w:tc>
          <w:tcPr>
            <w:tcW w:w="2141" w:type="dxa"/>
          </w:tcPr>
          <w:p w14:paraId="4041A36A" w14:textId="77777777" w:rsidR="008575F5" w:rsidRPr="008575F5" w:rsidRDefault="008575F5" w:rsidP="008575F5">
            <w:pPr>
              <w:pStyle w:val="05dDeclaration-MatriksNo"/>
            </w:pPr>
          </w:p>
        </w:tc>
        <w:tc>
          <w:tcPr>
            <w:tcW w:w="2143" w:type="dxa"/>
          </w:tcPr>
          <w:p w14:paraId="3126F393" w14:textId="77777777" w:rsidR="008575F5" w:rsidRPr="008575F5" w:rsidRDefault="008575F5" w:rsidP="008575F5">
            <w:pPr>
              <w:pStyle w:val="05dDeclaration-MatriksNo"/>
            </w:pPr>
          </w:p>
        </w:tc>
      </w:tr>
      <w:tr w:rsidR="008575F5" w14:paraId="708C4F76" w14:textId="77777777" w:rsidTr="00C56D5D">
        <w:trPr>
          <w:trHeight w:val="713"/>
        </w:trPr>
        <w:tc>
          <w:tcPr>
            <w:tcW w:w="8566" w:type="dxa"/>
            <w:gridSpan w:val="4"/>
          </w:tcPr>
          <w:p w14:paraId="464C906D" w14:textId="77777777" w:rsidR="008575F5" w:rsidRPr="008575F5" w:rsidRDefault="008575F5" w:rsidP="008575F5">
            <w:pPr>
              <w:pStyle w:val="05dDeclaration-MatriksNo"/>
            </w:pPr>
            <w:r w:rsidRPr="008575F5">
              <w:t>Name OF SUPERVISOR:</w:t>
            </w:r>
          </w:p>
          <w:p w14:paraId="024D74F3" w14:textId="77777777" w:rsidR="008575F5" w:rsidRPr="008575F5" w:rsidRDefault="008575F5" w:rsidP="008575F5">
            <w:pPr>
              <w:pStyle w:val="05dDeclaration-MatriksNo"/>
            </w:pPr>
            <w:r w:rsidRPr="008575F5">
              <w:t>SIGNATURE OF SUPERVISOR:</w:t>
            </w:r>
          </w:p>
        </w:tc>
      </w:tr>
    </w:tbl>
    <w:p w14:paraId="51D1631F" w14:textId="77777777" w:rsidR="008575F5" w:rsidRPr="008575F5" w:rsidRDefault="008575F5" w:rsidP="008575F5">
      <w:pPr>
        <w:pStyle w:val="09fLevel06"/>
        <w:spacing w:before="360" w:after="360"/>
      </w:pPr>
      <w:r w:rsidRPr="008575F5">
        <w:t xml:space="preserve">I/we declare </w:t>
      </w:r>
    </w:p>
    <w:p w14:paraId="68D47367" w14:textId="77777777" w:rsidR="008575F5" w:rsidRPr="008575F5" w:rsidRDefault="008575F5" w:rsidP="008575F5">
      <w:pPr>
        <w:pStyle w:val="09fLevel06"/>
        <w:spacing w:before="360" w:after="360"/>
      </w:pPr>
      <w:r w:rsidRPr="008575F5">
        <w:t xml:space="preserve">1. My/ Our thesis to be published as online open access (full text) at IIUC database or archive. </w:t>
      </w:r>
    </w:p>
    <w:p w14:paraId="395C19C6" w14:textId="77777777" w:rsidR="008575F5" w:rsidRPr="008575F5" w:rsidRDefault="008575F5" w:rsidP="008575F5">
      <w:pPr>
        <w:pStyle w:val="09fLevel06"/>
        <w:spacing w:before="360" w:after="360"/>
      </w:pPr>
      <w:r w:rsidRPr="008575F5">
        <w:t>2. Dept. of CSE, IIUC reserves the right as follows:</w:t>
      </w:r>
    </w:p>
    <w:p w14:paraId="1D55953A" w14:textId="77777777" w:rsidR="008575F5" w:rsidRPr="008575F5" w:rsidRDefault="008575F5" w:rsidP="008575F5">
      <w:pPr>
        <w:pStyle w:val="09fLevel06"/>
        <w:spacing w:before="360" w:after="360"/>
      </w:pPr>
      <w:r w:rsidRPr="008575F5">
        <w:t xml:space="preserve">     i. The thesis is the property of Dept. of CSE, IIUC</w:t>
      </w:r>
    </w:p>
    <w:p w14:paraId="774A92CE" w14:textId="77777777" w:rsidR="008575F5" w:rsidRPr="008575F5" w:rsidRDefault="008575F5" w:rsidP="008575F5">
      <w:pPr>
        <w:pStyle w:val="09fLevel06"/>
        <w:spacing w:before="360" w:after="360"/>
      </w:pPr>
      <w:r w:rsidRPr="008575F5">
        <w:t xml:space="preserve">     ii.The Library of IIUC has the right to make copies for the purpose of research only.</w:t>
      </w:r>
    </w:p>
    <w:p w14:paraId="02EEE6A5" w14:textId="77777777" w:rsidR="008575F5" w:rsidRPr="008575F5" w:rsidRDefault="008575F5" w:rsidP="008575F5">
      <w:pPr>
        <w:pStyle w:val="09fLevel06"/>
        <w:spacing w:before="360" w:after="360"/>
      </w:pPr>
      <w:r w:rsidRPr="008575F5">
        <w:t xml:space="preserve">     iii.  The Library has the right to make copies of the thesis for academic exchange.</w:t>
      </w:r>
    </w:p>
    <w:p w14:paraId="66B6F901" w14:textId="39FD04C4" w:rsidR="007A7DED" w:rsidRDefault="007A7DED" w:rsidP="0065016A">
      <w:pPr>
        <w:pStyle w:val="06aAcknowledgement-Title"/>
      </w:pPr>
      <w:bookmarkStart w:id="13" w:name="_Toc74296336"/>
      <w:r w:rsidRPr="00827FAB">
        <w:lastRenderedPageBreak/>
        <w:t>ACKNOWLEDGEMENT</w:t>
      </w:r>
      <w:bookmarkEnd w:id="13"/>
    </w:p>
    <w:p w14:paraId="5A404D80" w14:textId="77777777" w:rsidR="00732F54" w:rsidRDefault="00941351" w:rsidP="00A574FA">
      <w:pPr>
        <w:pStyle w:val="06bAcknowledgement-Normal01"/>
      </w:pPr>
      <w:r w:rsidRPr="00941351">
        <w:t>First of all, thanks to Almighty Allah for all of his blessings, for providing us patience and good health during this thesis study.</w:t>
      </w:r>
    </w:p>
    <w:p w14:paraId="5ABDA522" w14:textId="0626939F" w:rsidR="00A574FA" w:rsidRPr="00A574FA" w:rsidRDefault="00F27479" w:rsidP="00A574FA">
      <w:pPr>
        <w:pStyle w:val="06bAcknowledgement-Normal01"/>
      </w:pPr>
      <w:r>
        <w:t>We</w:t>
      </w:r>
      <w:r w:rsidR="00A574FA" w:rsidRPr="00A574FA">
        <w:t xml:space="preserve"> </w:t>
      </w:r>
      <w:r>
        <w:t>are</w:t>
      </w:r>
      <w:r w:rsidR="00A574FA" w:rsidRPr="00A574FA">
        <w:t xml:space="preserve"> very fortunate to have Professor Dr. Shahidul Islam Khan as a research supervisor. Under whose guidance we had the privilege to complete this thesis. We wish to express my deep gratitude towards him for providing me proper guidance and support throughout the Moreover, I am grateful to the faculties and staffs of the Dept. of CSE, IIUC, I would like to thank all.</w:t>
      </w:r>
    </w:p>
    <w:p w14:paraId="36993BEA" w14:textId="77777777" w:rsidR="00A574FA" w:rsidRDefault="00A574FA" w:rsidP="00A574FA">
      <w:pPr>
        <w:pStyle w:val="06bAcknowledgement-Normal01"/>
      </w:pPr>
      <w:r w:rsidRPr="00A574FA">
        <w:t xml:space="preserve">MD. TAZWAR ISLAM </w:t>
      </w:r>
    </w:p>
    <w:p w14:paraId="3F3328B3" w14:textId="780017AD" w:rsidR="00C425E7" w:rsidRPr="00C425E7" w:rsidRDefault="00A574FA" w:rsidP="00A574FA">
      <w:pPr>
        <w:pStyle w:val="06bAcknowledgement-Normal01"/>
      </w:pPr>
      <w:r w:rsidRPr="00A574FA">
        <w:t>SALAH UDDIN SAKIB</w:t>
      </w:r>
    </w:p>
    <w:p w14:paraId="38A1142F" w14:textId="1EBE4BF3" w:rsidR="007A7DED" w:rsidRDefault="007A7DED" w:rsidP="00827FAB">
      <w:pPr>
        <w:pStyle w:val="07Heading0a-AbstrakAbstract"/>
      </w:pPr>
      <w:bookmarkStart w:id="14" w:name="_Toc74296337"/>
      <w:r w:rsidRPr="001E3E3D">
        <w:lastRenderedPageBreak/>
        <w:t>ABSTRACT</w:t>
      </w:r>
      <w:bookmarkEnd w:id="14"/>
    </w:p>
    <w:p w14:paraId="5DC096A5" w14:textId="028F4270" w:rsidR="000173AD" w:rsidRPr="000173AD" w:rsidRDefault="000173AD" w:rsidP="000173AD">
      <w:pPr>
        <w:pStyle w:val="NoSpacing"/>
      </w:pPr>
      <w:r w:rsidRPr="000173AD">
        <w:t xml:space="preserve">With the elevation of new technologies and innovations, almost all of us in society is surrounded by services and devices with fast internet connectivity. It provides smart lifestyle, the convenience of services and smooth communications to us. At the same time, Web applications help us to recognize the internet's true potential. </w:t>
      </w:r>
      <w:r w:rsidR="005A23DE">
        <w:t>Anyways</w:t>
      </w:r>
      <w:r w:rsidRPr="000173AD">
        <w:t xml:space="preserve">, it opens many security defects if we </w:t>
      </w:r>
      <w:r w:rsidR="00E04BD3" w:rsidRPr="000173AD">
        <w:t>cannot</w:t>
      </w:r>
      <w:r w:rsidRPr="000173AD">
        <w:t xml:space="preserve"> take proper security actions. </w:t>
      </w:r>
      <w:r w:rsidR="002F1586" w:rsidRPr="002F1586">
        <w:t xml:space="preserve">The main </w:t>
      </w:r>
      <w:r w:rsidR="00DF2DB8">
        <w:t>internet-based</w:t>
      </w:r>
      <w:r w:rsidR="005A23DE">
        <w:t xml:space="preserve"> support for the mechanism of </w:t>
      </w:r>
      <w:r w:rsidR="002F1586" w:rsidRPr="002F1586">
        <w:t>front-end protection</w:t>
      </w:r>
      <w:r w:rsidR="005A23DE">
        <w:t xml:space="preserve"> </w:t>
      </w:r>
      <w:r w:rsidR="002F1586" w:rsidRPr="002F1586">
        <w:t>is the Web application firewalls (WAF)</w:t>
      </w:r>
      <w:r w:rsidRPr="000173AD">
        <w:t>, that is continuously under attack. This project reveals an intelligent Web Application Firewall that detects Unknown, Zero-Day Attacks and Exploits using smart pattern recognition.</w:t>
      </w:r>
    </w:p>
    <w:p w14:paraId="057467D9" w14:textId="77777777" w:rsidR="000173AD" w:rsidRPr="000173AD" w:rsidRDefault="000173AD" w:rsidP="000173AD">
      <w:pPr>
        <w:pStyle w:val="NoSpacing"/>
      </w:pPr>
    </w:p>
    <w:p w14:paraId="303150B4" w14:textId="77777777" w:rsidR="007A7DED" w:rsidRDefault="007A7DED" w:rsidP="00182955">
      <w:pPr>
        <w:pStyle w:val="NoSpacing"/>
      </w:pPr>
    </w:p>
    <w:p w14:paraId="6EF1D2BE" w14:textId="77777777" w:rsidR="007A7DED" w:rsidRDefault="007A7DED" w:rsidP="00182955">
      <w:pPr>
        <w:pStyle w:val="NoSpacing"/>
      </w:pPr>
    </w:p>
    <w:p w14:paraId="4E2EBC8E" w14:textId="77777777" w:rsidR="007A7DED" w:rsidRPr="001E3E3D" w:rsidRDefault="007A7DED" w:rsidP="00FD204C">
      <w:pPr>
        <w:pStyle w:val="NoSpacing"/>
      </w:pPr>
    </w:p>
    <w:p w14:paraId="72048566" w14:textId="77777777" w:rsidR="007A7DED" w:rsidRPr="001E3E3D" w:rsidRDefault="007A7DED" w:rsidP="00B556C7">
      <w:pPr>
        <w:pStyle w:val="09Heading0"/>
      </w:pPr>
      <w:bookmarkStart w:id="15" w:name="_Toc74296338"/>
      <w:r w:rsidRPr="001E3E3D">
        <w:lastRenderedPageBreak/>
        <w:t>TABLE OF CONTENTS</w:t>
      </w:r>
      <w:bookmarkEnd w:id="15"/>
    </w:p>
    <w:tbl>
      <w:tblPr>
        <w:tblW w:w="0" w:type="auto"/>
        <w:jc w:val="right"/>
        <w:tblLook w:val="04A0" w:firstRow="1" w:lastRow="0" w:firstColumn="1" w:lastColumn="0" w:noHBand="0" w:noVBand="1"/>
      </w:tblPr>
      <w:tblGrid>
        <w:gridCol w:w="4156"/>
        <w:gridCol w:w="4171"/>
      </w:tblGrid>
      <w:tr w:rsidR="007A7DED" w:rsidRPr="001E3E3D" w14:paraId="7201875A" w14:textId="77777777" w:rsidTr="00182955">
        <w:trPr>
          <w:trHeight w:val="60"/>
          <w:tblHeader/>
          <w:jc w:val="right"/>
        </w:trPr>
        <w:tc>
          <w:tcPr>
            <w:tcW w:w="4271" w:type="dxa"/>
            <w:shd w:val="clear" w:color="auto" w:fill="auto"/>
          </w:tcPr>
          <w:p w14:paraId="327E96E3" w14:textId="77777777" w:rsidR="007A7DED" w:rsidRPr="001E3E3D" w:rsidRDefault="007A7DED" w:rsidP="00182955">
            <w:pPr>
              <w:pStyle w:val="13aPage-Left"/>
            </w:pPr>
          </w:p>
        </w:tc>
        <w:tc>
          <w:tcPr>
            <w:tcW w:w="4272" w:type="dxa"/>
            <w:shd w:val="clear" w:color="auto" w:fill="auto"/>
          </w:tcPr>
          <w:p w14:paraId="3D6F4D9E" w14:textId="77777777" w:rsidR="007A7DED" w:rsidRPr="001E3E3D" w:rsidRDefault="007A7DED" w:rsidP="00182955">
            <w:pPr>
              <w:pStyle w:val="13bPage-Right"/>
            </w:pPr>
            <w:r w:rsidRPr="001E3E3D">
              <w:t>Page</w:t>
            </w:r>
          </w:p>
        </w:tc>
      </w:tr>
    </w:tbl>
    <w:p w14:paraId="00FC52C8" w14:textId="0919DD2B" w:rsidR="005B3C9F" w:rsidRDefault="007A7DED">
      <w:pPr>
        <w:pStyle w:val="TOC1"/>
        <w:rPr>
          <w:rFonts w:asciiTheme="minorHAnsi" w:eastAsiaTheme="minorEastAsia" w:hAnsiTheme="minorHAnsi" w:cstheme="minorBidi"/>
          <w:b w:val="0"/>
          <w:bCs w:val="0"/>
          <w:sz w:val="22"/>
          <w:szCs w:val="28"/>
          <w:lang w:bidi="bn-BD"/>
        </w:rPr>
      </w:pPr>
      <w:r w:rsidRPr="001E3E3D">
        <w:fldChar w:fldCharType="begin"/>
      </w:r>
      <w:r w:rsidRPr="001E3E3D">
        <w:instrText xml:space="preserve"> TOC</w:instrText>
      </w:r>
      <w:r>
        <w:instrText xml:space="preserve"> \w \n 2-3</w:instrText>
      </w:r>
      <w:r w:rsidRPr="001E3E3D">
        <w:instrText xml:space="preserve"> \h \z \t "09 Heading 0,1,05a Declaration-Title,1,24a Reference-Title,6,14 TOC-Appendix,3,07 Heading 0a - Abstrak/Abstract,1,06a Acknowledgement-Title,1,09a Level01,2,09b Level02,4,09c Level03,5,AppendixA,7,AppendixA1,7,AppendixA11,7" </w:instrText>
      </w:r>
      <w:r w:rsidRPr="001E3E3D">
        <w:fldChar w:fldCharType="separate"/>
      </w:r>
      <w:hyperlink w:anchor="_Toc74296333" w:history="1">
        <w:r w:rsidR="005B3C9F" w:rsidRPr="00C9229C">
          <w:rPr>
            <w:rStyle w:val="Hyperlink"/>
          </w:rPr>
          <w:t>DECLARATION</w:t>
        </w:r>
        <w:r w:rsidR="005B3C9F">
          <w:rPr>
            <w:webHidden/>
          </w:rPr>
          <w:tab/>
        </w:r>
        <w:r w:rsidR="005B3C9F">
          <w:rPr>
            <w:webHidden/>
          </w:rPr>
          <w:fldChar w:fldCharType="begin"/>
        </w:r>
        <w:r w:rsidR="005B3C9F">
          <w:rPr>
            <w:webHidden/>
          </w:rPr>
          <w:instrText xml:space="preserve"> PAGEREF _Toc74296333 \h </w:instrText>
        </w:r>
        <w:r w:rsidR="005B3C9F">
          <w:rPr>
            <w:webHidden/>
          </w:rPr>
        </w:r>
        <w:r w:rsidR="005B3C9F">
          <w:rPr>
            <w:webHidden/>
          </w:rPr>
          <w:fldChar w:fldCharType="separate"/>
        </w:r>
        <w:r w:rsidR="005B3C9F">
          <w:rPr>
            <w:webHidden/>
          </w:rPr>
          <w:t>ii</w:t>
        </w:r>
        <w:r w:rsidR="005B3C9F">
          <w:rPr>
            <w:webHidden/>
          </w:rPr>
          <w:fldChar w:fldCharType="end"/>
        </w:r>
      </w:hyperlink>
    </w:p>
    <w:p w14:paraId="6B007635" w14:textId="60A9812A" w:rsidR="005B3C9F" w:rsidRDefault="00B5445D">
      <w:pPr>
        <w:pStyle w:val="TOC1"/>
        <w:rPr>
          <w:rFonts w:asciiTheme="minorHAnsi" w:eastAsiaTheme="minorEastAsia" w:hAnsiTheme="minorHAnsi" w:cstheme="minorBidi"/>
          <w:b w:val="0"/>
          <w:bCs w:val="0"/>
          <w:sz w:val="22"/>
          <w:szCs w:val="28"/>
          <w:lang w:bidi="bn-BD"/>
        </w:rPr>
      </w:pPr>
      <w:hyperlink w:anchor="_Toc74296334" w:history="1">
        <w:r w:rsidR="005B3C9F" w:rsidRPr="00C9229C">
          <w:rPr>
            <w:rStyle w:val="Hyperlink"/>
          </w:rPr>
          <w:t>SUPERVISOR’S DECLARATION</w:t>
        </w:r>
        <w:r w:rsidR="005B3C9F">
          <w:rPr>
            <w:webHidden/>
          </w:rPr>
          <w:tab/>
        </w:r>
        <w:r w:rsidR="005B3C9F">
          <w:rPr>
            <w:webHidden/>
          </w:rPr>
          <w:fldChar w:fldCharType="begin"/>
        </w:r>
        <w:r w:rsidR="005B3C9F">
          <w:rPr>
            <w:webHidden/>
          </w:rPr>
          <w:instrText xml:space="preserve"> PAGEREF _Toc74296334 \h </w:instrText>
        </w:r>
        <w:r w:rsidR="005B3C9F">
          <w:rPr>
            <w:webHidden/>
          </w:rPr>
        </w:r>
        <w:r w:rsidR="005B3C9F">
          <w:rPr>
            <w:webHidden/>
          </w:rPr>
          <w:fldChar w:fldCharType="separate"/>
        </w:r>
        <w:r w:rsidR="005B3C9F">
          <w:rPr>
            <w:webHidden/>
          </w:rPr>
          <w:t>iii</w:t>
        </w:r>
        <w:r w:rsidR="005B3C9F">
          <w:rPr>
            <w:webHidden/>
          </w:rPr>
          <w:fldChar w:fldCharType="end"/>
        </w:r>
      </w:hyperlink>
    </w:p>
    <w:p w14:paraId="0BC3B366" w14:textId="4B25B81D" w:rsidR="005B3C9F" w:rsidRDefault="00B5445D">
      <w:pPr>
        <w:pStyle w:val="TOC1"/>
        <w:rPr>
          <w:rFonts w:asciiTheme="minorHAnsi" w:eastAsiaTheme="minorEastAsia" w:hAnsiTheme="minorHAnsi" w:cstheme="minorBidi"/>
          <w:b w:val="0"/>
          <w:bCs w:val="0"/>
          <w:sz w:val="22"/>
          <w:szCs w:val="28"/>
          <w:lang w:bidi="bn-BD"/>
        </w:rPr>
      </w:pPr>
      <w:hyperlink w:anchor="_Toc74296335" w:history="1">
        <w:r w:rsidR="005B3C9F" w:rsidRPr="00C9229C">
          <w:rPr>
            <w:rStyle w:val="Hyperlink"/>
          </w:rPr>
          <w:t>DECLARATION OF THESIS / PROJECT REPORT AND COPYRIGHT</w:t>
        </w:r>
        <w:r w:rsidR="005B3C9F">
          <w:rPr>
            <w:webHidden/>
          </w:rPr>
          <w:tab/>
        </w:r>
        <w:r w:rsidR="005B3C9F">
          <w:rPr>
            <w:webHidden/>
          </w:rPr>
          <w:fldChar w:fldCharType="begin"/>
        </w:r>
        <w:r w:rsidR="005B3C9F">
          <w:rPr>
            <w:webHidden/>
          </w:rPr>
          <w:instrText xml:space="preserve"> PAGEREF _Toc74296335 \h </w:instrText>
        </w:r>
        <w:r w:rsidR="005B3C9F">
          <w:rPr>
            <w:webHidden/>
          </w:rPr>
        </w:r>
        <w:r w:rsidR="005B3C9F">
          <w:rPr>
            <w:webHidden/>
          </w:rPr>
          <w:fldChar w:fldCharType="separate"/>
        </w:r>
        <w:r w:rsidR="005B3C9F">
          <w:rPr>
            <w:webHidden/>
          </w:rPr>
          <w:t>iv</w:t>
        </w:r>
        <w:r w:rsidR="005B3C9F">
          <w:rPr>
            <w:webHidden/>
          </w:rPr>
          <w:fldChar w:fldCharType="end"/>
        </w:r>
      </w:hyperlink>
    </w:p>
    <w:p w14:paraId="6DC5F6A4" w14:textId="482028DF" w:rsidR="005B3C9F" w:rsidRDefault="00B5445D">
      <w:pPr>
        <w:pStyle w:val="TOC1"/>
        <w:rPr>
          <w:rFonts w:asciiTheme="minorHAnsi" w:eastAsiaTheme="minorEastAsia" w:hAnsiTheme="minorHAnsi" w:cstheme="minorBidi"/>
          <w:b w:val="0"/>
          <w:bCs w:val="0"/>
          <w:sz w:val="22"/>
          <w:szCs w:val="28"/>
          <w:lang w:bidi="bn-BD"/>
        </w:rPr>
      </w:pPr>
      <w:hyperlink w:anchor="_Toc74296336" w:history="1">
        <w:r w:rsidR="005B3C9F" w:rsidRPr="00C9229C">
          <w:rPr>
            <w:rStyle w:val="Hyperlink"/>
          </w:rPr>
          <w:t>ACKNOWLEDGEMENT</w:t>
        </w:r>
        <w:r w:rsidR="005B3C9F">
          <w:rPr>
            <w:webHidden/>
          </w:rPr>
          <w:tab/>
        </w:r>
        <w:r w:rsidR="005B3C9F">
          <w:rPr>
            <w:webHidden/>
          </w:rPr>
          <w:fldChar w:fldCharType="begin"/>
        </w:r>
        <w:r w:rsidR="005B3C9F">
          <w:rPr>
            <w:webHidden/>
          </w:rPr>
          <w:instrText xml:space="preserve"> PAGEREF _Toc74296336 \h </w:instrText>
        </w:r>
        <w:r w:rsidR="005B3C9F">
          <w:rPr>
            <w:webHidden/>
          </w:rPr>
        </w:r>
        <w:r w:rsidR="005B3C9F">
          <w:rPr>
            <w:webHidden/>
          </w:rPr>
          <w:fldChar w:fldCharType="separate"/>
        </w:r>
        <w:r w:rsidR="005B3C9F">
          <w:rPr>
            <w:webHidden/>
          </w:rPr>
          <w:t>v</w:t>
        </w:r>
        <w:r w:rsidR="005B3C9F">
          <w:rPr>
            <w:webHidden/>
          </w:rPr>
          <w:fldChar w:fldCharType="end"/>
        </w:r>
      </w:hyperlink>
    </w:p>
    <w:p w14:paraId="5E93E052" w14:textId="0436803E" w:rsidR="005B3C9F" w:rsidRDefault="00B5445D">
      <w:pPr>
        <w:pStyle w:val="TOC1"/>
        <w:rPr>
          <w:rFonts w:asciiTheme="minorHAnsi" w:eastAsiaTheme="minorEastAsia" w:hAnsiTheme="minorHAnsi" w:cstheme="minorBidi"/>
          <w:b w:val="0"/>
          <w:bCs w:val="0"/>
          <w:sz w:val="22"/>
          <w:szCs w:val="28"/>
          <w:lang w:bidi="bn-BD"/>
        </w:rPr>
      </w:pPr>
      <w:hyperlink w:anchor="_Toc74296337" w:history="1">
        <w:r w:rsidR="005B3C9F" w:rsidRPr="00C9229C">
          <w:rPr>
            <w:rStyle w:val="Hyperlink"/>
          </w:rPr>
          <w:t>ABSTRACT</w:t>
        </w:r>
        <w:r w:rsidR="005B3C9F">
          <w:rPr>
            <w:webHidden/>
          </w:rPr>
          <w:tab/>
        </w:r>
        <w:r w:rsidR="005B3C9F">
          <w:rPr>
            <w:webHidden/>
          </w:rPr>
          <w:fldChar w:fldCharType="begin"/>
        </w:r>
        <w:r w:rsidR="005B3C9F">
          <w:rPr>
            <w:webHidden/>
          </w:rPr>
          <w:instrText xml:space="preserve"> PAGEREF _Toc74296337 \h </w:instrText>
        </w:r>
        <w:r w:rsidR="005B3C9F">
          <w:rPr>
            <w:webHidden/>
          </w:rPr>
        </w:r>
        <w:r w:rsidR="005B3C9F">
          <w:rPr>
            <w:webHidden/>
          </w:rPr>
          <w:fldChar w:fldCharType="separate"/>
        </w:r>
        <w:r w:rsidR="005B3C9F">
          <w:rPr>
            <w:webHidden/>
          </w:rPr>
          <w:t>vi</w:t>
        </w:r>
        <w:r w:rsidR="005B3C9F">
          <w:rPr>
            <w:webHidden/>
          </w:rPr>
          <w:fldChar w:fldCharType="end"/>
        </w:r>
      </w:hyperlink>
    </w:p>
    <w:p w14:paraId="6A11959C" w14:textId="448E6549" w:rsidR="005B3C9F" w:rsidRDefault="00B5445D">
      <w:pPr>
        <w:pStyle w:val="TOC1"/>
        <w:rPr>
          <w:rFonts w:asciiTheme="minorHAnsi" w:eastAsiaTheme="minorEastAsia" w:hAnsiTheme="minorHAnsi" w:cstheme="minorBidi"/>
          <w:b w:val="0"/>
          <w:bCs w:val="0"/>
          <w:sz w:val="22"/>
          <w:szCs w:val="28"/>
          <w:lang w:bidi="bn-BD"/>
        </w:rPr>
      </w:pPr>
      <w:hyperlink w:anchor="_Toc74296338" w:history="1">
        <w:r w:rsidR="005B3C9F" w:rsidRPr="00C9229C">
          <w:rPr>
            <w:rStyle w:val="Hyperlink"/>
          </w:rPr>
          <w:t>TABLE OF CONTENTS</w:t>
        </w:r>
        <w:r w:rsidR="005B3C9F">
          <w:rPr>
            <w:webHidden/>
          </w:rPr>
          <w:tab/>
        </w:r>
        <w:r w:rsidR="005B3C9F">
          <w:rPr>
            <w:webHidden/>
          </w:rPr>
          <w:fldChar w:fldCharType="begin"/>
        </w:r>
        <w:r w:rsidR="005B3C9F">
          <w:rPr>
            <w:webHidden/>
          </w:rPr>
          <w:instrText xml:space="preserve"> PAGEREF _Toc74296338 \h </w:instrText>
        </w:r>
        <w:r w:rsidR="005B3C9F">
          <w:rPr>
            <w:webHidden/>
          </w:rPr>
        </w:r>
        <w:r w:rsidR="005B3C9F">
          <w:rPr>
            <w:webHidden/>
          </w:rPr>
          <w:fldChar w:fldCharType="separate"/>
        </w:r>
        <w:r w:rsidR="005B3C9F">
          <w:rPr>
            <w:webHidden/>
          </w:rPr>
          <w:t>vii</w:t>
        </w:r>
        <w:r w:rsidR="005B3C9F">
          <w:rPr>
            <w:webHidden/>
          </w:rPr>
          <w:fldChar w:fldCharType="end"/>
        </w:r>
      </w:hyperlink>
    </w:p>
    <w:p w14:paraId="3FA56A1F" w14:textId="0D695A13" w:rsidR="005B3C9F" w:rsidRDefault="00B5445D">
      <w:pPr>
        <w:pStyle w:val="TOC1"/>
        <w:rPr>
          <w:rFonts w:asciiTheme="minorHAnsi" w:eastAsiaTheme="minorEastAsia" w:hAnsiTheme="minorHAnsi" w:cstheme="minorBidi"/>
          <w:b w:val="0"/>
          <w:bCs w:val="0"/>
          <w:sz w:val="22"/>
          <w:szCs w:val="28"/>
          <w:lang w:bidi="bn-BD"/>
        </w:rPr>
      </w:pPr>
      <w:hyperlink w:anchor="_Toc74296339" w:history="1">
        <w:r w:rsidR="005B3C9F" w:rsidRPr="00C9229C">
          <w:rPr>
            <w:rStyle w:val="Hyperlink"/>
          </w:rPr>
          <w:t>LIST OF TABLES</w:t>
        </w:r>
        <w:r w:rsidR="005B3C9F">
          <w:rPr>
            <w:webHidden/>
          </w:rPr>
          <w:tab/>
        </w:r>
        <w:r w:rsidR="005B3C9F">
          <w:rPr>
            <w:webHidden/>
          </w:rPr>
          <w:fldChar w:fldCharType="begin"/>
        </w:r>
        <w:r w:rsidR="005B3C9F">
          <w:rPr>
            <w:webHidden/>
          </w:rPr>
          <w:instrText xml:space="preserve"> PAGEREF _Toc74296339 \h </w:instrText>
        </w:r>
        <w:r w:rsidR="005B3C9F">
          <w:rPr>
            <w:webHidden/>
          </w:rPr>
        </w:r>
        <w:r w:rsidR="005B3C9F">
          <w:rPr>
            <w:webHidden/>
          </w:rPr>
          <w:fldChar w:fldCharType="separate"/>
        </w:r>
        <w:r w:rsidR="005B3C9F">
          <w:rPr>
            <w:webHidden/>
          </w:rPr>
          <w:t>x</w:t>
        </w:r>
        <w:r w:rsidR="005B3C9F">
          <w:rPr>
            <w:webHidden/>
          </w:rPr>
          <w:fldChar w:fldCharType="end"/>
        </w:r>
      </w:hyperlink>
    </w:p>
    <w:p w14:paraId="47E5090B" w14:textId="746597A5" w:rsidR="005B3C9F" w:rsidRDefault="00B5445D">
      <w:pPr>
        <w:pStyle w:val="TOC1"/>
        <w:rPr>
          <w:rFonts w:asciiTheme="minorHAnsi" w:eastAsiaTheme="minorEastAsia" w:hAnsiTheme="minorHAnsi" w:cstheme="minorBidi"/>
          <w:b w:val="0"/>
          <w:bCs w:val="0"/>
          <w:sz w:val="22"/>
          <w:szCs w:val="28"/>
          <w:lang w:bidi="bn-BD"/>
        </w:rPr>
      </w:pPr>
      <w:hyperlink w:anchor="_Toc74296340" w:history="1">
        <w:r w:rsidR="005B3C9F" w:rsidRPr="00C9229C">
          <w:rPr>
            <w:rStyle w:val="Hyperlink"/>
          </w:rPr>
          <w:t>LIST OF ILLUSTRATIONS</w:t>
        </w:r>
        <w:r w:rsidR="005B3C9F">
          <w:rPr>
            <w:webHidden/>
          </w:rPr>
          <w:tab/>
        </w:r>
        <w:r w:rsidR="005B3C9F">
          <w:rPr>
            <w:webHidden/>
          </w:rPr>
          <w:fldChar w:fldCharType="begin"/>
        </w:r>
        <w:r w:rsidR="005B3C9F">
          <w:rPr>
            <w:webHidden/>
          </w:rPr>
          <w:instrText xml:space="preserve"> PAGEREF _Toc74296340 \h </w:instrText>
        </w:r>
        <w:r w:rsidR="005B3C9F">
          <w:rPr>
            <w:webHidden/>
          </w:rPr>
        </w:r>
        <w:r w:rsidR="005B3C9F">
          <w:rPr>
            <w:webHidden/>
          </w:rPr>
          <w:fldChar w:fldCharType="separate"/>
        </w:r>
        <w:r w:rsidR="005B3C9F">
          <w:rPr>
            <w:webHidden/>
          </w:rPr>
          <w:t>xi</w:t>
        </w:r>
        <w:r w:rsidR="005B3C9F">
          <w:rPr>
            <w:webHidden/>
          </w:rPr>
          <w:fldChar w:fldCharType="end"/>
        </w:r>
      </w:hyperlink>
    </w:p>
    <w:p w14:paraId="3898C669" w14:textId="54FAB23F" w:rsidR="005B3C9F" w:rsidRDefault="00B5445D">
      <w:pPr>
        <w:pStyle w:val="TOC1"/>
        <w:rPr>
          <w:rFonts w:asciiTheme="minorHAnsi" w:eastAsiaTheme="minorEastAsia" w:hAnsiTheme="minorHAnsi" w:cstheme="minorBidi"/>
          <w:b w:val="0"/>
          <w:bCs w:val="0"/>
          <w:sz w:val="22"/>
          <w:szCs w:val="28"/>
          <w:lang w:bidi="bn-BD"/>
        </w:rPr>
      </w:pPr>
      <w:hyperlink w:anchor="_Toc74296341" w:history="1">
        <w:r w:rsidR="005B3C9F" w:rsidRPr="00C9229C">
          <w:rPr>
            <w:rStyle w:val="Hyperlink"/>
          </w:rPr>
          <w:t>LIST OF ABBREVIATIONS</w:t>
        </w:r>
        <w:r w:rsidR="005B3C9F">
          <w:rPr>
            <w:webHidden/>
          </w:rPr>
          <w:tab/>
        </w:r>
        <w:r w:rsidR="005B3C9F">
          <w:rPr>
            <w:webHidden/>
          </w:rPr>
          <w:fldChar w:fldCharType="begin"/>
        </w:r>
        <w:r w:rsidR="005B3C9F">
          <w:rPr>
            <w:webHidden/>
          </w:rPr>
          <w:instrText xml:space="preserve"> PAGEREF _Toc74296341 \h </w:instrText>
        </w:r>
        <w:r w:rsidR="005B3C9F">
          <w:rPr>
            <w:webHidden/>
          </w:rPr>
        </w:r>
        <w:r w:rsidR="005B3C9F">
          <w:rPr>
            <w:webHidden/>
          </w:rPr>
          <w:fldChar w:fldCharType="separate"/>
        </w:r>
        <w:r w:rsidR="005B3C9F">
          <w:rPr>
            <w:webHidden/>
          </w:rPr>
          <w:t>xiii</w:t>
        </w:r>
        <w:r w:rsidR="005B3C9F">
          <w:rPr>
            <w:webHidden/>
          </w:rPr>
          <w:fldChar w:fldCharType="end"/>
        </w:r>
      </w:hyperlink>
    </w:p>
    <w:p w14:paraId="580074B2" w14:textId="5F12A301" w:rsidR="005B3C9F" w:rsidRDefault="00B5445D">
      <w:pPr>
        <w:pStyle w:val="TOC2"/>
        <w:rPr>
          <w:rFonts w:asciiTheme="minorHAnsi" w:eastAsiaTheme="minorEastAsia" w:hAnsiTheme="minorHAnsi" w:cstheme="minorBidi"/>
          <w:b w:val="0"/>
          <w:bCs w:val="0"/>
          <w:caps w:val="0"/>
          <w:sz w:val="22"/>
          <w:szCs w:val="28"/>
          <w:lang w:bidi="bn-BD"/>
        </w:rPr>
      </w:pPr>
      <w:hyperlink w:anchor="_Toc74296342" w:history="1">
        <w:r w:rsidR="005B3C9F" w:rsidRPr="00C9229C">
          <w:rPr>
            <w:rStyle w:val="Hyperlink"/>
          </w:rPr>
          <w:t>CHAPTER I</w:t>
        </w:r>
        <w:r w:rsidR="005B3C9F" w:rsidRPr="00C9229C">
          <w:rPr>
            <w:rStyle w:val="Hyperlink"/>
          </w:rPr>
          <w:tab/>
          <w:t>Introduction</w:t>
        </w:r>
      </w:hyperlink>
    </w:p>
    <w:p w14:paraId="2489C69A" w14:textId="1845E431" w:rsidR="005B3C9F" w:rsidRDefault="00B5445D">
      <w:pPr>
        <w:pStyle w:val="TOC4"/>
        <w:rPr>
          <w:rFonts w:asciiTheme="minorHAnsi" w:hAnsiTheme="minorHAnsi" w:cstheme="minorBidi"/>
          <w:sz w:val="22"/>
          <w:szCs w:val="28"/>
          <w:lang w:bidi="bn-BD"/>
        </w:rPr>
      </w:pPr>
      <w:hyperlink w:anchor="_Toc74296343" w:history="1">
        <w:r w:rsidR="005B3C9F" w:rsidRPr="00C9229C">
          <w:rPr>
            <w:rStyle w:val="Hyperlink"/>
            <w:rFonts w:cs="Times New Roman"/>
            <w:bCs/>
          </w:rPr>
          <w:t>1.1</w:t>
        </w:r>
        <w:r w:rsidR="005B3C9F" w:rsidRPr="00C9229C">
          <w:rPr>
            <w:rStyle w:val="Hyperlink"/>
          </w:rPr>
          <w:tab/>
          <w:t>Research Background</w:t>
        </w:r>
        <w:r w:rsidR="005B3C9F">
          <w:rPr>
            <w:webHidden/>
          </w:rPr>
          <w:tab/>
        </w:r>
        <w:r w:rsidR="005B3C9F">
          <w:rPr>
            <w:webHidden/>
          </w:rPr>
          <w:fldChar w:fldCharType="begin"/>
        </w:r>
        <w:r w:rsidR="005B3C9F">
          <w:rPr>
            <w:webHidden/>
          </w:rPr>
          <w:instrText xml:space="preserve"> PAGEREF _Toc74296343 \h </w:instrText>
        </w:r>
        <w:r w:rsidR="005B3C9F">
          <w:rPr>
            <w:webHidden/>
          </w:rPr>
        </w:r>
        <w:r w:rsidR="005B3C9F">
          <w:rPr>
            <w:webHidden/>
          </w:rPr>
          <w:fldChar w:fldCharType="separate"/>
        </w:r>
        <w:r w:rsidR="005B3C9F">
          <w:rPr>
            <w:webHidden/>
          </w:rPr>
          <w:t>14</w:t>
        </w:r>
        <w:r w:rsidR="005B3C9F">
          <w:rPr>
            <w:webHidden/>
          </w:rPr>
          <w:fldChar w:fldCharType="end"/>
        </w:r>
      </w:hyperlink>
    </w:p>
    <w:p w14:paraId="5494D809" w14:textId="2F3D69F8" w:rsidR="005B3C9F" w:rsidRDefault="00B5445D">
      <w:pPr>
        <w:pStyle w:val="TOC4"/>
        <w:rPr>
          <w:rFonts w:asciiTheme="minorHAnsi" w:hAnsiTheme="minorHAnsi" w:cstheme="minorBidi"/>
          <w:sz w:val="22"/>
          <w:szCs w:val="28"/>
          <w:lang w:bidi="bn-BD"/>
        </w:rPr>
      </w:pPr>
      <w:hyperlink w:anchor="_Toc74296344" w:history="1">
        <w:r w:rsidR="005B3C9F" w:rsidRPr="00C9229C">
          <w:rPr>
            <w:rStyle w:val="Hyperlink"/>
            <w:rFonts w:cs="Times New Roman"/>
            <w:bCs/>
          </w:rPr>
          <w:t>1.2</w:t>
        </w:r>
        <w:r w:rsidR="005B3C9F" w:rsidRPr="00C9229C">
          <w:rPr>
            <w:rStyle w:val="Hyperlink"/>
          </w:rPr>
          <w:tab/>
          <w:t>Problem Statement</w:t>
        </w:r>
        <w:r w:rsidR="005B3C9F">
          <w:rPr>
            <w:webHidden/>
          </w:rPr>
          <w:tab/>
        </w:r>
        <w:r w:rsidR="005B3C9F">
          <w:rPr>
            <w:webHidden/>
          </w:rPr>
          <w:fldChar w:fldCharType="begin"/>
        </w:r>
        <w:r w:rsidR="005B3C9F">
          <w:rPr>
            <w:webHidden/>
          </w:rPr>
          <w:instrText xml:space="preserve"> PAGEREF _Toc74296344 \h </w:instrText>
        </w:r>
        <w:r w:rsidR="005B3C9F">
          <w:rPr>
            <w:webHidden/>
          </w:rPr>
        </w:r>
        <w:r w:rsidR="005B3C9F">
          <w:rPr>
            <w:webHidden/>
          </w:rPr>
          <w:fldChar w:fldCharType="separate"/>
        </w:r>
        <w:r w:rsidR="005B3C9F">
          <w:rPr>
            <w:webHidden/>
          </w:rPr>
          <w:t>15</w:t>
        </w:r>
        <w:r w:rsidR="005B3C9F">
          <w:rPr>
            <w:webHidden/>
          </w:rPr>
          <w:fldChar w:fldCharType="end"/>
        </w:r>
      </w:hyperlink>
    </w:p>
    <w:p w14:paraId="6D30C628" w14:textId="17869D9A" w:rsidR="005B3C9F" w:rsidRDefault="00B5445D">
      <w:pPr>
        <w:pStyle w:val="TOC4"/>
        <w:rPr>
          <w:rFonts w:asciiTheme="minorHAnsi" w:hAnsiTheme="minorHAnsi" w:cstheme="minorBidi"/>
          <w:sz w:val="22"/>
          <w:szCs w:val="28"/>
          <w:lang w:bidi="bn-BD"/>
        </w:rPr>
      </w:pPr>
      <w:hyperlink w:anchor="_Toc74296345" w:history="1">
        <w:r w:rsidR="005B3C9F" w:rsidRPr="00C9229C">
          <w:rPr>
            <w:rStyle w:val="Hyperlink"/>
            <w:rFonts w:cs="Times New Roman"/>
            <w:bCs/>
          </w:rPr>
          <w:t>1.3</w:t>
        </w:r>
        <w:r w:rsidR="005B3C9F" w:rsidRPr="00C9229C">
          <w:rPr>
            <w:rStyle w:val="Hyperlink"/>
          </w:rPr>
          <w:tab/>
          <w:t>Motivation</w:t>
        </w:r>
        <w:r w:rsidR="005B3C9F">
          <w:rPr>
            <w:webHidden/>
          </w:rPr>
          <w:tab/>
        </w:r>
        <w:r w:rsidR="005B3C9F">
          <w:rPr>
            <w:webHidden/>
          </w:rPr>
          <w:fldChar w:fldCharType="begin"/>
        </w:r>
        <w:r w:rsidR="005B3C9F">
          <w:rPr>
            <w:webHidden/>
          </w:rPr>
          <w:instrText xml:space="preserve"> PAGEREF _Toc74296345 \h </w:instrText>
        </w:r>
        <w:r w:rsidR="005B3C9F">
          <w:rPr>
            <w:webHidden/>
          </w:rPr>
        </w:r>
        <w:r w:rsidR="005B3C9F">
          <w:rPr>
            <w:webHidden/>
          </w:rPr>
          <w:fldChar w:fldCharType="separate"/>
        </w:r>
        <w:r w:rsidR="005B3C9F">
          <w:rPr>
            <w:webHidden/>
          </w:rPr>
          <w:t>16</w:t>
        </w:r>
        <w:r w:rsidR="005B3C9F">
          <w:rPr>
            <w:webHidden/>
          </w:rPr>
          <w:fldChar w:fldCharType="end"/>
        </w:r>
      </w:hyperlink>
    </w:p>
    <w:p w14:paraId="032ED429" w14:textId="146D8E23" w:rsidR="005B3C9F" w:rsidRDefault="00B5445D">
      <w:pPr>
        <w:pStyle w:val="TOC4"/>
        <w:rPr>
          <w:rFonts w:asciiTheme="minorHAnsi" w:hAnsiTheme="minorHAnsi" w:cstheme="minorBidi"/>
          <w:sz w:val="22"/>
          <w:szCs w:val="28"/>
          <w:lang w:bidi="bn-BD"/>
        </w:rPr>
      </w:pPr>
      <w:hyperlink w:anchor="_Toc74296346" w:history="1">
        <w:r w:rsidR="005B3C9F" w:rsidRPr="00C9229C">
          <w:rPr>
            <w:rStyle w:val="Hyperlink"/>
            <w:rFonts w:cs="Times New Roman"/>
            <w:bCs/>
          </w:rPr>
          <w:t>1.4</w:t>
        </w:r>
        <w:r w:rsidR="005B3C9F" w:rsidRPr="00C9229C">
          <w:rPr>
            <w:rStyle w:val="Hyperlink"/>
          </w:rPr>
          <w:tab/>
          <w:t>Objective of Research</w:t>
        </w:r>
        <w:r w:rsidR="005B3C9F">
          <w:rPr>
            <w:webHidden/>
          </w:rPr>
          <w:tab/>
        </w:r>
        <w:r w:rsidR="005B3C9F">
          <w:rPr>
            <w:webHidden/>
          </w:rPr>
          <w:fldChar w:fldCharType="begin"/>
        </w:r>
        <w:r w:rsidR="005B3C9F">
          <w:rPr>
            <w:webHidden/>
          </w:rPr>
          <w:instrText xml:space="preserve"> PAGEREF _Toc74296346 \h </w:instrText>
        </w:r>
        <w:r w:rsidR="005B3C9F">
          <w:rPr>
            <w:webHidden/>
          </w:rPr>
        </w:r>
        <w:r w:rsidR="005B3C9F">
          <w:rPr>
            <w:webHidden/>
          </w:rPr>
          <w:fldChar w:fldCharType="separate"/>
        </w:r>
        <w:r w:rsidR="005B3C9F">
          <w:rPr>
            <w:webHidden/>
          </w:rPr>
          <w:t>16</w:t>
        </w:r>
        <w:r w:rsidR="005B3C9F">
          <w:rPr>
            <w:webHidden/>
          </w:rPr>
          <w:fldChar w:fldCharType="end"/>
        </w:r>
      </w:hyperlink>
    </w:p>
    <w:p w14:paraId="368DE477" w14:textId="6AB9DD3B" w:rsidR="005B3C9F" w:rsidRDefault="00B5445D">
      <w:pPr>
        <w:pStyle w:val="TOC4"/>
        <w:rPr>
          <w:rFonts w:asciiTheme="minorHAnsi" w:hAnsiTheme="minorHAnsi" w:cstheme="minorBidi"/>
          <w:sz w:val="22"/>
          <w:szCs w:val="28"/>
          <w:lang w:bidi="bn-BD"/>
        </w:rPr>
      </w:pPr>
      <w:hyperlink w:anchor="_Toc74296347" w:history="1">
        <w:r w:rsidR="005B3C9F" w:rsidRPr="00C9229C">
          <w:rPr>
            <w:rStyle w:val="Hyperlink"/>
            <w:rFonts w:cs="Times New Roman"/>
            <w:bCs/>
          </w:rPr>
          <w:t>1.5</w:t>
        </w:r>
        <w:r w:rsidR="005B3C9F" w:rsidRPr="00C9229C">
          <w:rPr>
            <w:rStyle w:val="Hyperlink"/>
          </w:rPr>
          <w:tab/>
          <w:t>Organization of the Thesis</w:t>
        </w:r>
        <w:r w:rsidR="005B3C9F">
          <w:rPr>
            <w:webHidden/>
          </w:rPr>
          <w:tab/>
        </w:r>
        <w:r w:rsidR="005B3C9F">
          <w:rPr>
            <w:webHidden/>
          </w:rPr>
          <w:fldChar w:fldCharType="begin"/>
        </w:r>
        <w:r w:rsidR="005B3C9F">
          <w:rPr>
            <w:webHidden/>
          </w:rPr>
          <w:instrText xml:space="preserve"> PAGEREF _Toc74296347 \h </w:instrText>
        </w:r>
        <w:r w:rsidR="005B3C9F">
          <w:rPr>
            <w:webHidden/>
          </w:rPr>
        </w:r>
        <w:r w:rsidR="005B3C9F">
          <w:rPr>
            <w:webHidden/>
          </w:rPr>
          <w:fldChar w:fldCharType="separate"/>
        </w:r>
        <w:r w:rsidR="005B3C9F">
          <w:rPr>
            <w:webHidden/>
          </w:rPr>
          <w:t>16</w:t>
        </w:r>
        <w:r w:rsidR="005B3C9F">
          <w:rPr>
            <w:webHidden/>
          </w:rPr>
          <w:fldChar w:fldCharType="end"/>
        </w:r>
      </w:hyperlink>
    </w:p>
    <w:p w14:paraId="7C826C37" w14:textId="13448ADC" w:rsidR="005B3C9F" w:rsidRDefault="00B5445D">
      <w:pPr>
        <w:pStyle w:val="TOC2"/>
        <w:rPr>
          <w:rFonts w:asciiTheme="minorHAnsi" w:eastAsiaTheme="minorEastAsia" w:hAnsiTheme="minorHAnsi" w:cstheme="minorBidi"/>
          <w:b w:val="0"/>
          <w:bCs w:val="0"/>
          <w:caps w:val="0"/>
          <w:sz w:val="22"/>
          <w:szCs w:val="28"/>
          <w:lang w:bidi="bn-BD"/>
        </w:rPr>
      </w:pPr>
      <w:hyperlink w:anchor="_Toc74296348" w:history="1">
        <w:r w:rsidR="005B3C9F" w:rsidRPr="00C9229C">
          <w:rPr>
            <w:rStyle w:val="Hyperlink"/>
          </w:rPr>
          <w:t>CHAPTER II</w:t>
        </w:r>
        <w:r w:rsidR="005B3C9F" w:rsidRPr="00C9229C">
          <w:rPr>
            <w:rStyle w:val="Hyperlink"/>
          </w:rPr>
          <w:tab/>
          <w:t>Literature Review</w:t>
        </w:r>
      </w:hyperlink>
    </w:p>
    <w:p w14:paraId="327E79A9" w14:textId="2E000242" w:rsidR="005B3C9F" w:rsidRDefault="00B5445D">
      <w:pPr>
        <w:pStyle w:val="TOC4"/>
        <w:rPr>
          <w:rFonts w:asciiTheme="minorHAnsi" w:hAnsiTheme="minorHAnsi" w:cstheme="minorBidi"/>
          <w:sz w:val="22"/>
          <w:szCs w:val="28"/>
          <w:lang w:bidi="bn-BD"/>
        </w:rPr>
      </w:pPr>
      <w:hyperlink w:anchor="_Toc74296349" w:history="1">
        <w:r w:rsidR="005B3C9F" w:rsidRPr="00C9229C">
          <w:rPr>
            <w:rStyle w:val="Hyperlink"/>
            <w:rFonts w:cs="Times New Roman"/>
            <w:bCs/>
          </w:rPr>
          <w:t>1.1</w:t>
        </w:r>
        <w:r w:rsidR="005B3C9F" w:rsidRPr="00C9229C">
          <w:rPr>
            <w:rStyle w:val="Hyperlink"/>
          </w:rPr>
          <w:tab/>
          <w:t>Introduction</w:t>
        </w:r>
        <w:r w:rsidR="005B3C9F">
          <w:rPr>
            <w:webHidden/>
          </w:rPr>
          <w:tab/>
        </w:r>
        <w:r w:rsidR="005B3C9F">
          <w:rPr>
            <w:webHidden/>
          </w:rPr>
          <w:fldChar w:fldCharType="begin"/>
        </w:r>
        <w:r w:rsidR="005B3C9F">
          <w:rPr>
            <w:webHidden/>
          </w:rPr>
          <w:instrText xml:space="preserve"> PAGEREF _Toc74296349 \h </w:instrText>
        </w:r>
        <w:r w:rsidR="005B3C9F">
          <w:rPr>
            <w:webHidden/>
          </w:rPr>
        </w:r>
        <w:r w:rsidR="005B3C9F">
          <w:rPr>
            <w:webHidden/>
          </w:rPr>
          <w:fldChar w:fldCharType="separate"/>
        </w:r>
        <w:r w:rsidR="005B3C9F">
          <w:rPr>
            <w:webHidden/>
          </w:rPr>
          <w:t>18</w:t>
        </w:r>
        <w:r w:rsidR="005B3C9F">
          <w:rPr>
            <w:webHidden/>
          </w:rPr>
          <w:fldChar w:fldCharType="end"/>
        </w:r>
      </w:hyperlink>
    </w:p>
    <w:p w14:paraId="390E0FA7" w14:textId="0CEEAD04" w:rsidR="005B3C9F" w:rsidRDefault="00B5445D">
      <w:pPr>
        <w:pStyle w:val="TOC4"/>
        <w:rPr>
          <w:rFonts w:asciiTheme="minorHAnsi" w:hAnsiTheme="minorHAnsi" w:cstheme="minorBidi"/>
          <w:sz w:val="22"/>
          <w:szCs w:val="28"/>
          <w:lang w:bidi="bn-BD"/>
        </w:rPr>
      </w:pPr>
      <w:hyperlink w:anchor="_Toc74296350" w:history="1">
        <w:r w:rsidR="005B3C9F" w:rsidRPr="00C9229C">
          <w:rPr>
            <w:rStyle w:val="Hyperlink"/>
            <w:rFonts w:cs="Times New Roman"/>
            <w:bCs/>
          </w:rPr>
          <w:t>1.2</w:t>
        </w:r>
        <w:r w:rsidR="005B3C9F" w:rsidRPr="00C9229C">
          <w:rPr>
            <w:rStyle w:val="Hyperlink"/>
          </w:rPr>
          <w:tab/>
          <w:t>Scope of Research</w:t>
        </w:r>
        <w:r w:rsidR="005B3C9F">
          <w:rPr>
            <w:webHidden/>
          </w:rPr>
          <w:tab/>
        </w:r>
        <w:r w:rsidR="005B3C9F">
          <w:rPr>
            <w:webHidden/>
          </w:rPr>
          <w:fldChar w:fldCharType="begin"/>
        </w:r>
        <w:r w:rsidR="005B3C9F">
          <w:rPr>
            <w:webHidden/>
          </w:rPr>
          <w:instrText xml:space="preserve"> PAGEREF _Toc74296350 \h </w:instrText>
        </w:r>
        <w:r w:rsidR="005B3C9F">
          <w:rPr>
            <w:webHidden/>
          </w:rPr>
        </w:r>
        <w:r w:rsidR="005B3C9F">
          <w:rPr>
            <w:webHidden/>
          </w:rPr>
          <w:fldChar w:fldCharType="separate"/>
        </w:r>
        <w:r w:rsidR="005B3C9F">
          <w:rPr>
            <w:webHidden/>
          </w:rPr>
          <w:t>18</w:t>
        </w:r>
        <w:r w:rsidR="005B3C9F">
          <w:rPr>
            <w:webHidden/>
          </w:rPr>
          <w:fldChar w:fldCharType="end"/>
        </w:r>
      </w:hyperlink>
    </w:p>
    <w:p w14:paraId="6B7B498A" w14:textId="74DF0D39" w:rsidR="005B3C9F" w:rsidRDefault="00B5445D">
      <w:pPr>
        <w:pStyle w:val="TOC4"/>
        <w:rPr>
          <w:rFonts w:asciiTheme="minorHAnsi" w:hAnsiTheme="minorHAnsi" w:cstheme="minorBidi"/>
          <w:sz w:val="22"/>
          <w:szCs w:val="28"/>
          <w:lang w:bidi="bn-BD"/>
        </w:rPr>
      </w:pPr>
      <w:hyperlink w:anchor="_Toc74296351" w:history="1">
        <w:r w:rsidR="005B3C9F" w:rsidRPr="00C9229C">
          <w:rPr>
            <w:rStyle w:val="Hyperlink"/>
            <w:rFonts w:cs="Times New Roman"/>
            <w:bCs/>
          </w:rPr>
          <w:t>1.3</w:t>
        </w:r>
        <w:r w:rsidR="005B3C9F" w:rsidRPr="00C9229C">
          <w:rPr>
            <w:rStyle w:val="Hyperlink"/>
          </w:rPr>
          <w:tab/>
          <w:t>Similar Existing works</w:t>
        </w:r>
        <w:r w:rsidR="005B3C9F">
          <w:rPr>
            <w:webHidden/>
          </w:rPr>
          <w:tab/>
        </w:r>
        <w:r w:rsidR="005B3C9F">
          <w:rPr>
            <w:webHidden/>
          </w:rPr>
          <w:fldChar w:fldCharType="begin"/>
        </w:r>
        <w:r w:rsidR="005B3C9F">
          <w:rPr>
            <w:webHidden/>
          </w:rPr>
          <w:instrText xml:space="preserve"> PAGEREF _Toc74296351 \h </w:instrText>
        </w:r>
        <w:r w:rsidR="005B3C9F">
          <w:rPr>
            <w:webHidden/>
          </w:rPr>
        </w:r>
        <w:r w:rsidR="005B3C9F">
          <w:rPr>
            <w:webHidden/>
          </w:rPr>
          <w:fldChar w:fldCharType="separate"/>
        </w:r>
        <w:r w:rsidR="005B3C9F">
          <w:rPr>
            <w:webHidden/>
          </w:rPr>
          <w:t>20</w:t>
        </w:r>
        <w:r w:rsidR="005B3C9F">
          <w:rPr>
            <w:webHidden/>
          </w:rPr>
          <w:fldChar w:fldCharType="end"/>
        </w:r>
      </w:hyperlink>
    </w:p>
    <w:p w14:paraId="73C12519" w14:textId="58DD3703" w:rsidR="005B3C9F" w:rsidRDefault="00B5445D">
      <w:pPr>
        <w:pStyle w:val="TOC5"/>
        <w:rPr>
          <w:rFonts w:asciiTheme="minorHAnsi" w:eastAsiaTheme="minorEastAsia" w:hAnsiTheme="minorHAnsi" w:cstheme="minorBidi"/>
          <w:sz w:val="22"/>
          <w:szCs w:val="28"/>
          <w:lang w:bidi="bn-BD"/>
        </w:rPr>
      </w:pPr>
      <w:hyperlink w:anchor="_Toc74296352" w:history="1">
        <w:r w:rsidR="005B3C9F" w:rsidRPr="00C9229C">
          <w:rPr>
            <w:rStyle w:val="Hyperlink"/>
          </w:rPr>
          <w:t>1.3.1</w:t>
        </w:r>
        <w:r w:rsidR="005B3C9F" w:rsidRPr="00C9229C">
          <w:rPr>
            <w:rStyle w:val="Hyperlink"/>
          </w:rPr>
          <w:tab/>
          <w:t>General</w:t>
        </w:r>
        <w:r w:rsidR="005B3C9F">
          <w:rPr>
            <w:webHidden/>
          </w:rPr>
          <w:tab/>
        </w:r>
        <w:r w:rsidR="005B3C9F">
          <w:rPr>
            <w:webHidden/>
          </w:rPr>
          <w:fldChar w:fldCharType="begin"/>
        </w:r>
        <w:r w:rsidR="005B3C9F">
          <w:rPr>
            <w:webHidden/>
          </w:rPr>
          <w:instrText xml:space="preserve"> PAGEREF _Toc74296352 \h </w:instrText>
        </w:r>
        <w:r w:rsidR="005B3C9F">
          <w:rPr>
            <w:webHidden/>
          </w:rPr>
        </w:r>
        <w:r w:rsidR="005B3C9F">
          <w:rPr>
            <w:webHidden/>
          </w:rPr>
          <w:fldChar w:fldCharType="separate"/>
        </w:r>
        <w:r w:rsidR="005B3C9F">
          <w:rPr>
            <w:webHidden/>
          </w:rPr>
          <w:t>22</w:t>
        </w:r>
        <w:r w:rsidR="005B3C9F">
          <w:rPr>
            <w:webHidden/>
          </w:rPr>
          <w:fldChar w:fldCharType="end"/>
        </w:r>
      </w:hyperlink>
    </w:p>
    <w:p w14:paraId="53B9148F" w14:textId="007540E6" w:rsidR="005B3C9F" w:rsidRDefault="00B5445D">
      <w:pPr>
        <w:pStyle w:val="TOC4"/>
        <w:rPr>
          <w:rFonts w:asciiTheme="minorHAnsi" w:hAnsiTheme="minorHAnsi" w:cstheme="minorBidi"/>
          <w:sz w:val="22"/>
          <w:szCs w:val="28"/>
          <w:lang w:bidi="bn-BD"/>
        </w:rPr>
      </w:pPr>
      <w:hyperlink w:anchor="_Toc74296353" w:history="1">
        <w:r w:rsidR="005B3C9F" w:rsidRPr="00C9229C">
          <w:rPr>
            <w:rStyle w:val="Hyperlink"/>
            <w:rFonts w:cs="Times New Roman"/>
            <w:bCs/>
          </w:rPr>
          <w:t>1.4</w:t>
        </w:r>
        <w:r w:rsidR="005B3C9F" w:rsidRPr="00C9229C">
          <w:rPr>
            <w:rStyle w:val="Hyperlink"/>
          </w:rPr>
          <w:tab/>
          <w:t>Summary</w:t>
        </w:r>
        <w:r w:rsidR="005B3C9F">
          <w:rPr>
            <w:webHidden/>
          </w:rPr>
          <w:tab/>
        </w:r>
        <w:r w:rsidR="005B3C9F">
          <w:rPr>
            <w:webHidden/>
          </w:rPr>
          <w:fldChar w:fldCharType="begin"/>
        </w:r>
        <w:r w:rsidR="005B3C9F">
          <w:rPr>
            <w:webHidden/>
          </w:rPr>
          <w:instrText xml:space="preserve"> PAGEREF _Toc74296353 \h </w:instrText>
        </w:r>
        <w:r w:rsidR="005B3C9F">
          <w:rPr>
            <w:webHidden/>
          </w:rPr>
        </w:r>
        <w:r w:rsidR="005B3C9F">
          <w:rPr>
            <w:webHidden/>
          </w:rPr>
          <w:fldChar w:fldCharType="separate"/>
        </w:r>
        <w:r w:rsidR="005B3C9F">
          <w:rPr>
            <w:webHidden/>
          </w:rPr>
          <w:t>22</w:t>
        </w:r>
        <w:r w:rsidR="005B3C9F">
          <w:rPr>
            <w:webHidden/>
          </w:rPr>
          <w:fldChar w:fldCharType="end"/>
        </w:r>
      </w:hyperlink>
    </w:p>
    <w:p w14:paraId="7E56A21D" w14:textId="261E97E3" w:rsidR="005B3C9F" w:rsidRDefault="00B5445D">
      <w:pPr>
        <w:pStyle w:val="TOC2"/>
        <w:rPr>
          <w:rFonts w:asciiTheme="minorHAnsi" w:eastAsiaTheme="minorEastAsia" w:hAnsiTheme="minorHAnsi" w:cstheme="minorBidi"/>
          <w:b w:val="0"/>
          <w:bCs w:val="0"/>
          <w:caps w:val="0"/>
          <w:sz w:val="22"/>
          <w:szCs w:val="28"/>
          <w:lang w:bidi="bn-BD"/>
        </w:rPr>
      </w:pPr>
      <w:hyperlink w:anchor="_Toc74296354" w:history="1">
        <w:r w:rsidR="005B3C9F" w:rsidRPr="00C9229C">
          <w:rPr>
            <w:rStyle w:val="Hyperlink"/>
          </w:rPr>
          <w:t>CHAPTER III</w:t>
        </w:r>
        <w:r w:rsidR="005B3C9F" w:rsidRPr="00C9229C">
          <w:rPr>
            <w:rStyle w:val="Hyperlink"/>
          </w:rPr>
          <w:tab/>
          <w:t>Methodology</w:t>
        </w:r>
      </w:hyperlink>
    </w:p>
    <w:p w14:paraId="5C962F84" w14:textId="3D0BE5C1" w:rsidR="005B3C9F" w:rsidRDefault="00B5445D">
      <w:pPr>
        <w:pStyle w:val="TOC4"/>
        <w:rPr>
          <w:rFonts w:asciiTheme="minorHAnsi" w:hAnsiTheme="minorHAnsi" w:cstheme="minorBidi"/>
          <w:sz w:val="22"/>
          <w:szCs w:val="28"/>
          <w:lang w:bidi="bn-BD"/>
        </w:rPr>
      </w:pPr>
      <w:hyperlink w:anchor="_Toc74296355" w:history="1">
        <w:r w:rsidR="005B3C9F" w:rsidRPr="00C9229C">
          <w:rPr>
            <w:rStyle w:val="Hyperlink"/>
            <w:rFonts w:cs="Times New Roman"/>
            <w:bCs/>
          </w:rPr>
          <w:t>1.1</w:t>
        </w:r>
        <w:r w:rsidR="005B3C9F" w:rsidRPr="00C9229C">
          <w:rPr>
            <w:rStyle w:val="Hyperlink"/>
          </w:rPr>
          <w:tab/>
          <w:t>Introduction</w:t>
        </w:r>
        <w:r w:rsidR="005B3C9F">
          <w:rPr>
            <w:webHidden/>
          </w:rPr>
          <w:tab/>
        </w:r>
        <w:r w:rsidR="005B3C9F">
          <w:rPr>
            <w:webHidden/>
          </w:rPr>
          <w:fldChar w:fldCharType="begin"/>
        </w:r>
        <w:r w:rsidR="005B3C9F">
          <w:rPr>
            <w:webHidden/>
          </w:rPr>
          <w:instrText xml:space="preserve"> PAGEREF _Toc74296355 \h </w:instrText>
        </w:r>
        <w:r w:rsidR="005B3C9F">
          <w:rPr>
            <w:webHidden/>
          </w:rPr>
        </w:r>
        <w:r w:rsidR="005B3C9F">
          <w:rPr>
            <w:webHidden/>
          </w:rPr>
          <w:fldChar w:fldCharType="separate"/>
        </w:r>
        <w:r w:rsidR="005B3C9F">
          <w:rPr>
            <w:webHidden/>
          </w:rPr>
          <w:t>23</w:t>
        </w:r>
        <w:r w:rsidR="005B3C9F">
          <w:rPr>
            <w:webHidden/>
          </w:rPr>
          <w:fldChar w:fldCharType="end"/>
        </w:r>
      </w:hyperlink>
    </w:p>
    <w:p w14:paraId="08A9B3E6" w14:textId="799EE30E" w:rsidR="005B3C9F" w:rsidRDefault="00B5445D">
      <w:pPr>
        <w:pStyle w:val="TOC4"/>
        <w:rPr>
          <w:rFonts w:asciiTheme="minorHAnsi" w:hAnsiTheme="minorHAnsi" w:cstheme="minorBidi"/>
          <w:sz w:val="22"/>
          <w:szCs w:val="28"/>
          <w:lang w:bidi="bn-BD"/>
        </w:rPr>
      </w:pPr>
      <w:hyperlink w:anchor="_Toc74296356" w:history="1">
        <w:r w:rsidR="005B3C9F" w:rsidRPr="00C9229C">
          <w:rPr>
            <w:rStyle w:val="Hyperlink"/>
            <w:rFonts w:cs="Times New Roman"/>
            <w:bCs/>
          </w:rPr>
          <w:t>1.2</w:t>
        </w:r>
        <w:r w:rsidR="005B3C9F" w:rsidRPr="00C9229C">
          <w:rPr>
            <w:rStyle w:val="Hyperlink"/>
          </w:rPr>
          <w:tab/>
          <w:t>Process Model</w:t>
        </w:r>
        <w:r w:rsidR="005B3C9F">
          <w:rPr>
            <w:webHidden/>
          </w:rPr>
          <w:tab/>
        </w:r>
        <w:r w:rsidR="005B3C9F">
          <w:rPr>
            <w:webHidden/>
          </w:rPr>
          <w:fldChar w:fldCharType="begin"/>
        </w:r>
        <w:r w:rsidR="005B3C9F">
          <w:rPr>
            <w:webHidden/>
          </w:rPr>
          <w:instrText xml:space="preserve"> PAGEREF _Toc74296356 \h </w:instrText>
        </w:r>
        <w:r w:rsidR="005B3C9F">
          <w:rPr>
            <w:webHidden/>
          </w:rPr>
        </w:r>
        <w:r w:rsidR="005B3C9F">
          <w:rPr>
            <w:webHidden/>
          </w:rPr>
          <w:fldChar w:fldCharType="separate"/>
        </w:r>
        <w:r w:rsidR="005B3C9F">
          <w:rPr>
            <w:webHidden/>
          </w:rPr>
          <w:t>23</w:t>
        </w:r>
        <w:r w:rsidR="005B3C9F">
          <w:rPr>
            <w:webHidden/>
          </w:rPr>
          <w:fldChar w:fldCharType="end"/>
        </w:r>
      </w:hyperlink>
    </w:p>
    <w:p w14:paraId="716722F8" w14:textId="27CA1BA5" w:rsidR="005B3C9F" w:rsidRDefault="00B5445D">
      <w:pPr>
        <w:pStyle w:val="TOC4"/>
        <w:rPr>
          <w:rFonts w:asciiTheme="minorHAnsi" w:hAnsiTheme="minorHAnsi" w:cstheme="minorBidi"/>
          <w:sz w:val="22"/>
          <w:szCs w:val="28"/>
          <w:lang w:bidi="bn-BD"/>
        </w:rPr>
      </w:pPr>
      <w:hyperlink w:anchor="_Toc74296357" w:history="1">
        <w:r w:rsidR="005B3C9F" w:rsidRPr="00C9229C">
          <w:rPr>
            <w:rStyle w:val="Hyperlink"/>
            <w:rFonts w:cs="Times New Roman"/>
            <w:bCs/>
          </w:rPr>
          <w:t>1.3</w:t>
        </w:r>
        <w:r w:rsidR="005B3C9F" w:rsidRPr="00C9229C">
          <w:rPr>
            <w:rStyle w:val="Hyperlink"/>
          </w:rPr>
          <w:tab/>
          <w:t>RECENT TRENDS IN SOFTWARE PROCESS MODEL</w:t>
        </w:r>
        <w:r w:rsidR="005B3C9F">
          <w:rPr>
            <w:webHidden/>
          </w:rPr>
          <w:tab/>
        </w:r>
        <w:r w:rsidR="005B3C9F">
          <w:rPr>
            <w:webHidden/>
          </w:rPr>
          <w:fldChar w:fldCharType="begin"/>
        </w:r>
        <w:r w:rsidR="005B3C9F">
          <w:rPr>
            <w:webHidden/>
          </w:rPr>
          <w:instrText xml:space="preserve"> PAGEREF _Toc74296357 \h </w:instrText>
        </w:r>
        <w:r w:rsidR="005B3C9F">
          <w:rPr>
            <w:webHidden/>
          </w:rPr>
        </w:r>
        <w:r w:rsidR="005B3C9F">
          <w:rPr>
            <w:webHidden/>
          </w:rPr>
          <w:fldChar w:fldCharType="separate"/>
        </w:r>
        <w:r w:rsidR="005B3C9F">
          <w:rPr>
            <w:webHidden/>
          </w:rPr>
          <w:t>23</w:t>
        </w:r>
        <w:r w:rsidR="005B3C9F">
          <w:rPr>
            <w:webHidden/>
          </w:rPr>
          <w:fldChar w:fldCharType="end"/>
        </w:r>
      </w:hyperlink>
    </w:p>
    <w:p w14:paraId="1CB56893" w14:textId="001E421E" w:rsidR="005B3C9F" w:rsidRDefault="00B5445D">
      <w:pPr>
        <w:pStyle w:val="TOC4"/>
        <w:rPr>
          <w:rFonts w:asciiTheme="minorHAnsi" w:hAnsiTheme="minorHAnsi" w:cstheme="minorBidi"/>
          <w:sz w:val="22"/>
          <w:szCs w:val="28"/>
          <w:lang w:bidi="bn-BD"/>
        </w:rPr>
      </w:pPr>
      <w:hyperlink w:anchor="_Toc74296358" w:history="1">
        <w:r w:rsidR="005B3C9F" w:rsidRPr="00C9229C">
          <w:rPr>
            <w:rStyle w:val="Hyperlink"/>
            <w:rFonts w:cs="Times New Roman"/>
            <w:bCs/>
          </w:rPr>
          <w:t>1.4</w:t>
        </w:r>
        <w:r w:rsidR="005B3C9F" w:rsidRPr="00C9229C">
          <w:rPr>
            <w:rStyle w:val="Hyperlink"/>
          </w:rPr>
          <w:tab/>
          <w:t>SUITABLE PROCESS MODEL FOR "INTELLIGENT WAF"</w:t>
        </w:r>
        <w:r w:rsidR="005B3C9F">
          <w:rPr>
            <w:webHidden/>
          </w:rPr>
          <w:tab/>
        </w:r>
        <w:r w:rsidR="005B3C9F">
          <w:rPr>
            <w:webHidden/>
          </w:rPr>
          <w:fldChar w:fldCharType="begin"/>
        </w:r>
        <w:r w:rsidR="005B3C9F">
          <w:rPr>
            <w:webHidden/>
          </w:rPr>
          <w:instrText xml:space="preserve"> PAGEREF _Toc74296358 \h </w:instrText>
        </w:r>
        <w:r w:rsidR="005B3C9F">
          <w:rPr>
            <w:webHidden/>
          </w:rPr>
        </w:r>
        <w:r w:rsidR="005B3C9F">
          <w:rPr>
            <w:webHidden/>
          </w:rPr>
          <w:fldChar w:fldCharType="separate"/>
        </w:r>
        <w:r w:rsidR="005B3C9F">
          <w:rPr>
            <w:webHidden/>
          </w:rPr>
          <w:t>24</w:t>
        </w:r>
        <w:r w:rsidR="005B3C9F">
          <w:rPr>
            <w:webHidden/>
          </w:rPr>
          <w:fldChar w:fldCharType="end"/>
        </w:r>
      </w:hyperlink>
    </w:p>
    <w:p w14:paraId="76799934" w14:textId="618AEE22" w:rsidR="005B3C9F" w:rsidRDefault="00B5445D">
      <w:pPr>
        <w:pStyle w:val="TOC4"/>
        <w:rPr>
          <w:rFonts w:asciiTheme="minorHAnsi" w:hAnsiTheme="minorHAnsi" w:cstheme="minorBidi"/>
          <w:sz w:val="22"/>
          <w:szCs w:val="28"/>
          <w:lang w:bidi="bn-BD"/>
        </w:rPr>
      </w:pPr>
      <w:hyperlink w:anchor="_Toc74296359" w:history="1">
        <w:r w:rsidR="005B3C9F" w:rsidRPr="00C9229C">
          <w:rPr>
            <w:rStyle w:val="Hyperlink"/>
            <w:rFonts w:cs="Times New Roman"/>
            <w:bCs/>
          </w:rPr>
          <w:t>1.5</w:t>
        </w:r>
        <w:r w:rsidR="005B3C9F" w:rsidRPr="00C9229C">
          <w:rPr>
            <w:rStyle w:val="Hyperlink"/>
          </w:rPr>
          <w:tab/>
          <w:t>Reasons behind choosing Agile model:</w:t>
        </w:r>
        <w:r w:rsidR="005B3C9F">
          <w:rPr>
            <w:webHidden/>
          </w:rPr>
          <w:tab/>
        </w:r>
        <w:r w:rsidR="005B3C9F">
          <w:rPr>
            <w:webHidden/>
          </w:rPr>
          <w:fldChar w:fldCharType="begin"/>
        </w:r>
        <w:r w:rsidR="005B3C9F">
          <w:rPr>
            <w:webHidden/>
          </w:rPr>
          <w:instrText xml:space="preserve"> PAGEREF _Toc74296359 \h </w:instrText>
        </w:r>
        <w:r w:rsidR="005B3C9F">
          <w:rPr>
            <w:webHidden/>
          </w:rPr>
        </w:r>
        <w:r w:rsidR="005B3C9F">
          <w:rPr>
            <w:webHidden/>
          </w:rPr>
          <w:fldChar w:fldCharType="separate"/>
        </w:r>
        <w:r w:rsidR="005B3C9F">
          <w:rPr>
            <w:webHidden/>
          </w:rPr>
          <w:t>28</w:t>
        </w:r>
        <w:r w:rsidR="005B3C9F">
          <w:rPr>
            <w:webHidden/>
          </w:rPr>
          <w:fldChar w:fldCharType="end"/>
        </w:r>
      </w:hyperlink>
    </w:p>
    <w:p w14:paraId="31F75CDF" w14:textId="55B1F69A" w:rsidR="005B3C9F" w:rsidRDefault="00B5445D">
      <w:pPr>
        <w:pStyle w:val="TOC4"/>
        <w:rPr>
          <w:rFonts w:asciiTheme="minorHAnsi" w:hAnsiTheme="minorHAnsi" w:cstheme="minorBidi"/>
          <w:sz w:val="22"/>
          <w:szCs w:val="28"/>
          <w:lang w:bidi="bn-BD"/>
        </w:rPr>
      </w:pPr>
      <w:hyperlink w:anchor="_Toc74296360" w:history="1">
        <w:r w:rsidR="005B3C9F" w:rsidRPr="00C9229C">
          <w:rPr>
            <w:rStyle w:val="Hyperlink"/>
            <w:rFonts w:cs="Times New Roman"/>
            <w:bCs/>
          </w:rPr>
          <w:t>1.6</w:t>
        </w:r>
        <w:r w:rsidR="005B3C9F" w:rsidRPr="00C9229C">
          <w:rPr>
            <w:rStyle w:val="Hyperlink"/>
          </w:rPr>
          <w:tab/>
          <w:t>REQUIREMENT SPECIFICATION</w:t>
        </w:r>
        <w:r w:rsidR="005B3C9F">
          <w:rPr>
            <w:webHidden/>
          </w:rPr>
          <w:tab/>
        </w:r>
        <w:r w:rsidR="005B3C9F">
          <w:rPr>
            <w:webHidden/>
          </w:rPr>
          <w:fldChar w:fldCharType="begin"/>
        </w:r>
        <w:r w:rsidR="005B3C9F">
          <w:rPr>
            <w:webHidden/>
          </w:rPr>
          <w:instrText xml:space="preserve"> PAGEREF _Toc74296360 \h </w:instrText>
        </w:r>
        <w:r w:rsidR="005B3C9F">
          <w:rPr>
            <w:webHidden/>
          </w:rPr>
        </w:r>
        <w:r w:rsidR="005B3C9F">
          <w:rPr>
            <w:webHidden/>
          </w:rPr>
          <w:fldChar w:fldCharType="separate"/>
        </w:r>
        <w:r w:rsidR="005B3C9F">
          <w:rPr>
            <w:webHidden/>
          </w:rPr>
          <w:t>28</w:t>
        </w:r>
        <w:r w:rsidR="005B3C9F">
          <w:rPr>
            <w:webHidden/>
          </w:rPr>
          <w:fldChar w:fldCharType="end"/>
        </w:r>
      </w:hyperlink>
    </w:p>
    <w:p w14:paraId="79B2AFF3" w14:textId="483DC4FE" w:rsidR="005B3C9F" w:rsidRDefault="00B5445D">
      <w:pPr>
        <w:pStyle w:val="TOC5"/>
        <w:rPr>
          <w:rFonts w:asciiTheme="minorHAnsi" w:eastAsiaTheme="minorEastAsia" w:hAnsiTheme="minorHAnsi" w:cstheme="minorBidi"/>
          <w:sz w:val="22"/>
          <w:szCs w:val="28"/>
          <w:lang w:bidi="bn-BD"/>
        </w:rPr>
      </w:pPr>
      <w:hyperlink w:anchor="_Toc74296361" w:history="1">
        <w:r w:rsidR="005B3C9F" w:rsidRPr="00C9229C">
          <w:rPr>
            <w:rStyle w:val="Hyperlink"/>
            <w:lang w:val="ms-MY"/>
          </w:rPr>
          <w:t>1.6.1</w:t>
        </w:r>
        <w:r w:rsidR="005B3C9F" w:rsidRPr="00C9229C">
          <w:rPr>
            <w:rStyle w:val="Hyperlink"/>
            <w:lang w:val="ms-MY"/>
          </w:rPr>
          <w:tab/>
          <w:t>Why Requirement Specification is needed?</w:t>
        </w:r>
        <w:r w:rsidR="005B3C9F">
          <w:rPr>
            <w:webHidden/>
          </w:rPr>
          <w:tab/>
        </w:r>
        <w:r w:rsidR="005B3C9F">
          <w:rPr>
            <w:webHidden/>
          </w:rPr>
          <w:fldChar w:fldCharType="begin"/>
        </w:r>
        <w:r w:rsidR="005B3C9F">
          <w:rPr>
            <w:webHidden/>
          </w:rPr>
          <w:instrText xml:space="preserve"> PAGEREF _Toc74296361 \h </w:instrText>
        </w:r>
        <w:r w:rsidR="005B3C9F">
          <w:rPr>
            <w:webHidden/>
          </w:rPr>
        </w:r>
        <w:r w:rsidR="005B3C9F">
          <w:rPr>
            <w:webHidden/>
          </w:rPr>
          <w:fldChar w:fldCharType="separate"/>
        </w:r>
        <w:r w:rsidR="005B3C9F">
          <w:rPr>
            <w:webHidden/>
          </w:rPr>
          <w:t>29</w:t>
        </w:r>
        <w:r w:rsidR="005B3C9F">
          <w:rPr>
            <w:webHidden/>
          </w:rPr>
          <w:fldChar w:fldCharType="end"/>
        </w:r>
      </w:hyperlink>
    </w:p>
    <w:p w14:paraId="5714EE6B" w14:textId="1D5ED86A" w:rsidR="005B3C9F" w:rsidRDefault="00B5445D">
      <w:pPr>
        <w:pStyle w:val="TOC4"/>
        <w:rPr>
          <w:rFonts w:asciiTheme="minorHAnsi" w:hAnsiTheme="minorHAnsi" w:cstheme="minorBidi"/>
          <w:sz w:val="22"/>
          <w:szCs w:val="28"/>
          <w:lang w:bidi="bn-BD"/>
        </w:rPr>
      </w:pPr>
      <w:hyperlink w:anchor="_Toc74296362" w:history="1">
        <w:r w:rsidR="005B3C9F" w:rsidRPr="00C9229C">
          <w:rPr>
            <w:rStyle w:val="Hyperlink"/>
            <w:rFonts w:cs="Times New Roman"/>
            <w:bCs/>
          </w:rPr>
          <w:t>1.7</w:t>
        </w:r>
        <w:r w:rsidR="005B3C9F" w:rsidRPr="00C9229C">
          <w:rPr>
            <w:rStyle w:val="Hyperlink"/>
          </w:rPr>
          <w:tab/>
          <w:t>REQUIREMENT VALIDATION</w:t>
        </w:r>
        <w:r w:rsidR="005B3C9F">
          <w:rPr>
            <w:webHidden/>
          </w:rPr>
          <w:tab/>
        </w:r>
        <w:r w:rsidR="005B3C9F">
          <w:rPr>
            <w:webHidden/>
          </w:rPr>
          <w:fldChar w:fldCharType="begin"/>
        </w:r>
        <w:r w:rsidR="005B3C9F">
          <w:rPr>
            <w:webHidden/>
          </w:rPr>
          <w:instrText xml:space="preserve"> PAGEREF _Toc74296362 \h </w:instrText>
        </w:r>
        <w:r w:rsidR="005B3C9F">
          <w:rPr>
            <w:webHidden/>
          </w:rPr>
        </w:r>
        <w:r w:rsidR="005B3C9F">
          <w:rPr>
            <w:webHidden/>
          </w:rPr>
          <w:fldChar w:fldCharType="separate"/>
        </w:r>
        <w:r w:rsidR="005B3C9F">
          <w:rPr>
            <w:webHidden/>
          </w:rPr>
          <w:t>29</w:t>
        </w:r>
        <w:r w:rsidR="005B3C9F">
          <w:rPr>
            <w:webHidden/>
          </w:rPr>
          <w:fldChar w:fldCharType="end"/>
        </w:r>
      </w:hyperlink>
    </w:p>
    <w:p w14:paraId="590B6380" w14:textId="25308FDF" w:rsidR="005B3C9F" w:rsidRDefault="00B5445D">
      <w:pPr>
        <w:pStyle w:val="TOC4"/>
        <w:rPr>
          <w:rFonts w:asciiTheme="minorHAnsi" w:hAnsiTheme="minorHAnsi" w:cstheme="minorBidi"/>
          <w:sz w:val="22"/>
          <w:szCs w:val="28"/>
          <w:lang w:bidi="bn-BD"/>
        </w:rPr>
      </w:pPr>
      <w:hyperlink w:anchor="_Toc74296363" w:history="1">
        <w:r w:rsidR="005B3C9F" w:rsidRPr="00C9229C">
          <w:rPr>
            <w:rStyle w:val="Hyperlink"/>
            <w:rFonts w:cs="Times New Roman"/>
            <w:bCs/>
          </w:rPr>
          <w:t>1.8</w:t>
        </w:r>
        <w:r w:rsidR="005B3C9F" w:rsidRPr="00C9229C">
          <w:rPr>
            <w:rStyle w:val="Hyperlink"/>
          </w:rPr>
          <w:tab/>
          <w:t>REQUIREMENT VALIDATION IN SOFTWARE PROCESS</w:t>
        </w:r>
        <w:r w:rsidR="005B3C9F">
          <w:rPr>
            <w:webHidden/>
          </w:rPr>
          <w:tab/>
        </w:r>
        <w:r w:rsidR="005B3C9F">
          <w:rPr>
            <w:webHidden/>
          </w:rPr>
          <w:fldChar w:fldCharType="begin"/>
        </w:r>
        <w:r w:rsidR="005B3C9F">
          <w:rPr>
            <w:webHidden/>
          </w:rPr>
          <w:instrText xml:space="preserve"> PAGEREF _Toc74296363 \h </w:instrText>
        </w:r>
        <w:r w:rsidR="005B3C9F">
          <w:rPr>
            <w:webHidden/>
          </w:rPr>
        </w:r>
        <w:r w:rsidR="005B3C9F">
          <w:rPr>
            <w:webHidden/>
          </w:rPr>
          <w:fldChar w:fldCharType="separate"/>
        </w:r>
        <w:r w:rsidR="005B3C9F">
          <w:rPr>
            <w:webHidden/>
          </w:rPr>
          <w:t>29</w:t>
        </w:r>
        <w:r w:rsidR="005B3C9F">
          <w:rPr>
            <w:webHidden/>
          </w:rPr>
          <w:fldChar w:fldCharType="end"/>
        </w:r>
      </w:hyperlink>
    </w:p>
    <w:p w14:paraId="24F4FD2B" w14:textId="52CA0B1B" w:rsidR="005B3C9F" w:rsidRDefault="00B5445D">
      <w:pPr>
        <w:pStyle w:val="TOC4"/>
        <w:rPr>
          <w:rFonts w:asciiTheme="minorHAnsi" w:hAnsiTheme="minorHAnsi" w:cstheme="minorBidi"/>
          <w:sz w:val="22"/>
          <w:szCs w:val="28"/>
          <w:lang w:bidi="bn-BD"/>
        </w:rPr>
      </w:pPr>
      <w:hyperlink w:anchor="_Toc74296364" w:history="1">
        <w:r w:rsidR="005B3C9F" w:rsidRPr="00C9229C">
          <w:rPr>
            <w:rStyle w:val="Hyperlink"/>
            <w:rFonts w:cs="Times New Roman"/>
            <w:bCs/>
          </w:rPr>
          <w:t>1.9</w:t>
        </w:r>
        <w:r w:rsidR="005B3C9F" w:rsidRPr="00C9229C">
          <w:rPr>
            <w:rStyle w:val="Hyperlink"/>
          </w:rPr>
          <w:tab/>
          <w:t>Application requirement</w:t>
        </w:r>
        <w:r w:rsidR="005B3C9F">
          <w:rPr>
            <w:webHidden/>
          </w:rPr>
          <w:tab/>
        </w:r>
        <w:r w:rsidR="005B3C9F">
          <w:rPr>
            <w:webHidden/>
          </w:rPr>
          <w:fldChar w:fldCharType="begin"/>
        </w:r>
        <w:r w:rsidR="005B3C9F">
          <w:rPr>
            <w:webHidden/>
          </w:rPr>
          <w:instrText xml:space="preserve"> PAGEREF _Toc74296364 \h </w:instrText>
        </w:r>
        <w:r w:rsidR="005B3C9F">
          <w:rPr>
            <w:webHidden/>
          </w:rPr>
        </w:r>
        <w:r w:rsidR="005B3C9F">
          <w:rPr>
            <w:webHidden/>
          </w:rPr>
          <w:fldChar w:fldCharType="separate"/>
        </w:r>
        <w:r w:rsidR="005B3C9F">
          <w:rPr>
            <w:webHidden/>
          </w:rPr>
          <w:t>30</w:t>
        </w:r>
        <w:r w:rsidR="005B3C9F">
          <w:rPr>
            <w:webHidden/>
          </w:rPr>
          <w:fldChar w:fldCharType="end"/>
        </w:r>
      </w:hyperlink>
    </w:p>
    <w:p w14:paraId="65A12207" w14:textId="3A4B87E4" w:rsidR="005B3C9F" w:rsidRDefault="00B5445D">
      <w:pPr>
        <w:pStyle w:val="TOC5"/>
        <w:rPr>
          <w:rFonts w:asciiTheme="minorHAnsi" w:eastAsiaTheme="minorEastAsia" w:hAnsiTheme="minorHAnsi" w:cstheme="minorBidi"/>
          <w:sz w:val="22"/>
          <w:szCs w:val="28"/>
          <w:lang w:bidi="bn-BD"/>
        </w:rPr>
      </w:pPr>
      <w:hyperlink w:anchor="_Toc74296365" w:history="1">
        <w:r w:rsidR="005B3C9F" w:rsidRPr="00C9229C">
          <w:rPr>
            <w:rStyle w:val="Hyperlink"/>
            <w:lang w:val="ms-MY"/>
          </w:rPr>
          <w:t>1.9.1</w:t>
        </w:r>
        <w:r w:rsidR="005B3C9F" w:rsidRPr="00C9229C">
          <w:rPr>
            <w:rStyle w:val="Hyperlink"/>
            <w:lang w:val="ms-MY"/>
          </w:rPr>
          <w:tab/>
          <w:t>Language:</w:t>
        </w:r>
        <w:r w:rsidR="005B3C9F">
          <w:rPr>
            <w:webHidden/>
          </w:rPr>
          <w:tab/>
        </w:r>
        <w:r w:rsidR="005B3C9F">
          <w:rPr>
            <w:webHidden/>
          </w:rPr>
          <w:fldChar w:fldCharType="begin"/>
        </w:r>
        <w:r w:rsidR="005B3C9F">
          <w:rPr>
            <w:webHidden/>
          </w:rPr>
          <w:instrText xml:space="preserve"> PAGEREF _Toc74296365 \h </w:instrText>
        </w:r>
        <w:r w:rsidR="005B3C9F">
          <w:rPr>
            <w:webHidden/>
          </w:rPr>
        </w:r>
        <w:r w:rsidR="005B3C9F">
          <w:rPr>
            <w:webHidden/>
          </w:rPr>
          <w:fldChar w:fldCharType="separate"/>
        </w:r>
        <w:r w:rsidR="005B3C9F">
          <w:rPr>
            <w:webHidden/>
          </w:rPr>
          <w:t>30</w:t>
        </w:r>
        <w:r w:rsidR="005B3C9F">
          <w:rPr>
            <w:webHidden/>
          </w:rPr>
          <w:fldChar w:fldCharType="end"/>
        </w:r>
      </w:hyperlink>
    </w:p>
    <w:p w14:paraId="71A3445A" w14:textId="72FD0BD6" w:rsidR="005B3C9F" w:rsidRDefault="00B5445D">
      <w:pPr>
        <w:pStyle w:val="TOC5"/>
        <w:rPr>
          <w:rFonts w:asciiTheme="minorHAnsi" w:eastAsiaTheme="minorEastAsia" w:hAnsiTheme="minorHAnsi" w:cstheme="minorBidi"/>
          <w:sz w:val="22"/>
          <w:szCs w:val="28"/>
          <w:lang w:bidi="bn-BD"/>
        </w:rPr>
      </w:pPr>
      <w:hyperlink w:anchor="_Toc74296366" w:history="1">
        <w:r w:rsidR="005B3C9F" w:rsidRPr="00C9229C">
          <w:rPr>
            <w:rStyle w:val="Hyperlink"/>
            <w:lang w:val="ms-MY"/>
          </w:rPr>
          <w:t>1.9.2</w:t>
        </w:r>
        <w:r w:rsidR="005B3C9F" w:rsidRPr="00C9229C">
          <w:rPr>
            <w:rStyle w:val="Hyperlink"/>
            <w:lang w:val="ms-MY"/>
          </w:rPr>
          <w:tab/>
          <w:t>Database:</w:t>
        </w:r>
        <w:r w:rsidR="005B3C9F">
          <w:rPr>
            <w:webHidden/>
          </w:rPr>
          <w:tab/>
        </w:r>
        <w:r w:rsidR="005B3C9F">
          <w:rPr>
            <w:webHidden/>
          </w:rPr>
          <w:fldChar w:fldCharType="begin"/>
        </w:r>
        <w:r w:rsidR="005B3C9F">
          <w:rPr>
            <w:webHidden/>
          </w:rPr>
          <w:instrText xml:space="preserve"> PAGEREF _Toc74296366 \h </w:instrText>
        </w:r>
        <w:r w:rsidR="005B3C9F">
          <w:rPr>
            <w:webHidden/>
          </w:rPr>
        </w:r>
        <w:r w:rsidR="005B3C9F">
          <w:rPr>
            <w:webHidden/>
          </w:rPr>
          <w:fldChar w:fldCharType="separate"/>
        </w:r>
        <w:r w:rsidR="005B3C9F">
          <w:rPr>
            <w:webHidden/>
          </w:rPr>
          <w:t>30</w:t>
        </w:r>
        <w:r w:rsidR="005B3C9F">
          <w:rPr>
            <w:webHidden/>
          </w:rPr>
          <w:fldChar w:fldCharType="end"/>
        </w:r>
      </w:hyperlink>
    </w:p>
    <w:p w14:paraId="1F821A6C" w14:textId="4A7131BB" w:rsidR="005B3C9F" w:rsidRDefault="00B5445D">
      <w:pPr>
        <w:pStyle w:val="TOC4"/>
        <w:rPr>
          <w:rFonts w:asciiTheme="minorHAnsi" w:hAnsiTheme="minorHAnsi" w:cstheme="minorBidi"/>
          <w:sz w:val="22"/>
          <w:szCs w:val="28"/>
          <w:lang w:bidi="bn-BD"/>
        </w:rPr>
      </w:pPr>
      <w:hyperlink w:anchor="_Toc74296367" w:history="1">
        <w:r w:rsidR="005B3C9F" w:rsidRPr="00C9229C">
          <w:rPr>
            <w:rStyle w:val="Hyperlink"/>
            <w:rFonts w:cs="Times New Roman"/>
            <w:bCs/>
          </w:rPr>
          <w:t>1.10</w:t>
        </w:r>
        <w:r w:rsidR="005B3C9F" w:rsidRPr="00C9229C">
          <w:rPr>
            <w:rStyle w:val="Hyperlink"/>
          </w:rPr>
          <w:tab/>
          <w:t>Feasibility studies</w:t>
        </w:r>
        <w:r w:rsidR="005B3C9F">
          <w:rPr>
            <w:webHidden/>
          </w:rPr>
          <w:tab/>
        </w:r>
        <w:r w:rsidR="005B3C9F">
          <w:rPr>
            <w:webHidden/>
          </w:rPr>
          <w:fldChar w:fldCharType="begin"/>
        </w:r>
        <w:r w:rsidR="005B3C9F">
          <w:rPr>
            <w:webHidden/>
          </w:rPr>
          <w:instrText xml:space="preserve"> PAGEREF _Toc74296367 \h </w:instrText>
        </w:r>
        <w:r w:rsidR="005B3C9F">
          <w:rPr>
            <w:webHidden/>
          </w:rPr>
        </w:r>
        <w:r w:rsidR="005B3C9F">
          <w:rPr>
            <w:webHidden/>
          </w:rPr>
          <w:fldChar w:fldCharType="separate"/>
        </w:r>
        <w:r w:rsidR="005B3C9F">
          <w:rPr>
            <w:webHidden/>
          </w:rPr>
          <w:t>30</w:t>
        </w:r>
        <w:r w:rsidR="005B3C9F">
          <w:rPr>
            <w:webHidden/>
          </w:rPr>
          <w:fldChar w:fldCharType="end"/>
        </w:r>
      </w:hyperlink>
    </w:p>
    <w:p w14:paraId="5D3C6019" w14:textId="0BF2E1B5" w:rsidR="005B3C9F" w:rsidRDefault="00B5445D">
      <w:pPr>
        <w:pStyle w:val="TOC4"/>
        <w:rPr>
          <w:rFonts w:asciiTheme="minorHAnsi" w:hAnsiTheme="minorHAnsi" w:cstheme="minorBidi"/>
          <w:sz w:val="22"/>
          <w:szCs w:val="28"/>
          <w:lang w:bidi="bn-BD"/>
        </w:rPr>
      </w:pPr>
      <w:hyperlink w:anchor="_Toc74296368" w:history="1">
        <w:r w:rsidR="005B3C9F" w:rsidRPr="00C9229C">
          <w:rPr>
            <w:rStyle w:val="Hyperlink"/>
            <w:rFonts w:cs="Times New Roman"/>
            <w:bCs/>
          </w:rPr>
          <w:t>1.11</w:t>
        </w:r>
        <w:r w:rsidR="005B3C9F" w:rsidRPr="00C9229C">
          <w:rPr>
            <w:rStyle w:val="Hyperlink"/>
          </w:rPr>
          <w:tab/>
          <w:t>FEASIBILITY STUDY OF "INTELLIGENT WAF"</w:t>
        </w:r>
        <w:r w:rsidR="005B3C9F">
          <w:rPr>
            <w:webHidden/>
          </w:rPr>
          <w:tab/>
        </w:r>
        <w:r w:rsidR="005B3C9F">
          <w:rPr>
            <w:webHidden/>
          </w:rPr>
          <w:fldChar w:fldCharType="begin"/>
        </w:r>
        <w:r w:rsidR="005B3C9F">
          <w:rPr>
            <w:webHidden/>
          </w:rPr>
          <w:instrText xml:space="preserve"> PAGEREF _Toc74296368 \h </w:instrText>
        </w:r>
        <w:r w:rsidR="005B3C9F">
          <w:rPr>
            <w:webHidden/>
          </w:rPr>
        </w:r>
        <w:r w:rsidR="005B3C9F">
          <w:rPr>
            <w:webHidden/>
          </w:rPr>
          <w:fldChar w:fldCharType="separate"/>
        </w:r>
        <w:r w:rsidR="005B3C9F">
          <w:rPr>
            <w:webHidden/>
          </w:rPr>
          <w:t>31</w:t>
        </w:r>
        <w:r w:rsidR="005B3C9F">
          <w:rPr>
            <w:webHidden/>
          </w:rPr>
          <w:fldChar w:fldCharType="end"/>
        </w:r>
      </w:hyperlink>
    </w:p>
    <w:p w14:paraId="703F8821" w14:textId="38B82A8F" w:rsidR="005B3C9F" w:rsidRDefault="00B5445D">
      <w:pPr>
        <w:pStyle w:val="TOC4"/>
        <w:rPr>
          <w:rFonts w:asciiTheme="minorHAnsi" w:hAnsiTheme="minorHAnsi" w:cstheme="minorBidi"/>
          <w:sz w:val="22"/>
          <w:szCs w:val="28"/>
          <w:lang w:bidi="bn-BD"/>
        </w:rPr>
      </w:pPr>
      <w:hyperlink w:anchor="_Toc74296369" w:history="1">
        <w:r w:rsidR="005B3C9F" w:rsidRPr="00C9229C">
          <w:rPr>
            <w:rStyle w:val="Hyperlink"/>
            <w:rFonts w:cs="Times New Roman"/>
            <w:bCs/>
          </w:rPr>
          <w:t>1.12</w:t>
        </w:r>
        <w:r w:rsidR="005B3C9F" w:rsidRPr="00C9229C">
          <w:rPr>
            <w:rStyle w:val="Hyperlink"/>
          </w:rPr>
          <w:tab/>
          <w:t>Testing</w:t>
        </w:r>
        <w:r w:rsidR="005B3C9F">
          <w:rPr>
            <w:webHidden/>
          </w:rPr>
          <w:tab/>
        </w:r>
        <w:r w:rsidR="005B3C9F">
          <w:rPr>
            <w:webHidden/>
          </w:rPr>
          <w:fldChar w:fldCharType="begin"/>
        </w:r>
        <w:r w:rsidR="005B3C9F">
          <w:rPr>
            <w:webHidden/>
          </w:rPr>
          <w:instrText xml:space="preserve"> PAGEREF _Toc74296369 \h </w:instrText>
        </w:r>
        <w:r w:rsidR="005B3C9F">
          <w:rPr>
            <w:webHidden/>
          </w:rPr>
        </w:r>
        <w:r w:rsidR="005B3C9F">
          <w:rPr>
            <w:webHidden/>
          </w:rPr>
          <w:fldChar w:fldCharType="separate"/>
        </w:r>
        <w:r w:rsidR="005B3C9F">
          <w:rPr>
            <w:webHidden/>
          </w:rPr>
          <w:t>32</w:t>
        </w:r>
        <w:r w:rsidR="005B3C9F">
          <w:rPr>
            <w:webHidden/>
          </w:rPr>
          <w:fldChar w:fldCharType="end"/>
        </w:r>
      </w:hyperlink>
    </w:p>
    <w:p w14:paraId="50564D27" w14:textId="14284BF1" w:rsidR="005B3C9F" w:rsidRDefault="00B5445D">
      <w:pPr>
        <w:pStyle w:val="TOC5"/>
        <w:rPr>
          <w:rFonts w:asciiTheme="minorHAnsi" w:eastAsiaTheme="minorEastAsia" w:hAnsiTheme="minorHAnsi" w:cstheme="minorBidi"/>
          <w:sz w:val="22"/>
          <w:szCs w:val="28"/>
          <w:lang w:bidi="bn-BD"/>
        </w:rPr>
      </w:pPr>
      <w:hyperlink w:anchor="_Toc74296370" w:history="1">
        <w:r w:rsidR="005B3C9F" w:rsidRPr="00C9229C">
          <w:rPr>
            <w:rStyle w:val="Hyperlink"/>
          </w:rPr>
          <w:t>1.12.1</w:t>
        </w:r>
        <w:r w:rsidR="005B3C9F" w:rsidRPr="00C9229C">
          <w:rPr>
            <w:rStyle w:val="Hyperlink"/>
          </w:rPr>
          <w:tab/>
          <w:t>Unit Testing:</w:t>
        </w:r>
        <w:r w:rsidR="005B3C9F">
          <w:rPr>
            <w:webHidden/>
          </w:rPr>
          <w:tab/>
        </w:r>
        <w:r w:rsidR="005B3C9F">
          <w:rPr>
            <w:webHidden/>
          </w:rPr>
          <w:fldChar w:fldCharType="begin"/>
        </w:r>
        <w:r w:rsidR="005B3C9F">
          <w:rPr>
            <w:webHidden/>
          </w:rPr>
          <w:instrText xml:space="preserve"> PAGEREF _Toc74296370 \h </w:instrText>
        </w:r>
        <w:r w:rsidR="005B3C9F">
          <w:rPr>
            <w:webHidden/>
          </w:rPr>
        </w:r>
        <w:r w:rsidR="005B3C9F">
          <w:rPr>
            <w:webHidden/>
          </w:rPr>
          <w:fldChar w:fldCharType="separate"/>
        </w:r>
        <w:r w:rsidR="005B3C9F">
          <w:rPr>
            <w:webHidden/>
          </w:rPr>
          <w:t>32</w:t>
        </w:r>
        <w:r w:rsidR="005B3C9F">
          <w:rPr>
            <w:webHidden/>
          </w:rPr>
          <w:fldChar w:fldCharType="end"/>
        </w:r>
      </w:hyperlink>
    </w:p>
    <w:p w14:paraId="19DAB20E" w14:textId="633A018E" w:rsidR="005B3C9F" w:rsidRDefault="00B5445D">
      <w:pPr>
        <w:pStyle w:val="TOC5"/>
        <w:rPr>
          <w:rFonts w:asciiTheme="minorHAnsi" w:eastAsiaTheme="minorEastAsia" w:hAnsiTheme="minorHAnsi" w:cstheme="minorBidi"/>
          <w:sz w:val="22"/>
          <w:szCs w:val="28"/>
          <w:lang w:bidi="bn-BD"/>
        </w:rPr>
      </w:pPr>
      <w:hyperlink w:anchor="_Toc74296371" w:history="1">
        <w:r w:rsidR="005B3C9F" w:rsidRPr="00C9229C">
          <w:rPr>
            <w:rStyle w:val="Hyperlink"/>
          </w:rPr>
          <w:t>1.12.2</w:t>
        </w:r>
        <w:r w:rsidR="005B3C9F" w:rsidRPr="00C9229C">
          <w:rPr>
            <w:rStyle w:val="Hyperlink"/>
          </w:rPr>
          <w:tab/>
          <w:t>Testing functionality</w:t>
        </w:r>
        <w:r w:rsidR="005B3C9F">
          <w:rPr>
            <w:webHidden/>
          </w:rPr>
          <w:tab/>
        </w:r>
        <w:r w:rsidR="005B3C9F">
          <w:rPr>
            <w:webHidden/>
          </w:rPr>
          <w:fldChar w:fldCharType="begin"/>
        </w:r>
        <w:r w:rsidR="005B3C9F">
          <w:rPr>
            <w:webHidden/>
          </w:rPr>
          <w:instrText xml:space="preserve"> PAGEREF _Toc74296371 \h </w:instrText>
        </w:r>
        <w:r w:rsidR="005B3C9F">
          <w:rPr>
            <w:webHidden/>
          </w:rPr>
        </w:r>
        <w:r w:rsidR="005B3C9F">
          <w:rPr>
            <w:webHidden/>
          </w:rPr>
          <w:fldChar w:fldCharType="separate"/>
        </w:r>
        <w:r w:rsidR="005B3C9F">
          <w:rPr>
            <w:webHidden/>
          </w:rPr>
          <w:t>34</w:t>
        </w:r>
        <w:r w:rsidR="005B3C9F">
          <w:rPr>
            <w:webHidden/>
          </w:rPr>
          <w:fldChar w:fldCharType="end"/>
        </w:r>
      </w:hyperlink>
    </w:p>
    <w:p w14:paraId="75ED713D" w14:textId="6567A50F" w:rsidR="005B3C9F" w:rsidRDefault="00B5445D">
      <w:pPr>
        <w:pStyle w:val="TOC5"/>
        <w:rPr>
          <w:rFonts w:asciiTheme="minorHAnsi" w:eastAsiaTheme="minorEastAsia" w:hAnsiTheme="minorHAnsi" w:cstheme="minorBidi"/>
          <w:sz w:val="22"/>
          <w:szCs w:val="28"/>
          <w:lang w:bidi="bn-BD"/>
        </w:rPr>
      </w:pPr>
      <w:hyperlink w:anchor="_Toc74296372" w:history="1">
        <w:r w:rsidR="005B3C9F" w:rsidRPr="00C9229C">
          <w:rPr>
            <w:rStyle w:val="Hyperlink"/>
          </w:rPr>
          <w:t>1.12.3</w:t>
        </w:r>
        <w:r w:rsidR="005B3C9F" w:rsidRPr="00C9229C">
          <w:rPr>
            <w:rStyle w:val="Hyperlink"/>
          </w:rPr>
          <w:tab/>
          <w:t>Testing Black Box</w:t>
        </w:r>
        <w:r w:rsidR="005B3C9F">
          <w:rPr>
            <w:webHidden/>
          </w:rPr>
          <w:tab/>
        </w:r>
        <w:r w:rsidR="005B3C9F">
          <w:rPr>
            <w:webHidden/>
          </w:rPr>
          <w:fldChar w:fldCharType="begin"/>
        </w:r>
        <w:r w:rsidR="005B3C9F">
          <w:rPr>
            <w:webHidden/>
          </w:rPr>
          <w:instrText xml:space="preserve"> PAGEREF _Toc74296372 \h </w:instrText>
        </w:r>
        <w:r w:rsidR="005B3C9F">
          <w:rPr>
            <w:webHidden/>
          </w:rPr>
        </w:r>
        <w:r w:rsidR="005B3C9F">
          <w:rPr>
            <w:webHidden/>
          </w:rPr>
          <w:fldChar w:fldCharType="separate"/>
        </w:r>
        <w:r w:rsidR="005B3C9F">
          <w:rPr>
            <w:webHidden/>
          </w:rPr>
          <w:t>35</w:t>
        </w:r>
        <w:r w:rsidR="005B3C9F">
          <w:rPr>
            <w:webHidden/>
          </w:rPr>
          <w:fldChar w:fldCharType="end"/>
        </w:r>
      </w:hyperlink>
    </w:p>
    <w:p w14:paraId="311E2D2B" w14:textId="6FF09012" w:rsidR="005B3C9F" w:rsidRDefault="00B5445D">
      <w:pPr>
        <w:pStyle w:val="TOC4"/>
        <w:rPr>
          <w:rFonts w:asciiTheme="minorHAnsi" w:hAnsiTheme="minorHAnsi" w:cstheme="minorBidi"/>
          <w:sz w:val="22"/>
          <w:szCs w:val="28"/>
          <w:lang w:bidi="bn-BD"/>
        </w:rPr>
      </w:pPr>
      <w:hyperlink w:anchor="_Toc74296373" w:history="1">
        <w:r w:rsidR="005B3C9F" w:rsidRPr="00C9229C">
          <w:rPr>
            <w:rStyle w:val="Hyperlink"/>
            <w:rFonts w:cs="Times New Roman"/>
            <w:bCs/>
          </w:rPr>
          <w:t>1.13</w:t>
        </w:r>
        <w:r w:rsidR="005B3C9F" w:rsidRPr="00C9229C">
          <w:rPr>
            <w:rStyle w:val="Hyperlink"/>
          </w:rPr>
          <w:tab/>
          <w:t>Summary</w:t>
        </w:r>
        <w:r w:rsidR="005B3C9F">
          <w:rPr>
            <w:webHidden/>
          </w:rPr>
          <w:tab/>
        </w:r>
        <w:r w:rsidR="005B3C9F">
          <w:rPr>
            <w:webHidden/>
          </w:rPr>
          <w:fldChar w:fldCharType="begin"/>
        </w:r>
        <w:r w:rsidR="005B3C9F">
          <w:rPr>
            <w:webHidden/>
          </w:rPr>
          <w:instrText xml:space="preserve"> PAGEREF _Toc74296373 \h </w:instrText>
        </w:r>
        <w:r w:rsidR="005B3C9F">
          <w:rPr>
            <w:webHidden/>
          </w:rPr>
        </w:r>
        <w:r w:rsidR="005B3C9F">
          <w:rPr>
            <w:webHidden/>
          </w:rPr>
          <w:fldChar w:fldCharType="separate"/>
        </w:r>
        <w:r w:rsidR="005B3C9F">
          <w:rPr>
            <w:webHidden/>
          </w:rPr>
          <w:t>37</w:t>
        </w:r>
        <w:r w:rsidR="005B3C9F">
          <w:rPr>
            <w:webHidden/>
          </w:rPr>
          <w:fldChar w:fldCharType="end"/>
        </w:r>
      </w:hyperlink>
    </w:p>
    <w:p w14:paraId="6DB795C6" w14:textId="32858441" w:rsidR="005B3C9F" w:rsidRDefault="00B5445D">
      <w:pPr>
        <w:pStyle w:val="TOC2"/>
        <w:rPr>
          <w:rFonts w:asciiTheme="minorHAnsi" w:eastAsiaTheme="minorEastAsia" w:hAnsiTheme="minorHAnsi" w:cstheme="minorBidi"/>
          <w:b w:val="0"/>
          <w:bCs w:val="0"/>
          <w:caps w:val="0"/>
          <w:sz w:val="22"/>
          <w:szCs w:val="28"/>
          <w:lang w:bidi="bn-BD"/>
        </w:rPr>
      </w:pPr>
      <w:hyperlink w:anchor="_Toc74296374" w:history="1">
        <w:r w:rsidR="005B3C9F" w:rsidRPr="00C9229C">
          <w:rPr>
            <w:rStyle w:val="Hyperlink"/>
          </w:rPr>
          <w:t>CHAPTER IV</w:t>
        </w:r>
        <w:r w:rsidR="005B3C9F" w:rsidRPr="00C9229C">
          <w:rPr>
            <w:rStyle w:val="Hyperlink"/>
          </w:rPr>
          <w:tab/>
          <w:t>System Analysis, Design and Implementation</w:t>
        </w:r>
      </w:hyperlink>
    </w:p>
    <w:p w14:paraId="36F9ADE3" w14:textId="7CD1C7B1" w:rsidR="005B3C9F" w:rsidRDefault="00B5445D">
      <w:pPr>
        <w:pStyle w:val="TOC4"/>
        <w:rPr>
          <w:rFonts w:asciiTheme="minorHAnsi" w:hAnsiTheme="minorHAnsi" w:cstheme="minorBidi"/>
          <w:sz w:val="22"/>
          <w:szCs w:val="28"/>
          <w:lang w:bidi="bn-BD"/>
        </w:rPr>
      </w:pPr>
      <w:hyperlink w:anchor="_Toc74296375" w:history="1">
        <w:r w:rsidR="005B3C9F" w:rsidRPr="00C9229C">
          <w:rPr>
            <w:rStyle w:val="Hyperlink"/>
            <w:rFonts w:cs="Times New Roman"/>
            <w:bCs/>
          </w:rPr>
          <w:t>1.1</w:t>
        </w:r>
        <w:r w:rsidR="005B3C9F" w:rsidRPr="00C9229C">
          <w:rPr>
            <w:rStyle w:val="Hyperlink"/>
          </w:rPr>
          <w:tab/>
          <w:t>Introduction</w:t>
        </w:r>
        <w:r w:rsidR="005B3C9F">
          <w:rPr>
            <w:webHidden/>
          </w:rPr>
          <w:tab/>
        </w:r>
        <w:r w:rsidR="005B3C9F">
          <w:rPr>
            <w:webHidden/>
          </w:rPr>
          <w:fldChar w:fldCharType="begin"/>
        </w:r>
        <w:r w:rsidR="005B3C9F">
          <w:rPr>
            <w:webHidden/>
          </w:rPr>
          <w:instrText xml:space="preserve"> PAGEREF _Toc74296375 \h </w:instrText>
        </w:r>
        <w:r w:rsidR="005B3C9F">
          <w:rPr>
            <w:webHidden/>
          </w:rPr>
        </w:r>
        <w:r w:rsidR="005B3C9F">
          <w:rPr>
            <w:webHidden/>
          </w:rPr>
          <w:fldChar w:fldCharType="separate"/>
        </w:r>
        <w:r w:rsidR="005B3C9F">
          <w:rPr>
            <w:webHidden/>
          </w:rPr>
          <w:t>38</w:t>
        </w:r>
        <w:r w:rsidR="005B3C9F">
          <w:rPr>
            <w:webHidden/>
          </w:rPr>
          <w:fldChar w:fldCharType="end"/>
        </w:r>
      </w:hyperlink>
    </w:p>
    <w:p w14:paraId="2390B91B" w14:textId="1D617E0C" w:rsidR="005B3C9F" w:rsidRDefault="00B5445D">
      <w:pPr>
        <w:pStyle w:val="TOC4"/>
        <w:rPr>
          <w:rFonts w:asciiTheme="minorHAnsi" w:hAnsiTheme="minorHAnsi" w:cstheme="minorBidi"/>
          <w:sz w:val="22"/>
          <w:szCs w:val="28"/>
          <w:lang w:bidi="bn-BD"/>
        </w:rPr>
      </w:pPr>
      <w:hyperlink w:anchor="_Toc74296376" w:history="1">
        <w:r w:rsidR="005B3C9F" w:rsidRPr="00C9229C">
          <w:rPr>
            <w:rStyle w:val="Hyperlink"/>
            <w:rFonts w:cs="Times New Roman"/>
            <w:bCs/>
          </w:rPr>
          <w:t>1.2</w:t>
        </w:r>
        <w:r w:rsidR="005B3C9F" w:rsidRPr="00C9229C">
          <w:rPr>
            <w:rStyle w:val="Hyperlink"/>
          </w:rPr>
          <w:tab/>
          <w:t>ProposedMethodology</w:t>
        </w:r>
        <w:r w:rsidR="005B3C9F">
          <w:rPr>
            <w:webHidden/>
          </w:rPr>
          <w:tab/>
        </w:r>
        <w:r w:rsidR="005B3C9F">
          <w:rPr>
            <w:webHidden/>
          </w:rPr>
          <w:fldChar w:fldCharType="begin"/>
        </w:r>
        <w:r w:rsidR="005B3C9F">
          <w:rPr>
            <w:webHidden/>
          </w:rPr>
          <w:instrText xml:space="preserve"> PAGEREF _Toc74296376 \h </w:instrText>
        </w:r>
        <w:r w:rsidR="005B3C9F">
          <w:rPr>
            <w:webHidden/>
          </w:rPr>
        </w:r>
        <w:r w:rsidR="005B3C9F">
          <w:rPr>
            <w:webHidden/>
          </w:rPr>
          <w:fldChar w:fldCharType="separate"/>
        </w:r>
        <w:r w:rsidR="005B3C9F">
          <w:rPr>
            <w:webHidden/>
          </w:rPr>
          <w:t>38</w:t>
        </w:r>
        <w:r w:rsidR="005B3C9F">
          <w:rPr>
            <w:webHidden/>
          </w:rPr>
          <w:fldChar w:fldCharType="end"/>
        </w:r>
      </w:hyperlink>
    </w:p>
    <w:p w14:paraId="0219F9E8" w14:textId="0A25FA7F" w:rsidR="005B3C9F" w:rsidRDefault="00B5445D">
      <w:pPr>
        <w:pStyle w:val="TOC4"/>
        <w:rPr>
          <w:rFonts w:asciiTheme="minorHAnsi" w:hAnsiTheme="minorHAnsi" w:cstheme="minorBidi"/>
          <w:sz w:val="22"/>
          <w:szCs w:val="28"/>
          <w:lang w:bidi="bn-BD"/>
        </w:rPr>
      </w:pPr>
      <w:hyperlink w:anchor="_Toc74296377" w:history="1">
        <w:r w:rsidR="005B3C9F" w:rsidRPr="00C9229C">
          <w:rPr>
            <w:rStyle w:val="Hyperlink"/>
            <w:rFonts w:cs="Times New Roman"/>
            <w:bCs/>
          </w:rPr>
          <w:t>1.3</w:t>
        </w:r>
        <w:r w:rsidR="005B3C9F" w:rsidRPr="00C9229C">
          <w:rPr>
            <w:rStyle w:val="Hyperlink"/>
          </w:rPr>
          <w:tab/>
          <w:t>System Overview Of "Intelligent WAF"</w:t>
        </w:r>
        <w:r w:rsidR="005B3C9F">
          <w:rPr>
            <w:webHidden/>
          </w:rPr>
          <w:tab/>
        </w:r>
        <w:r w:rsidR="005B3C9F">
          <w:rPr>
            <w:webHidden/>
          </w:rPr>
          <w:fldChar w:fldCharType="begin"/>
        </w:r>
        <w:r w:rsidR="005B3C9F">
          <w:rPr>
            <w:webHidden/>
          </w:rPr>
          <w:instrText xml:space="preserve"> PAGEREF _Toc74296377 \h </w:instrText>
        </w:r>
        <w:r w:rsidR="005B3C9F">
          <w:rPr>
            <w:webHidden/>
          </w:rPr>
        </w:r>
        <w:r w:rsidR="005B3C9F">
          <w:rPr>
            <w:webHidden/>
          </w:rPr>
          <w:fldChar w:fldCharType="separate"/>
        </w:r>
        <w:r w:rsidR="005B3C9F">
          <w:rPr>
            <w:webHidden/>
          </w:rPr>
          <w:t>38</w:t>
        </w:r>
        <w:r w:rsidR="005B3C9F">
          <w:rPr>
            <w:webHidden/>
          </w:rPr>
          <w:fldChar w:fldCharType="end"/>
        </w:r>
      </w:hyperlink>
    </w:p>
    <w:p w14:paraId="3994FC7E" w14:textId="61E25D4F" w:rsidR="005B3C9F" w:rsidRDefault="00B5445D">
      <w:pPr>
        <w:pStyle w:val="TOC4"/>
        <w:rPr>
          <w:rFonts w:asciiTheme="minorHAnsi" w:hAnsiTheme="minorHAnsi" w:cstheme="minorBidi"/>
          <w:sz w:val="22"/>
          <w:szCs w:val="28"/>
          <w:lang w:bidi="bn-BD"/>
        </w:rPr>
      </w:pPr>
      <w:hyperlink w:anchor="_Toc74296378" w:history="1">
        <w:r w:rsidR="005B3C9F" w:rsidRPr="00C9229C">
          <w:rPr>
            <w:rStyle w:val="Hyperlink"/>
            <w:rFonts w:cs="Times New Roman"/>
            <w:bCs/>
          </w:rPr>
          <w:t>1.4</w:t>
        </w:r>
        <w:r w:rsidR="005B3C9F" w:rsidRPr="00C9229C">
          <w:rPr>
            <w:rStyle w:val="Hyperlink"/>
          </w:rPr>
          <w:tab/>
          <w:t>Security</w:t>
        </w:r>
        <w:r w:rsidR="005B3C9F">
          <w:rPr>
            <w:webHidden/>
          </w:rPr>
          <w:tab/>
        </w:r>
        <w:r w:rsidR="005B3C9F">
          <w:rPr>
            <w:webHidden/>
          </w:rPr>
          <w:fldChar w:fldCharType="begin"/>
        </w:r>
        <w:r w:rsidR="005B3C9F">
          <w:rPr>
            <w:webHidden/>
          </w:rPr>
          <w:instrText xml:space="preserve"> PAGEREF _Toc74296378 \h </w:instrText>
        </w:r>
        <w:r w:rsidR="005B3C9F">
          <w:rPr>
            <w:webHidden/>
          </w:rPr>
        </w:r>
        <w:r w:rsidR="005B3C9F">
          <w:rPr>
            <w:webHidden/>
          </w:rPr>
          <w:fldChar w:fldCharType="separate"/>
        </w:r>
        <w:r w:rsidR="005B3C9F">
          <w:rPr>
            <w:webHidden/>
          </w:rPr>
          <w:t>39</w:t>
        </w:r>
        <w:r w:rsidR="005B3C9F">
          <w:rPr>
            <w:webHidden/>
          </w:rPr>
          <w:fldChar w:fldCharType="end"/>
        </w:r>
      </w:hyperlink>
    </w:p>
    <w:p w14:paraId="23A744FF" w14:textId="1ADAB66B" w:rsidR="005B3C9F" w:rsidRDefault="00B5445D">
      <w:pPr>
        <w:pStyle w:val="TOC4"/>
        <w:rPr>
          <w:rFonts w:asciiTheme="minorHAnsi" w:hAnsiTheme="minorHAnsi" w:cstheme="minorBidi"/>
          <w:sz w:val="22"/>
          <w:szCs w:val="28"/>
          <w:lang w:bidi="bn-BD"/>
        </w:rPr>
      </w:pPr>
      <w:hyperlink w:anchor="_Toc74296379" w:history="1">
        <w:r w:rsidR="005B3C9F" w:rsidRPr="00C9229C">
          <w:rPr>
            <w:rStyle w:val="Hyperlink"/>
            <w:rFonts w:cs="Times New Roman"/>
            <w:bCs/>
          </w:rPr>
          <w:t>1.5</w:t>
        </w:r>
        <w:r w:rsidR="005B3C9F" w:rsidRPr="00C9229C">
          <w:rPr>
            <w:rStyle w:val="Hyperlink"/>
          </w:rPr>
          <w:tab/>
          <w:t>Version Support</w:t>
        </w:r>
        <w:r w:rsidR="005B3C9F">
          <w:rPr>
            <w:webHidden/>
          </w:rPr>
          <w:tab/>
        </w:r>
        <w:r w:rsidR="005B3C9F">
          <w:rPr>
            <w:webHidden/>
          </w:rPr>
          <w:fldChar w:fldCharType="begin"/>
        </w:r>
        <w:r w:rsidR="005B3C9F">
          <w:rPr>
            <w:webHidden/>
          </w:rPr>
          <w:instrText xml:space="preserve"> PAGEREF _Toc74296379 \h </w:instrText>
        </w:r>
        <w:r w:rsidR="005B3C9F">
          <w:rPr>
            <w:webHidden/>
          </w:rPr>
        </w:r>
        <w:r w:rsidR="005B3C9F">
          <w:rPr>
            <w:webHidden/>
          </w:rPr>
          <w:fldChar w:fldCharType="separate"/>
        </w:r>
        <w:r w:rsidR="005B3C9F">
          <w:rPr>
            <w:webHidden/>
          </w:rPr>
          <w:t>40</w:t>
        </w:r>
        <w:r w:rsidR="005B3C9F">
          <w:rPr>
            <w:webHidden/>
          </w:rPr>
          <w:fldChar w:fldCharType="end"/>
        </w:r>
      </w:hyperlink>
    </w:p>
    <w:p w14:paraId="630E9F3C" w14:textId="46AD7D84" w:rsidR="005B3C9F" w:rsidRDefault="00B5445D">
      <w:pPr>
        <w:pStyle w:val="TOC4"/>
        <w:rPr>
          <w:rFonts w:asciiTheme="minorHAnsi" w:hAnsiTheme="minorHAnsi" w:cstheme="minorBidi"/>
          <w:sz w:val="22"/>
          <w:szCs w:val="28"/>
          <w:lang w:bidi="bn-BD"/>
        </w:rPr>
      </w:pPr>
      <w:hyperlink w:anchor="_Toc74296380" w:history="1">
        <w:r w:rsidR="005B3C9F" w:rsidRPr="00C9229C">
          <w:rPr>
            <w:rStyle w:val="Hyperlink"/>
            <w:rFonts w:cs="Times New Roman"/>
            <w:bCs/>
          </w:rPr>
          <w:t>1.6</w:t>
        </w:r>
        <w:r w:rsidR="005B3C9F" w:rsidRPr="00C9229C">
          <w:rPr>
            <w:rStyle w:val="Hyperlink"/>
          </w:rPr>
          <w:tab/>
          <w:t>System Design</w:t>
        </w:r>
        <w:r w:rsidR="005B3C9F">
          <w:rPr>
            <w:webHidden/>
          </w:rPr>
          <w:tab/>
        </w:r>
        <w:r w:rsidR="005B3C9F">
          <w:rPr>
            <w:webHidden/>
          </w:rPr>
          <w:fldChar w:fldCharType="begin"/>
        </w:r>
        <w:r w:rsidR="005B3C9F">
          <w:rPr>
            <w:webHidden/>
          </w:rPr>
          <w:instrText xml:space="preserve"> PAGEREF _Toc74296380 \h </w:instrText>
        </w:r>
        <w:r w:rsidR="005B3C9F">
          <w:rPr>
            <w:webHidden/>
          </w:rPr>
        </w:r>
        <w:r w:rsidR="005B3C9F">
          <w:rPr>
            <w:webHidden/>
          </w:rPr>
          <w:fldChar w:fldCharType="separate"/>
        </w:r>
        <w:r w:rsidR="005B3C9F">
          <w:rPr>
            <w:webHidden/>
          </w:rPr>
          <w:t>40</w:t>
        </w:r>
        <w:r w:rsidR="005B3C9F">
          <w:rPr>
            <w:webHidden/>
          </w:rPr>
          <w:fldChar w:fldCharType="end"/>
        </w:r>
      </w:hyperlink>
    </w:p>
    <w:p w14:paraId="42FFAE44" w14:textId="534828BB" w:rsidR="005B3C9F" w:rsidRDefault="00B5445D">
      <w:pPr>
        <w:pStyle w:val="TOC4"/>
        <w:rPr>
          <w:rFonts w:asciiTheme="minorHAnsi" w:hAnsiTheme="minorHAnsi" w:cstheme="minorBidi"/>
          <w:sz w:val="22"/>
          <w:szCs w:val="28"/>
          <w:lang w:bidi="bn-BD"/>
        </w:rPr>
      </w:pPr>
      <w:hyperlink w:anchor="_Toc74296381" w:history="1">
        <w:r w:rsidR="005B3C9F" w:rsidRPr="00C9229C">
          <w:rPr>
            <w:rStyle w:val="Hyperlink"/>
            <w:rFonts w:cs="Times New Roman"/>
            <w:bCs/>
          </w:rPr>
          <w:t>1.7</w:t>
        </w:r>
        <w:r w:rsidR="005B3C9F" w:rsidRPr="00C9229C">
          <w:rPr>
            <w:rStyle w:val="Hyperlink"/>
          </w:rPr>
          <w:tab/>
          <w:t>Flow Chart</w:t>
        </w:r>
        <w:r w:rsidR="005B3C9F">
          <w:rPr>
            <w:webHidden/>
          </w:rPr>
          <w:tab/>
        </w:r>
        <w:r w:rsidR="005B3C9F">
          <w:rPr>
            <w:webHidden/>
          </w:rPr>
          <w:fldChar w:fldCharType="begin"/>
        </w:r>
        <w:r w:rsidR="005B3C9F">
          <w:rPr>
            <w:webHidden/>
          </w:rPr>
          <w:instrText xml:space="preserve"> PAGEREF _Toc74296381 \h </w:instrText>
        </w:r>
        <w:r w:rsidR="005B3C9F">
          <w:rPr>
            <w:webHidden/>
          </w:rPr>
        </w:r>
        <w:r w:rsidR="005B3C9F">
          <w:rPr>
            <w:webHidden/>
          </w:rPr>
          <w:fldChar w:fldCharType="separate"/>
        </w:r>
        <w:r w:rsidR="005B3C9F">
          <w:rPr>
            <w:webHidden/>
          </w:rPr>
          <w:t>40</w:t>
        </w:r>
        <w:r w:rsidR="005B3C9F">
          <w:rPr>
            <w:webHidden/>
          </w:rPr>
          <w:fldChar w:fldCharType="end"/>
        </w:r>
      </w:hyperlink>
    </w:p>
    <w:p w14:paraId="65CD4F00" w14:textId="33A444A8" w:rsidR="005B3C9F" w:rsidRDefault="00B5445D">
      <w:pPr>
        <w:pStyle w:val="TOC5"/>
        <w:rPr>
          <w:rFonts w:asciiTheme="minorHAnsi" w:eastAsiaTheme="minorEastAsia" w:hAnsiTheme="minorHAnsi" w:cstheme="minorBidi"/>
          <w:sz w:val="22"/>
          <w:szCs w:val="28"/>
          <w:lang w:bidi="bn-BD"/>
        </w:rPr>
      </w:pPr>
      <w:hyperlink w:anchor="_Toc74296382" w:history="1">
        <w:r w:rsidR="005B3C9F" w:rsidRPr="00C9229C">
          <w:rPr>
            <w:rStyle w:val="Hyperlink"/>
            <w:lang w:val="ms-MY"/>
          </w:rPr>
          <w:t>1.7.1</w:t>
        </w:r>
        <w:r w:rsidR="005B3C9F" w:rsidRPr="00C9229C">
          <w:rPr>
            <w:rStyle w:val="Hyperlink"/>
          </w:rPr>
          <w:tab/>
          <w:t>Security Module Flowchart:</w:t>
        </w:r>
        <w:r w:rsidR="005B3C9F">
          <w:rPr>
            <w:webHidden/>
          </w:rPr>
          <w:tab/>
        </w:r>
        <w:r w:rsidR="005B3C9F">
          <w:rPr>
            <w:webHidden/>
          </w:rPr>
          <w:fldChar w:fldCharType="begin"/>
        </w:r>
        <w:r w:rsidR="005B3C9F">
          <w:rPr>
            <w:webHidden/>
          </w:rPr>
          <w:instrText xml:space="preserve"> PAGEREF _Toc74296382 \h </w:instrText>
        </w:r>
        <w:r w:rsidR="005B3C9F">
          <w:rPr>
            <w:webHidden/>
          </w:rPr>
        </w:r>
        <w:r w:rsidR="005B3C9F">
          <w:rPr>
            <w:webHidden/>
          </w:rPr>
          <w:fldChar w:fldCharType="separate"/>
        </w:r>
        <w:r w:rsidR="005B3C9F">
          <w:rPr>
            <w:webHidden/>
          </w:rPr>
          <w:t>41</w:t>
        </w:r>
        <w:r w:rsidR="005B3C9F">
          <w:rPr>
            <w:webHidden/>
          </w:rPr>
          <w:fldChar w:fldCharType="end"/>
        </w:r>
      </w:hyperlink>
    </w:p>
    <w:p w14:paraId="105CAD36" w14:textId="339B0870" w:rsidR="005B3C9F" w:rsidRDefault="00B5445D">
      <w:pPr>
        <w:pStyle w:val="TOC5"/>
        <w:rPr>
          <w:rFonts w:asciiTheme="minorHAnsi" w:eastAsiaTheme="minorEastAsia" w:hAnsiTheme="minorHAnsi" w:cstheme="minorBidi"/>
          <w:sz w:val="22"/>
          <w:szCs w:val="28"/>
          <w:lang w:bidi="bn-BD"/>
        </w:rPr>
      </w:pPr>
      <w:hyperlink w:anchor="_Toc74296383" w:history="1">
        <w:r w:rsidR="005B3C9F" w:rsidRPr="00C9229C">
          <w:rPr>
            <w:rStyle w:val="Hyperlink"/>
          </w:rPr>
          <w:t>1.7.2</w:t>
        </w:r>
        <w:r w:rsidR="005B3C9F" w:rsidRPr="00C9229C">
          <w:rPr>
            <w:rStyle w:val="Hyperlink"/>
          </w:rPr>
          <w:tab/>
          <w:t>Admin Module Flowchart:</w:t>
        </w:r>
        <w:r w:rsidR="005B3C9F">
          <w:rPr>
            <w:webHidden/>
          </w:rPr>
          <w:tab/>
        </w:r>
        <w:r w:rsidR="005B3C9F">
          <w:rPr>
            <w:webHidden/>
          </w:rPr>
          <w:fldChar w:fldCharType="begin"/>
        </w:r>
        <w:r w:rsidR="005B3C9F">
          <w:rPr>
            <w:webHidden/>
          </w:rPr>
          <w:instrText xml:space="preserve"> PAGEREF _Toc74296383 \h </w:instrText>
        </w:r>
        <w:r w:rsidR="005B3C9F">
          <w:rPr>
            <w:webHidden/>
          </w:rPr>
        </w:r>
        <w:r w:rsidR="005B3C9F">
          <w:rPr>
            <w:webHidden/>
          </w:rPr>
          <w:fldChar w:fldCharType="separate"/>
        </w:r>
        <w:r w:rsidR="005B3C9F">
          <w:rPr>
            <w:webHidden/>
          </w:rPr>
          <w:t>42</w:t>
        </w:r>
        <w:r w:rsidR="005B3C9F">
          <w:rPr>
            <w:webHidden/>
          </w:rPr>
          <w:fldChar w:fldCharType="end"/>
        </w:r>
      </w:hyperlink>
    </w:p>
    <w:p w14:paraId="4E6DADE8" w14:textId="601D5672" w:rsidR="005B3C9F" w:rsidRDefault="00B5445D">
      <w:pPr>
        <w:pStyle w:val="TOC4"/>
        <w:rPr>
          <w:rFonts w:asciiTheme="minorHAnsi" w:hAnsiTheme="minorHAnsi" w:cstheme="minorBidi"/>
          <w:sz w:val="22"/>
          <w:szCs w:val="28"/>
          <w:lang w:bidi="bn-BD"/>
        </w:rPr>
      </w:pPr>
      <w:hyperlink w:anchor="_Toc74296384" w:history="1">
        <w:r w:rsidR="005B3C9F" w:rsidRPr="00C9229C">
          <w:rPr>
            <w:rStyle w:val="Hyperlink"/>
            <w:rFonts w:cs="Times New Roman"/>
            <w:bCs/>
          </w:rPr>
          <w:t>1.8</w:t>
        </w:r>
        <w:r w:rsidR="005B3C9F" w:rsidRPr="00C9229C">
          <w:rPr>
            <w:rStyle w:val="Hyperlink"/>
          </w:rPr>
          <w:tab/>
          <w:t>Use Case Diagram</w:t>
        </w:r>
        <w:r w:rsidR="005B3C9F">
          <w:rPr>
            <w:webHidden/>
          </w:rPr>
          <w:tab/>
        </w:r>
        <w:r w:rsidR="005B3C9F">
          <w:rPr>
            <w:webHidden/>
          </w:rPr>
          <w:fldChar w:fldCharType="begin"/>
        </w:r>
        <w:r w:rsidR="005B3C9F">
          <w:rPr>
            <w:webHidden/>
          </w:rPr>
          <w:instrText xml:space="preserve"> PAGEREF _Toc74296384 \h </w:instrText>
        </w:r>
        <w:r w:rsidR="005B3C9F">
          <w:rPr>
            <w:webHidden/>
          </w:rPr>
        </w:r>
        <w:r w:rsidR="005B3C9F">
          <w:rPr>
            <w:webHidden/>
          </w:rPr>
          <w:fldChar w:fldCharType="separate"/>
        </w:r>
        <w:r w:rsidR="005B3C9F">
          <w:rPr>
            <w:webHidden/>
          </w:rPr>
          <w:t>43</w:t>
        </w:r>
        <w:r w:rsidR="005B3C9F">
          <w:rPr>
            <w:webHidden/>
          </w:rPr>
          <w:fldChar w:fldCharType="end"/>
        </w:r>
      </w:hyperlink>
    </w:p>
    <w:p w14:paraId="60B58D72" w14:textId="19CF0AC0" w:rsidR="005B3C9F" w:rsidRDefault="00B5445D">
      <w:pPr>
        <w:pStyle w:val="TOC5"/>
        <w:rPr>
          <w:rFonts w:asciiTheme="minorHAnsi" w:eastAsiaTheme="minorEastAsia" w:hAnsiTheme="minorHAnsi" w:cstheme="minorBidi"/>
          <w:sz w:val="22"/>
          <w:szCs w:val="28"/>
          <w:lang w:bidi="bn-BD"/>
        </w:rPr>
      </w:pPr>
      <w:hyperlink w:anchor="_Toc74296385" w:history="1">
        <w:r w:rsidR="005B3C9F" w:rsidRPr="00C9229C">
          <w:rPr>
            <w:rStyle w:val="Hyperlink"/>
          </w:rPr>
          <w:t>1.8.1</w:t>
        </w:r>
        <w:r w:rsidR="005B3C9F" w:rsidRPr="00C9229C">
          <w:rPr>
            <w:rStyle w:val="Hyperlink"/>
          </w:rPr>
          <w:tab/>
          <w:t>Use Case Diagram for Security Module</w:t>
        </w:r>
        <w:r w:rsidR="005B3C9F">
          <w:rPr>
            <w:webHidden/>
          </w:rPr>
          <w:tab/>
        </w:r>
        <w:r w:rsidR="005B3C9F">
          <w:rPr>
            <w:webHidden/>
          </w:rPr>
          <w:fldChar w:fldCharType="begin"/>
        </w:r>
        <w:r w:rsidR="005B3C9F">
          <w:rPr>
            <w:webHidden/>
          </w:rPr>
          <w:instrText xml:space="preserve"> PAGEREF _Toc74296385 \h </w:instrText>
        </w:r>
        <w:r w:rsidR="005B3C9F">
          <w:rPr>
            <w:webHidden/>
          </w:rPr>
        </w:r>
        <w:r w:rsidR="005B3C9F">
          <w:rPr>
            <w:webHidden/>
          </w:rPr>
          <w:fldChar w:fldCharType="separate"/>
        </w:r>
        <w:r w:rsidR="005B3C9F">
          <w:rPr>
            <w:webHidden/>
          </w:rPr>
          <w:t>43</w:t>
        </w:r>
        <w:r w:rsidR="005B3C9F">
          <w:rPr>
            <w:webHidden/>
          </w:rPr>
          <w:fldChar w:fldCharType="end"/>
        </w:r>
      </w:hyperlink>
    </w:p>
    <w:p w14:paraId="30004B65" w14:textId="05616228" w:rsidR="005B3C9F" w:rsidRDefault="00B5445D">
      <w:pPr>
        <w:pStyle w:val="TOC5"/>
        <w:rPr>
          <w:rFonts w:asciiTheme="minorHAnsi" w:eastAsiaTheme="minorEastAsia" w:hAnsiTheme="minorHAnsi" w:cstheme="minorBidi"/>
          <w:sz w:val="22"/>
          <w:szCs w:val="28"/>
          <w:lang w:bidi="bn-BD"/>
        </w:rPr>
      </w:pPr>
      <w:hyperlink w:anchor="_Toc74296386" w:history="1">
        <w:r w:rsidR="005B3C9F" w:rsidRPr="00C9229C">
          <w:rPr>
            <w:rStyle w:val="Hyperlink"/>
          </w:rPr>
          <w:t>1.8.2</w:t>
        </w:r>
        <w:r w:rsidR="005B3C9F" w:rsidRPr="00C9229C">
          <w:rPr>
            <w:rStyle w:val="Hyperlink"/>
          </w:rPr>
          <w:tab/>
          <w:t>Use Case Diagram for Admin Module</w:t>
        </w:r>
        <w:r w:rsidR="005B3C9F">
          <w:rPr>
            <w:webHidden/>
          </w:rPr>
          <w:tab/>
        </w:r>
        <w:r w:rsidR="005B3C9F">
          <w:rPr>
            <w:webHidden/>
          </w:rPr>
          <w:fldChar w:fldCharType="begin"/>
        </w:r>
        <w:r w:rsidR="005B3C9F">
          <w:rPr>
            <w:webHidden/>
          </w:rPr>
          <w:instrText xml:space="preserve"> PAGEREF _Toc74296386 \h </w:instrText>
        </w:r>
        <w:r w:rsidR="005B3C9F">
          <w:rPr>
            <w:webHidden/>
          </w:rPr>
        </w:r>
        <w:r w:rsidR="005B3C9F">
          <w:rPr>
            <w:webHidden/>
          </w:rPr>
          <w:fldChar w:fldCharType="separate"/>
        </w:r>
        <w:r w:rsidR="005B3C9F">
          <w:rPr>
            <w:webHidden/>
          </w:rPr>
          <w:t>43</w:t>
        </w:r>
        <w:r w:rsidR="005B3C9F">
          <w:rPr>
            <w:webHidden/>
          </w:rPr>
          <w:fldChar w:fldCharType="end"/>
        </w:r>
      </w:hyperlink>
    </w:p>
    <w:p w14:paraId="16593AA2" w14:textId="0A06AA01" w:rsidR="005B3C9F" w:rsidRDefault="00B5445D">
      <w:pPr>
        <w:pStyle w:val="TOC4"/>
        <w:rPr>
          <w:rFonts w:asciiTheme="minorHAnsi" w:hAnsiTheme="minorHAnsi" w:cstheme="minorBidi"/>
          <w:sz w:val="22"/>
          <w:szCs w:val="28"/>
          <w:lang w:bidi="bn-BD"/>
        </w:rPr>
      </w:pPr>
      <w:hyperlink w:anchor="_Toc74296387" w:history="1">
        <w:r w:rsidR="005B3C9F" w:rsidRPr="00C9229C">
          <w:rPr>
            <w:rStyle w:val="Hyperlink"/>
            <w:rFonts w:cs="Times New Roman"/>
            <w:bCs/>
          </w:rPr>
          <w:t>1.9</w:t>
        </w:r>
        <w:r w:rsidR="005B3C9F" w:rsidRPr="00C9229C">
          <w:rPr>
            <w:rStyle w:val="Hyperlink"/>
          </w:rPr>
          <w:tab/>
          <w:t>Database Table</w:t>
        </w:r>
        <w:r w:rsidR="005B3C9F">
          <w:rPr>
            <w:webHidden/>
          </w:rPr>
          <w:tab/>
        </w:r>
        <w:r w:rsidR="005B3C9F">
          <w:rPr>
            <w:webHidden/>
          </w:rPr>
          <w:fldChar w:fldCharType="begin"/>
        </w:r>
        <w:r w:rsidR="005B3C9F">
          <w:rPr>
            <w:webHidden/>
          </w:rPr>
          <w:instrText xml:space="preserve"> PAGEREF _Toc74296387 \h </w:instrText>
        </w:r>
        <w:r w:rsidR="005B3C9F">
          <w:rPr>
            <w:webHidden/>
          </w:rPr>
        </w:r>
        <w:r w:rsidR="005B3C9F">
          <w:rPr>
            <w:webHidden/>
          </w:rPr>
          <w:fldChar w:fldCharType="separate"/>
        </w:r>
        <w:r w:rsidR="005B3C9F">
          <w:rPr>
            <w:webHidden/>
          </w:rPr>
          <w:t>44</w:t>
        </w:r>
        <w:r w:rsidR="005B3C9F">
          <w:rPr>
            <w:webHidden/>
          </w:rPr>
          <w:fldChar w:fldCharType="end"/>
        </w:r>
      </w:hyperlink>
    </w:p>
    <w:p w14:paraId="782B23A0" w14:textId="26958069" w:rsidR="005B3C9F" w:rsidRDefault="00B5445D">
      <w:pPr>
        <w:pStyle w:val="TOC4"/>
        <w:rPr>
          <w:rFonts w:asciiTheme="minorHAnsi" w:hAnsiTheme="minorHAnsi" w:cstheme="minorBidi"/>
          <w:sz w:val="22"/>
          <w:szCs w:val="28"/>
          <w:lang w:bidi="bn-BD"/>
        </w:rPr>
      </w:pPr>
      <w:hyperlink w:anchor="_Toc74296388" w:history="1">
        <w:r w:rsidR="005B3C9F" w:rsidRPr="00C9229C">
          <w:rPr>
            <w:rStyle w:val="Hyperlink"/>
            <w:rFonts w:cs="Times New Roman"/>
            <w:bCs/>
          </w:rPr>
          <w:t>1.10</w:t>
        </w:r>
        <w:r w:rsidR="005B3C9F" w:rsidRPr="00C9229C">
          <w:rPr>
            <w:rStyle w:val="Hyperlink"/>
          </w:rPr>
          <w:tab/>
          <w:t>Entity Relationship Diagram</w:t>
        </w:r>
        <w:r w:rsidR="005B3C9F">
          <w:rPr>
            <w:webHidden/>
          </w:rPr>
          <w:tab/>
        </w:r>
        <w:r w:rsidR="005B3C9F">
          <w:rPr>
            <w:webHidden/>
          </w:rPr>
          <w:fldChar w:fldCharType="begin"/>
        </w:r>
        <w:r w:rsidR="005B3C9F">
          <w:rPr>
            <w:webHidden/>
          </w:rPr>
          <w:instrText xml:space="preserve"> PAGEREF _Toc74296388 \h </w:instrText>
        </w:r>
        <w:r w:rsidR="005B3C9F">
          <w:rPr>
            <w:webHidden/>
          </w:rPr>
        </w:r>
        <w:r w:rsidR="005B3C9F">
          <w:rPr>
            <w:webHidden/>
          </w:rPr>
          <w:fldChar w:fldCharType="separate"/>
        </w:r>
        <w:r w:rsidR="005B3C9F">
          <w:rPr>
            <w:webHidden/>
          </w:rPr>
          <w:t>52</w:t>
        </w:r>
        <w:r w:rsidR="005B3C9F">
          <w:rPr>
            <w:webHidden/>
          </w:rPr>
          <w:fldChar w:fldCharType="end"/>
        </w:r>
      </w:hyperlink>
    </w:p>
    <w:p w14:paraId="2A02BBF8" w14:textId="4C23A674" w:rsidR="005B3C9F" w:rsidRDefault="00B5445D">
      <w:pPr>
        <w:pStyle w:val="TOC5"/>
        <w:rPr>
          <w:rFonts w:asciiTheme="minorHAnsi" w:eastAsiaTheme="minorEastAsia" w:hAnsiTheme="minorHAnsi" w:cstheme="minorBidi"/>
          <w:sz w:val="22"/>
          <w:szCs w:val="28"/>
          <w:lang w:bidi="bn-BD"/>
        </w:rPr>
      </w:pPr>
      <w:hyperlink w:anchor="_Toc74296389" w:history="1">
        <w:r w:rsidR="005B3C9F" w:rsidRPr="00C9229C">
          <w:rPr>
            <w:rStyle w:val="Hyperlink"/>
          </w:rPr>
          <w:t>1.10.1</w:t>
        </w:r>
        <w:r w:rsidR="005B3C9F" w:rsidRPr="00C9229C">
          <w:rPr>
            <w:rStyle w:val="Hyperlink"/>
          </w:rPr>
          <w:tab/>
          <w:t>ERD for Security Module</w:t>
        </w:r>
        <w:r w:rsidR="005B3C9F">
          <w:rPr>
            <w:webHidden/>
          </w:rPr>
          <w:tab/>
        </w:r>
        <w:r w:rsidR="005B3C9F">
          <w:rPr>
            <w:webHidden/>
          </w:rPr>
          <w:fldChar w:fldCharType="begin"/>
        </w:r>
        <w:r w:rsidR="005B3C9F">
          <w:rPr>
            <w:webHidden/>
          </w:rPr>
          <w:instrText xml:space="preserve"> PAGEREF _Toc74296389 \h </w:instrText>
        </w:r>
        <w:r w:rsidR="005B3C9F">
          <w:rPr>
            <w:webHidden/>
          </w:rPr>
        </w:r>
        <w:r w:rsidR="005B3C9F">
          <w:rPr>
            <w:webHidden/>
          </w:rPr>
          <w:fldChar w:fldCharType="separate"/>
        </w:r>
        <w:r w:rsidR="005B3C9F">
          <w:rPr>
            <w:webHidden/>
          </w:rPr>
          <w:t>53</w:t>
        </w:r>
        <w:r w:rsidR="005B3C9F">
          <w:rPr>
            <w:webHidden/>
          </w:rPr>
          <w:fldChar w:fldCharType="end"/>
        </w:r>
      </w:hyperlink>
    </w:p>
    <w:p w14:paraId="45F1E2E6" w14:textId="7C61FABA" w:rsidR="005B3C9F" w:rsidRDefault="00B5445D">
      <w:pPr>
        <w:pStyle w:val="TOC4"/>
        <w:rPr>
          <w:rFonts w:asciiTheme="minorHAnsi" w:hAnsiTheme="minorHAnsi" w:cstheme="minorBidi"/>
          <w:sz w:val="22"/>
          <w:szCs w:val="28"/>
          <w:lang w:bidi="bn-BD"/>
        </w:rPr>
      </w:pPr>
      <w:hyperlink w:anchor="_Toc74296390" w:history="1">
        <w:r w:rsidR="005B3C9F" w:rsidRPr="00C9229C">
          <w:rPr>
            <w:rStyle w:val="Hyperlink"/>
            <w:rFonts w:cs="Times New Roman"/>
            <w:bCs/>
          </w:rPr>
          <w:t>1.11</w:t>
        </w:r>
        <w:r w:rsidR="005B3C9F" w:rsidRPr="00C9229C">
          <w:rPr>
            <w:rStyle w:val="Hyperlink"/>
          </w:rPr>
          <w:tab/>
          <w:t>Data Flow Diagram</w:t>
        </w:r>
        <w:r w:rsidR="005B3C9F">
          <w:rPr>
            <w:webHidden/>
          </w:rPr>
          <w:tab/>
        </w:r>
        <w:r w:rsidR="005B3C9F">
          <w:rPr>
            <w:webHidden/>
          </w:rPr>
          <w:fldChar w:fldCharType="begin"/>
        </w:r>
        <w:r w:rsidR="005B3C9F">
          <w:rPr>
            <w:webHidden/>
          </w:rPr>
          <w:instrText xml:space="preserve"> PAGEREF _Toc74296390 \h </w:instrText>
        </w:r>
        <w:r w:rsidR="005B3C9F">
          <w:rPr>
            <w:webHidden/>
          </w:rPr>
        </w:r>
        <w:r w:rsidR="005B3C9F">
          <w:rPr>
            <w:webHidden/>
          </w:rPr>
          <w:fldChar w:fldCharType="separate"/>
        </w:r>
        <w:r w:rsidR="005B3C9F">
          <w:rPr>
            <w:webHidden/>
          </w:rPr>
          <w:t>53</w:t>
        </w:r>
        <w:r w:rsidR="005B3C9F">
          <w:rPr>
            <w:webHidden/>
          </w:rPr>
          <w:fldChar w:fldCharType="end"/>
        </w:r>
      </w:hyperlink>
    </w:p>
    <w:p w14:paraId="6B9A682B" w14:textId="04DAD032" w:rsidR="005B3C9F" w:rsidRDefault="00B5445D">
      <w:pPr>
        <w:pStyle w:val="TOC5"/>
        <w:rPr>
          <w:rFonts w:asciiTheme="minorHAnsi" w:eastAsiaTheme="minorEastAsia" w:hAnsiTheme="minorHAnsi" w:cstheme="minorBidi"/>
          <w:sz w:val="22"/>
          <w:szCs w:val="28"/>
          <w:lang w:bidi="bn-BD"/>
        </w:rPr>
      </w:pPr>
      <w:hyperlink w:anchor="_Toc74296391" w:history="1">
        <w:r w:rsidR="005B3C9F" w:rsidRPr="00C9229C">
          <w:rPr>
            <w:rStyle w:val="Hyperlink"/>
          </w:rPr>
          <w:t>1.11.1</w:t>
        </w:r>
        <w:r w:rsidR="005B3C9F" w:rsidRPr="00C9229C">
          <w:rPr>
            <w:rStyle w:val="Hyperlink"/>
          </w:rPr>
          <w:tab/>
          <w:t>Data Flow Diagram for Security Module:</w:t>
        </w:r>
        <w:r w:rsidR="005B3C9F">
          <w:rPr>
            <w:webHidden/>
          </w:rPr>
          <w:tab/>
        </w:r>
        <w:r w:rsidR="005B3C9F">
          <w:rPr>
            <w:webHidden/>
          </w:rPr>
          <w:fldChar w:fldCharType="begin"/>
        </w:r>
        <w:r w:rsidR="005B3C9F">
          <w:rPr>
            <w:webHidden/>
          </w:rPr>
          <w:instrText xml:space="preserve"> PAGEREF _Toc74296391 \h </w:instrText>
        </w:r>
        <w:r w:rsidR="005B3C9F">
          <w:rPr>
            <w:webHidden/>
          </w:rPr>
        </w:r>
        <w:r w:rsidR="005B3C9F">
          <w:rPr>
            <w:webHidden/>
          </w:rPr>
          <w:fldChar w:fldCharType="separate"/>
        </w:r>
        <w:r w:rsidR="005B3C9F">
          <w:rPr>
            <w:webHidden/>
          </w:rPr>
          <w:t>54</w:t>
        </w:r>
        <w:r w:rsidR="005B3C9F">
          <w:rPr>
            <w:webHidden/>
          </w:rPr>
          <w:fldChar w:fldCharType="end"/>
        </w:r>
      </w:hyperlink>
    </w:p>
    <w:p w14:paraId="1D9B38ED" w14:textId="3ACB208F" w:rsidR="005B3C9F" w:rsidRDefault="00B5445D">
      <w:pPr>
        <w:pStyle w:val="TOC5"/>
        <w:rPr>
          <w:rFonts w:asciiTheme="minorHAnsi" w:eastAsiaTheme="minorEastAsia" w:hAnsiTheme="minorHAnsi" w:cstheme="minorBidi"/>
          <w:sz w:val="22"/>
          <w:szCs w:val="28"/>
          <w:lang w:bidi="bn-BD"/>
        </w:rPr>
      </w:pPr>
      <w:hyperlink w:anchor="_Toc74296392" w:history="1">
        <w:r w:rsidR="005B3C9F" w:rsidRPr="00C9229C">
          <w:rPr>
            <w:rStyle w:val="Hyperlink"/>
          </w:rPr>
          <w:t>1.11.2</w:t>
        </w:r>
        <w:r w:rsidR="005B3C9F" w:rsidRPr="00C9229C">
          <w:rPr>
            <w:rStyle w:val="Hyperlink"/>
          </w:rPr>
          <w:tab/>
          <w:t>Data Flow Diagram for Admin Module:</w:t>
        </w:r>
        <w:r w:rsidR="005B3C9F">
          <w:rPr>
            <w:webHidden/>
          </w:rPr>
          <w:tab/>
        </w:r>
        <w:r w:rsidR="005B3C9F">
          <w:rPr>
            <w:webHidden/>
          </w:rPr>
          <w:fldChar w:fldCharType="begin"/>
        </w:r>
        <w:r w:rsidR="005B3C9F">
          <w:rPr>
            <w:webHidden/>
          </w:rPr>
          <w:instrText xml:space="preserve"> PAGEREF _Toc74296392 \h </w:instrText>
        </w:r>
        <w:r w:rsidR="005B3C9F">
          <w:rPr>
            <w:webHidden/>
          </w:rPr>
        </w:r>
        <w:r w:rsidR="005B3C9F">
          <w:rPr>
            <w:webHidden/>
          </w:rPr>
          <w:fldChar w:fldCharType="separate"/>
        </w:r>
        <w:r w:rsidR="005B3C9F">
          <w:rPr>
            <w:webHidden/>
          </w:rPr>
          <w:t>55</w:t>
        </w:r>
        <w:r w:rsidR="005B3C9F">
          <w:rPr>
            <w:webHidden/>
          </w:rPr>
          <w:fldChar w:fldCharType="end"/>
        </w:r>
      </w:hyperlink>
    </w:p>
    <w:p w14:paraId="66E3A6F3" w14:textId="6FE8225D" w:rsidR="005B3C9F" w:rsidRDefault="00B5445D">
      <w:pPr>
        <w:pStyle w:val="TOC4"/>
        <w:rPr>
          <w:rFonts w:asciiTheme="minorHAnsi" w:hAnsiTheme="minorHAnsi" w:cstheme="minorBidi"/>
          <w:sz w:val="22"/>
          <w:szCs w:val="28"/>
          <w:lang w:bidi="bn-BD"/>
        </w:rPr>
      </w:pPr>
      <w:hyperlink w:anchor="_Toc74296393" w:history="1">
        <w:r w:rsidR="005B3C9F" w:rsidRPr="00C9229C">
          <w:rPr>
            <w:rStyle w:val="Hyperlink"/>
            <w:rFonts w:cs="Times New Roman"/>
            <w:bCs/>
          </w:rPr>
          <w:t>1.12</w:t>
        </w:r>
        <w:r w:rsidR="005B3C9F" w:rsidRPr="00C9229C">
          <w:rPr>
            <w:rStyle w:val="Hyperlink"/>
          </w:rPr>
          <w:tab/>
          <w:t>Design Model</w:t>
        </w:r>
        <w:r w:rsidR="005B3C9F">
          <w:rPr>
            <w:webHidden/>
          </w:rPr>
          <w:tab/>
        </w:r>
        <w:r w:rsidR="005B3C9F">
          <w:rPr>
            <w:webHidden/>
          </w:rPr>
          <w:fldChar w:fldCharType="begin"/>
        </w:r>
        <w:r w:rsidR="005B3C9F">
          <w:rPr>
            <w:webHidden/>
          </w:rPr>
          <w:instrText xml:space="preserve"> PAGEREF _Toc74296393 \h </w:instrText>
        </w:r>
        <w:r w:rsidR="005B3C9F">
          <w:rPr>
            <w:webHidden/>
          </w:rPr>
        </w:r>
        <w:r w:rsidR="005B3C9F">
          <w:rPr>
            <w:webHidden/>
          </w:rPr>
          <w:fldChar w:fldCharType="separate"/>
        </w:r>
        <w:r w:rsidR="005B3C9F">
          <w:rPr>
            <w:webHidden/>
          </w:rPr>
          <w:t>59</w:t>
        </w:r>
        <w:r w:rsidR="005B3C9F">
          <w:rPr>
            <w:webHidden/>
          </w:rPr>
          <w:fldChar w:fldCharType="end"/>
        </w:r>
      </w:hyperlink>
    </w:p>
    <w:p w14:paraId="4688A3B9" w14:textId="01691DAB" w:rsidR="005B3C9F" w:rsidRDefault="00B5445D">
      <w:pPr>
        <w:pStyle w:val="TOC4"/>
        <w:rPr>
          <w:rFonts w:asciiTheme="minorHAnsi" w:hAnsiTheme="minorHAnsi" w:cstheme="minorBidi"/>
          <w:sz w:val="22"/>
          <w:szCs w:val="28"/>
          <w:lang w:bidi="bn-BD"/>
        </w:rPr>
      </w:pPr>
      <w:hyperlink w:anchor="_Toc74296394" w:history="1">
        <w:r w:rsidR="005B3C9F" w:rsidRPr="00C9229C">
          <w:rPr>
            <w:rStyle w:val="Hyperlink"/>
            <w:rFonts w:cs="Times New Roman"/>
            <w:bCs/>
          </w:rPr>
          <w:t>1.13</w:t>
        </w:r>
        <w:r w:rsidR="005B3C9F" w:rsidRPr="00C9229C">
          <w:rPr>
            <w:rStyle w:val="Hyperlink"/>
          </w:rPr>
          <w:tab/>
          <w:t>Graphical Representation</w:t>
        </w:r>
        <w:r w:rsidR="005B3C9F">
          <w:rPr>
            <w:webHidden/>
          </w:rPr>
          <w:tab/>
        </w:r>
        <w:r w:rsidR="005B3C9F">
          <w:rPr>
            <w:webHidden/>
          </w:rPr>
          <w:fldChar w:fldCharType="begin"/>
        </w:r>
        <w:r w:rsidR="005B3C9F">
          <w:rPr>
            <w:webHidden/>
          </w:rPr>
          <w:instrText xml:space="preserve"> PAGEREF _Toc74296394 \h </w:instrText>
        </w:r>
        <w:r w:rsidR="005B3C9F">
          <w:rPr>
            <w:webHidden/>
          </w:rPr>
        </w:r>
        <w:r w:rsidR="005B3C9F">
          <w:rPr>
            <w:webHidden/>
          </w:rPr>
          <w:fldChar w:fldCharType="separate"/>
        </w:r>
        <w:r w:rsidR="005B3C9F">
          <w:rPr>
            <w:webHidden/>
          </w:rPr>
          <w:t>59</w:t>
        </w:r>
        <w:r w:rsidR="005B3C9F">
          <w:rPr>
            <w:webHidden/>
          </w:rPr>
          <w:fldChar w:fldCharType="end"/>
        </w:r>
      </w:hyperlink>
    </w:p>
    <w:p w14:paraId="02FDDC2F" w14:textId="3BFE061D" w:rsidR="005B3C9F" w:rsidRDefault="00B5445D">
      <w:pPr>
        <w:pStyle w:val="TOC4"/>
        <w:rPr>
          <w:rFonts w:asciiTheme="minorHAnsi" w:hAnsiTheme="minorHAnsi" w:cstheme="minorBidi"/>
          <w:sz w:val="22"/>
          <w:szCs w:val="28"/>
          <w:lang w:bidi="bn-BD"/>
        </w:rPr>
      </w:pPr>
      <w:hyperlink w:anchor="_Toc74296395" w:history="1">
        <w:r w:rsidR="005B3C9F" w:rsidRPr="00C9229C">
          <w:rPr>
            <w:rStyle w:val="Hyperlink"/>
            <w:rFonts w:cs="Times New Roman"/>
            <w:bCs/>
          </w:rPr>
          <w:t>1.14</w:t>
        </w:r>
        <w:r w:rsidR="005B3C9F" w:rsidRPr="00C9229C">
          <w:rPr>
            <w:rStyle w:val="Hyperlink"/>
          </w:rPr>
          <w:tab/>
          <w:t>Summary</w:t>
        </w:r>
        <w:r w:rsidR="005B3C9F">
          <w:rPr>
            <w:webHidden/>
          </w:rPr>
          <w:tab/>
        </w:r>
        <w:r w:rsidR="005B3C9F">
          <w:rPr>
            <w:webHidden/>
          </w:rPr>
          <w:fldChar w:fldCharType="begin"/>
        </w:r>
        <w:r w:rsidR="005B3C9F">
          <w:rPr>
            <w:webHidden/>
          </w:rPr>
          <w:instrText xml:space="preserve"> PAGEREF _Toc74296395 \h </w:instrText>
        </w:r>
        <w:r w:rsidR="005B3C9F">
          <w:rPr>
            <w:webHidden/>
          </w:rPr>
        </w:r>
        <w:r w:rsidR="005B3C9F">
          <w:rPr>
            <w:webHidden/>
          </w:rPr>
          <w:fldChar w:fldCharType="separate"/>
        </w:r>
        <w:r w:rsidR="005B3C9F">
          <w:rPr>
            <w:webHidden/>
          </w:rPr>
          <w:t>67</w:t>
        </w:r>
        <w:r w:rsidR="005B3C9F">
          <w:rPr>
            <w:webHidden/>
          </w:rPr>
          <w:fldChar w:fldCharType="end"/>
        </w:r>
      </w:hyperlink>
    </w:p>
    <w:p w14:paraId="5FF4A0BC" w14:textId="1D7EAADA" w:rsidR="005B3C9F" w:rsidRDefault="00B5445D">
      <w:pPr>
        <w:pStyle w:val="TOC2"/>
        <w:rPr>
          <w:rFonts w:asciiTheme="minorHAnsi" w:eastAsiaTheme="minorEastAsia" w:hAnsiTheme="minorHAnsi" w:cstheme="minorBidi"/>
          <w:b w:val="0"/>
          <w:bCs w:val="0"/>
          <w:caps w:val="0"/>
          <w:sz w:val="22"/>
          <w:szCs w:val="28"/>
          <w:lang w:bidi="bn-BD"/>
        </w:rPr>
      </w:pPr>
      <w:hyperlink w:anchor="_Toc74296396" w:history="1">
        <w:r w:rsidR="005B3C9F" w:rsidRPr="00C9229C">
          <w:rPr>
            <w:rStyle w:val="Hyperlink"/>
          </w:rPr>
          <w:t>CHAPTER V</w:t>
        </w:r>
        <w:r w:rsidR="005B3C9F" w:rsidRPr="00C9229C">
          <w:rPr>
            <w:rStyle w:val="Hyperlink"/>
          </w:rPr>
          <w:tab/>
          <w:t>Results and Discussion</w:t>
        </w:r>
      </w:hyperlink>
    </w:p>
    <w:p w14:paraId="46C725D7" w14:textId="5413BD34" w:rsidR="005B3C9F" w:rsidRDefault="00B5445D">
      <w:pPr>
        <w:pStyle w:val="TOC4"/>
        <w:rPr>
          <w:rFonts w:asciiTheme="minorHAnsi" w:hAnsiTheme="minorHAnsi" w:cstheme="minorBidi"/>
          <w:sz w:val="22"/>
          <w:szCs w:val="28"/>
          <w:lang w:bidi="bn-BD"/>
        </w:rPr>
      </w:pPr>
      <w:hyperlink w:anchor="_Toc74296397" w:history="1">
        <w:r w:rsidR="005B3C9F" w:rsidRPr="00C9229C">
          <w:rPr>
            <w:rStyle w:val="Hyperlink"/>
            <w:rFonts w:cs="Times New Roman"/>
            <w:bCs/>
          </w:rPr>
          <w:t>1.1</w:t>
        </w:r>
        <w:r w:rsidR="005B3C9F" w:rsidRPr="00C9229C">
          <w:rPr>
            <w:rStyle w:val="Hyperlink"/>
          </w:rPr>
          <w:tab/>
          <w:t>Introduction</w:t>
        </w:r>
        <w:r w:rsidR="005B3C9F">
          <w:rPr>
            <w:webHidden/>
          </w:rPr>
          <w:tab/>
        </w:r>
        <w:r w:rsidR="005B3C9F">
          <w:rPr>
            <w:webHidden/>
          </w:rPr>
          <w:fldChar w:fldCharType="begin"/>
        </w:r>
        <w:r w:rsidR="005B3C9F">
          <w:rPr>
            <w:webHidden/>
          </w:rPr>
          <w:instrText xml:space="preserve"> PAGEREF _Toc74296397 \h </w:instrText>
        </w:r>
        <w:r w:rsidR="005B3C9F">
          <w:rPr>
            <w:webHidden/>
          </w:rPr>
        </w:r>
        <w:r w:rsidR="005B3C9F">
          <w:rPr>
            <w:webHidden/>
          </w:rPr>
          <w:fldChar w:fldCharType="separate"/>
        </w:r>
        <w:r w:rsidR="005B3C9F">
          <w:rPr>
            <w:webHidden/>
          </w:rPr>
          <w:t>68</w:t>
        </w:r>
        <w:r w:rsidR="005B3C9F">
          <w:rPr>
            <w:webHidden/>
          </w:rPr>
          <w:fldChar w:fldCharType="end"/>
        </w:r>
      </w:hyperlink>
    </w:p>
    <w:p w14:paraId="610375E8" w14:textId="1F247406" w:rsidR="005B3C9F" w:rsidRDefault="00B5445D">
      <w:pPr>
        <w:pStyle w:val="TOC4"/>
        <w:rPr>
          <w:rFonts w:asciiTheme="minorHAnsi" w:hAnsiTheme="minorHAnsi" w:cstheme="minorBidi"/>
          <w:sz w:val="22"/>
          <w:szCs w:val="28"/>
          <w:lang w:bidi="bn-BD"/>
        </w:rPr>
      </w:pPr>
      <w:hyperlink w:anchor="_Toc74296398" w:history="1">
        <w:r w:rsidR="005B3C9F" w:rsidRPr="00C9229C">
          <w:rPr>
            <w:rStyle w:val="Hyperlink"/>
            <w:rFonts w:cs="Times New Roman"/>
            <w:bCs/>
          </w:rPr>
          <w:t>1.2</w:t>
        </w:r>
        <w:r w:rsidR="005B3C9F" w:rsidRPr="00C9229C">
          <w:rPr>
            <w:rStyle w:val="Hyperlink"/>
          </w:rPr>
          <w:tab/>
          <w:t>Results</w:t>
        </w:r>
        <w:r w:rsidR="005B3C9F">
          <w:rPr>
            <w:webHidden/>
          </w:rPr>
          <w:tab/>
        </w:r>
        <w:r w:rsidR="005B3C9F">
          <w:rPr>
            <w:webHidden/>
          </w:rPr>
          <w:fldChar w:fldCharType="begin"/>
        </w:r>
        <w:r w:rsidR="005B3C9F">
          <w:rPr>
            <w:webHidden/>
          </w:rPr>
          <w:instrText xml:space="preserve"> PAGEREF _Toc74296398 \h </w:instrText>
        </w:r>
        <w:r w:rsidR="005B3C9F">
          <w:rPr>
            <w:webHidden/>
          </w:rPr>
        </w:r>
        <w:r w:rsidR="005B3C9F">
          <w:rPr>
            <w:webHidden/>
          </w:rPr>
          <w:fldChar w:fldCharType="separate"/>
        </w:r>
        <w:r w:rsidR="005B3C9F">
          <w:rPr>
            <w:webHidden/>
          </w:rPr>
          <w:t>68</w:t>
        </w:r>
        <w:r w:rsidR="005B3C9F">
          <w:rPr>
            <w:webHidden/>
          </w:rPr>
          <w:fldChar w:fldCharType="end"/>
        </w:r>
      </w:hyperlink>
    </w:p>
    <w:p w14:paraId="5CCF2616" w14:textId="3D1D3B7A" w:rsidR="005B3C9F" w:rsidRDefault="00B5445D">
      <w:pPr>
        <w:pStyle w:val="TOC5"/>
        <w:rPr>
          <w:rFonts w:asciiTheme="minorHAnsi" w:eastAsiaTheme="minorEastAsia" w:hAnsiTheme="minorHAnsi" w:cstheme="minorBidi"/>
          <w:sz w:val="22"/>
          <w:szCs w:val="28"/>
          <w:lang w:bidi="bn-BD"/>
        </w:rPr>
      </w:pPr>
      <w:hyperlink w:anchor="_Toc74296399" w:history="1">
        <w:r w:rsidR="005B3C9F" w:rsidRPr="00C9229C">
          <w:rPr>
            <w:rStyle w:val="Hyperlink"/>
          </w:rPr>
          <w:t>1.2.1</w:t>
        </w:r>
        <w:r w:rsidR="005B3C9F" w:rsidRPr="00C9229C">
          <w:rPr>
            <w:rStyle w:val="Hyperlink"/>
          </w:rPr>
          <w:tab/>
          <w:t>General</w:t>
        </w:r>
        <w:r w:rsidR="005B3C9F">
          <w:rPr>
            <w:webHidden/>
          </w:rPr>
          <w:tab/>
        </w:r>
        <w:r w:rsidR="005B3C9F">
          <w:rPr>
            <w:webHidden/>
          </w:rPr>
          <w:fldChar w:fldCharType="begin"/>
        </w:r>
        <w:r w:rsidR="005B3C9F">
          <w:rPr>
            <w:webHidden/>
          </w:rPr>
          <w:instrText xml:space="preserve"> PAGEREF _Toc74296399 \h </w:instrText>
        </w:r>
        <w:r w:rsidR="005B3C9F">
          <w:rPr>
            <w:webHidden/>
          </w:rPr>
        </w:r>
        <w:r w:rsidR="005B3C9F">
          <w:rPr>
            <w:webHidden/>
          </w:rPr>
          <w:fldChar w:fldCharType="separate"/>
        </w:r>
        <w:r w:rsidR="005B3C9F">
          <w:rPr>
            <w:webHidden/>
          </w:rPr>
          <w:t>68</w:t>
        </w:r>
        <w:r w:rsidR="005B3C9F">
          <w:rPr>
            <w:webHidden/>
          </w:rPr>
          <w:fldChar w:fldCharType="end"/>
        </w:r>
      </w:hyperlink>
    </w:p>
    <w:p w14:paraId="11F50DE9" w14:textId="5BA81319" w:rsidR="005B3C9F" w:rsidRDefault="00B5445D">
      <w:pPr>
        <w:pStyle w:val="TOC4"/>
        <w:rPr>
          <w:rFonts w:asciiTheme="minorHAnsi" w:hAnsiTheme="minorHAnsi" w:cstheme="minorBidi"/>
          <w:sz w:val="22"/>
          <w:szCs w:val="28"/>
          <w:lang w:bidi="bn-BD"/>
        </w:rPr>
      </w:pPr>
      <w:hyperlink w:anchor="_Toc74296400" w:history="1">
        <w:r w:rsidR="005B3C9F" w:rsidRPr="00C9229C">
          <w:rPr>
            <w:rStyle w:val="Hyperlink"/>
            <w:rFonts w:cs="Times New Roman"/>
            <w:bCs/>
          </w:rPr>
          <w:t>1.3</w:t>
        </w:r>
        <w:r w:rsidR="005B3C9F" w:rsidRPr="00C9229C">
          <w:rPr>
            <w:rStyle w:val="Hyperlink"/>
          </w:rPr>
          <w:tab/>
          <w:t>Discussions</w:t>
        </w:r>
        <w:r w:rsidR="005B3C9F">
          <w:rPr>
            <w:webHidden/>
          </w:rPr>
          <w:tab/>
        </w:r>
        <w:r w:rsidR="005B3C9F">
          <w:rPr>
            <w:webHidden/>
          </w:rPr>
          <w:fldChar w:fldCharType="begin"/>
        </w:r>
        <w:r w:rsidR="005B3C9F">
          <w:rPr>
            <w:webHidden/>
          </w:rPr>
          <w:instrText xml:space="preserve"> PAGEREF _Toc74296400 \h </w:instrText>
        </w:r>
        <w:r w:rsidR="005B3C9F">
          <w:rPr>
            <w:webHidden/>
          </w:rPr>
        </w:r>
        <w:r w:rsidR="005B3C9F">
          <w:rPr>
            <w:webHidden/>
          </w:rPr>
          <w:fldChar w:fldCharType="separate"/>
        </w:r>
        <w:r w:rsidR="005B3C9F">
          <w:rPr>
            <w:webHidden/>
          </w:rPr>
          <w:t>68</w:t>
        </w:r>
        <w:r w:rsidR="005B3C9F">
          <w:rPr>
            <w:webHidden/>
          </w:rPr>
          <w:fldChar w:fldCharType="end"/>
        </w:r>
      </w:hyperlink>
    </w:p>
    <w:p w14:paraId="0123570D" w14:textId="2518009E" w:rsidR="005B3C9F" w:rsidRDefault="00B5445D">
      <w:pPr>
        <w:pStyle w:val="TOC2"/>
        <w:rPr>
          <w:rFonts w:asciiTheme="minorHAnsi" w:eastAsiaTheme="minorEastAsia" w:hAnsiTheme="minorHAnsi" w:cstheme="minorBidi"/>
          <w:b w:val="0"/>
          <w:bCs w:val="0"/>
          <w:caps w:val="0"/>
          <w:sz w:val="22"/>
          <w:szCs w:val="28"/>
          <w:lang w:bidi="bn-BD"/>
        </w:rPr>
      </w:pPr>
      <w:hyperlink w:anchor="_Toc74296401" w:history="1">
        <w:r w:rsidR="005B3C9F" w:rsidRPr="00C9229C">
          <w:rPr>
            <w:rStyle w:val="Hyperlink"/>
          </w:rPr>
          <w:t>CHAPTER VI</w:t>
        </w:r>
        <w:r w:rsidR="005B3C9F" w:rsidRPr="00C9229C">
          <w:rPr>
            <w:rStyle w:val="Hyperlink"/>
          </w:rPr>
          <w:tab/>
          <w:t>Conclusion and Future Works</w:t>
        </w:r>
      </w:hyperlink>
    </w:p>
    <w:p w14:paraId="43CF3210" w14:textId="4C2941C2" w:rsidR="005B3C9F" w:rsidRDefault="00B5445D">
      <w:pPr>
        <w:pStyle w:val="TOC4"/>
        <w:rPr>
          <w:rFonts w:asciiTheme="minorHAnsi" w:hAnsiTheme="minorHAnsi" w:cstheme="minorBidi"/>
          <w:sz w:val="22"/>
          <w:szCs w:val="28"/>
          <w:lang w:bidi="bn-BD"/>
        </w:rPr>
      </w:pPr>
      <w:hyperlink w:anchor="_Toc74296402" w:history="1">
        <w:r w:rsidR="005B3C9F" w:rsidRPr="00C9229C">
          <w:rPr>
            <w:rStyle w:val="Hyperlink"/>
            <w:rFonts w:cs="Times New Roman"/>
            <w:bCs/>
          </w:rPr>
          <w:t>1.1</w:t>
        </w:r>
        <w:r w:rsidR="005B3C9F" w:rsidRPr="00C9229C">
          <w:rPr>
            <w:rStyle w:val="Hyperlink"/>
          </w:rPr>
          <w:tab/>
          <w:t>Conclusion</w:t>
        </w:r>
        <w:r w:rsidR="005B3C9F">
          <w:rPr>
            <w:webHidden/>
          </w:rPr>
          <w:tab/>
        </w:r>
        <w:r w:rsidR="005B3C9F">
          <w:rPr>
            <w:webHidden/>
          </w:rPr>
          <w:fldChar w:fldCharType="begin"/>
        </w:r>
        <w:r w:rsidR="005B3C9F">
          <w:rPr>
            <w:webHidden/>
          </w:rPr>
          <w:instrText xml:space="preserve"> PAGEREF _Toc74296402 \h </w:instrText>
        </w:r>
        <w:r w:rsidR="005B3C9F">
          <w:rPr>
            <w:webHidden/>
          </w:rPr>
        </w:r>
        <w:r w:rsidR="005B3C9F">
          <w:rPr>
            <w:webHidden/>
          </w:rPr>
          <w:fldChar w:fldCharType="separate"/>
        </w:r>
        <w:r w:rsidR="005B3C9F">
          <w:rPr>
            <w:webHidden/>
          </w:rPr>
          <w:t>69</w:t>
        </w:r>
        <w:r w:rsidR="005B3C9F">
          <w:rPr>
            <w:webHidden/>
          </w:rPr>
          <w:fldChar w:fldCharType="end"/>
        </w:r>
      </w:hyperlink>
    </w:p>
    <w:p w14:paraId="7EC06D52" w14:textId="77347F7A" w:rsidR="005B3C9F" w:rsidRDefault="00B5445D">
      <w:pPr>
        <w:pStyle w:val="TOC4"/>
        <w:rPr>
          <w:rFonts w:asciiTheme="minorHAnsi" w:hAnsiTheme="minorHAnsi" w:cstheme="minorBidi"/>
          <w:sz w:val="22"/>
          <w:szCs w:val="28"/>
          <w:lang w:bidi="bn-BD"/>
        </w:rPr>
      </w:pPr>
      <w:hyperlink w:anchor="_Toc74296403" w:history="1">
        <w:r w:rsidR="005B3C9F" w:rsidRPr="00C9229C">
          <w:rPr>
            <w:rStyle w:val="Hyperlink"/>
            <w:rFonts w:cs="Times New Roman"/>
            <w:bCs/>
          </w:rPr>
          <w:t>1.2</w:t>
        </w:r>
        <w:r w:rsidR="005B3C9F" w:rsidRPr="00C9229C">
          <w:rPr>
            <w:rStyle w:val="Hyperlink"/>
          </w:rPr>
          <w:tab/>
          <w:t>Contribution of this thesis</w:t>
        </w:r>
        <w:r w:rsidR="005B3C9F">
          <w:rPr>
            <w:webHidden/>
          </w:rPr>
          <w:tab/>
        </w:r>
        <w:r w:rsidR="005B3C9F">
          <w:rPr>
            <w:webHidden/>
          </w:rPr>
          <w:fldChar w:fldCharType="begin"/>
        </w:r>
        <w:r w:rsidR="005B3C9F">
          <w:rPr>
            <w:webHidden/>
          </w:rPr>
          <w:instrText xml:space="preserve"> PAGEREF _Toc74296403 \h </w:instrText>
        </w:r>
        <w:r w:rsidR="005B3C9F">
          <w:rPr>
            <w:webHidden/>
          </w:rPr>
        </w:r>
        <w:r w:rsidR="005B3C9F">
          <w:rPr>
            <w:webHidden/>
          </w:rPr>
          <w:fldChar w:fldCharType="separate"/>
        </w:r>
        <w:r w:rsidR="005B3C9F">
          <w:rPr>
            <w:webHidden/>
          </w:rPr>
          <w:t>69</w:t>
        </w:r>
        <w:r w:rsidR="005B3C9F">
          <w:rPr>
            <w:webHidden/>
          </w:rPr>
          <w:fldChar w:fldCharType="end"/>
        </w:r>
      </w:hyperlink>
    </w:p>
    <w:p w14:paraId="372EE278" w14:textId="2C19D6AB" w:rsidR="005B3C9F" w:rsidRDefault="00B5445D">
      <w:pPr>
        <w:pStyle w:val="TOC4"/>
        <w:rPr>
          <w:rFonts w:asciiTheme="minorHAnsi" w:hAnsiTheme="minorHAnsi" w:cstheme="minorBidi"/>
          <w:sz w:val="22"/>
          <w:szCs w:val="28"/>
          <w:lang w:bidi="bn-BD"/>
        </w:rPr>
      </w:pPr>
      <w:hyperlink w:anchor="_Toc74296404" w:history="1">
        <w:r w:rsidR="005B3C9F" w:rsidRPr="00C9229C">
          <w:rPr>
            <w:rStyle w:val="Hyperlink"/>
            <w:rFonts w:cs="Times New Roman"/>
            <w:bCs/>
          </w:rPr>
          <w:t>1.3</w:t>
        </w:r>
        <w:r w:rsidR="005B3C9F" w:rsidRPr="00C9229C">
          <w:rPr>
            <w:rStyle w:val="Hyperlink"/>
          </w:rPr>
          <w:tab/>
          <w:t>Future works</w:t>
        </w:r>
        <w:r w:rsidR="005B3C9F">
          <w:rPr>
            <w:webHidden/>
          </w:rPr>
          <w:tab/>
        </w:r>
        <w:r w:rsidR="005B3C9F">
          <w:rPr>
            <w:webHidden/>
          </w:rPr>
          <w:fldChar w:fldCharType="begin"/>
        </w:r>
        <w:r w:rsidR="005B3C9F">
          <w:rPr>
            <w:webHidden/>
          </w:rPr>
          <w:instrText xml:space="preserve"> PAGEREF _Toc74296404 \h </w:instrText>
        </w:r>
        <w:r w:rsidR="005B3C9F">
          <w:rPr>
            <w:webHidden/>
          </w:rPr>
        </w:r>
        <w:r w:rsidR="005B3C9F">
          <w:rPr>
            <w:webHidden/>
          </w:rPr>
          <w:fldChar w:fldCharType="separate"/>
        </w:r>
        <w:r w:rsidR="005B3C9F">
          <w:rPr>
            <w:webHidden/>
          </w:rPr>
          <w:t>69</w:t>
        </w:r>
        <w:r w:rsidR="005B3C9F">
          <w:rPr>
            <w:webHidden/>
          </w:rPr>
          <w:fldChar w:fldCharType="end"/>
        </w:r>
      </w:hyperlink>
    </w:p>
    <w:p w14:paraId="1CB2DCDA" w14:textId="0375BA7B" w:rsidR="005B3C9F" w:rsidRDefault="00B5445D">
      <w:pPr>
        <w:pStyle w:val="TOC5"/>
        <w:rPr>
          <w:rFonts w:asciiTheme="minorHAnsi" w:eastAsiaTheme="minorEastAsia" w:hAnsiTheme="minorHAnsi" w:cstheme="minorBidi"/>
          <w:sz w:val="22"/>
          <w:szCs w:val="28"/>
          <w:lang w:bidi="bn-BD"/>
        </w:rPr>
      </w:pPr>
      <w:hyperlink w:anchor="_Toc74296405" w:history="1">
        <w:r w:rsidR="005B3C9F" w:rsidRPr="00C9229C">
          <w:rPr>
            <w:rStyle w:val="Hyperlink"/>
          </w:rPr>
          <w:t>1.3.1</w:t>
        </w:r>
        <w:r w:rsidR="005B3C9F" w:rsidRPr="00C9229C">
          <w:rPr>
            <w:rStyle w:val="Hyperlink"/>
          </w:rPr>
          <w:tab/>
          <w:t>Limitations:</w:t>
        </w:r>
        <w:r w:rsidR="005B3C9F">
          <w:rPr>
            <w:webHidden/>
          </w:rPr>
          <w:tab/>
        </w:r>
        <w:r w:rsidR="005B3C9F">
          <w:rPr>
            <w:webHidden/>
          </w:rPr>
          <w:fldChar w:fldCharType="begin"/>
        </w:r>
        <w:r w:rsidR="005B3C9F">
          <w:rPr>
            <w:webHidden/>
          </w:rPr>
          <w:instrText xml:space="preserve"> PAGEREF _Toc74296405 \h </w:instrText>
        </w:r>
        <w:r w:rsidR="005B3C9F">
          <w:rPr>
            <w:webHidden/>
          </w:rPr>
        </w:r>
        <w:r w:rsidR="005B3C9F">
          <w:rPr>
            <w:webHidden/>
          </w:rPr>
          <w:fldChar w:fldCharType="separate"/>
        </w:r>
        <w:r w:rsidR="005B3C9F">
          <w:rPr>
            <w:webHidden/>
          </w:rPr>
          <w:t>70</w:t>
        </w:r>
        <w:r w:rsidR="005B3C9F">
          <w:rPr>
            <w:webHidden/>
          </w:rPr>
          <w:fldChar w:fldCharType="end"/>
        </w:r>
      </w:hyperlink>
    </w:p>
    <w:p w14:paraId="14CF6712" w14:textId="77A330F7" w:rsidR="005B3C9F" w:rsidRDefault="00B5445D">
      <w:pPr>
        <w:pStyle w:val="TOC5"/>
        <w:rPr>
          <w:rFonts w:asciiTheme="minorHAnsi" w:eastAsiaTheme="minorEastAsia" w:hAnsiTheme="minorHAnsi" w:cstheme="minorBidi"/>
          <w:sz w:val="22"/>
          <w:szCs w:val="28"/>
          <w:lang w:bidi="bn-BD"/>
        </w:rPr>
      </w:pPr>
      <w:hyperlink w:anchor="_Toc74296406" w:history="1">
        <w:r w:rsidR="005B3C9F" w:rsidRPr="00C9229C">
          <w:rPr>
            <w:rStyle w:val="Hyperlink"/>
          </w:rPr>
          <w:t>1.3.2</w:t>
        </w:r>
        <w:r w:rsidR="005B3C9F" w:rsidRPr="00C9229C">
          <w:rPr>
            <w:rStyle w:val="Hyperlink"/>
          </w:rPr>
          <w:tab/>
          <w:t>Future Works of the project:</w:t>
        </w:r>
        <w:r w:rsidR="005B3C9F">
          <w:rPr>
            <w:webHidden/>
          </w:rPr>
          <w:tab/>
        </w:r>
        <w:r w:rsidR="005B3C9F">
          <w:rPr>
            <w:webHidden/>
          </w:rPr>
          <w:fldChar w:fldCharType="begin"/>
        </w:r>
        <w:r w:rsidR="005B3C9F">
          <w:rPr>
            <w:webHidden/>
          </w:rPr>
          <w:instrText xml:space="preserve"> PAGEREF _Toc74296406 \h </w:instrText>
        </w:r>
        <w:r w:rsidR="005B3C9F">
          <w:rPr>
            <w:webHidden/>
          </w:rPr>
        </w:r>
        <w:r w:rsidR="005B3C9F">
          <w:rPr>
            <w:webHidden/>
          </w:rPr>
          <w:fldChar w:fldCharType="separate"/>
        </w:r>
        <w:r w:rsidR="005B3C9F">
          <w:rPr>
            <w:webHidden/>
          </w:rPr>
          <w:t>70</w:t>
        </w:r>
        <w:r w:rsidR="005B3C9F">
          <w:rPr>
            <w:webHidden/>
          </w:rPr>
          <w:fldChar w:fldCharType="end"/>
        </w:r>
      </w:hyperlink>
    </w:p>
    <w:p w14:paraId="73B1E924" w14:textId="3948CCCE" w:rsidR="005B3C9F" w:rsidRDefault="00B5445D">
      <w:pPr>
        <w:pStyle w:val="TOC6"/>
        <w:rPr>
          <w:rFonts w:asciiTheme="minorHAnsi" w:eastAsiaTheme="minorEastAsia" w:hAnsiTheme="minorHAnsi" w:cstheme="minorBidi"/>
          <w:b w:val="0"/>
          <w:bCs w:val="0"/>
          <w:caps w:val="0"/>
          <w:sz w:val="22"/>
          <w:szCs w:val="28"/>
          <w:lang w:bidi="bn-BD"/>
        </w:rPr>
      </w:pPr>
      <w:hyperlink w:anchor="_Toc74296407" w:history="1">
        <w:r w:rsidR="005B3C9F" w:rsidRPr="00C9229C">
          <w:rPr>
            <w:rStyle w:val="Hyperlink"/>
          </w:rPr>
          <w:t>References</w:t>
        </w:r>
        <w:r w:rsidR="005B3C9F">
          <w:rPr>
            <w:webHidden/>
          </w:rPr>
          <w:tab/>
        </w:r>
        <w:r w:rsidR="005B3C9F">
          <w:rPr>
            <w:webHidden/>
          </w:rPr>
          <w:fldChar w:fldCharType="begin"/>
        </w:r>
        <w:r w:rsidR="005B3C9F">
          <w:rPr>
            <w:webHidden/>
          </w:rPr>
          <w:instrText xml:space="preserve"> PAGEREF _Toc74296407 \h </w:instrText>
        </w:r>
        <w:r w:rsidR="005B3C9F">
          <w:rPr>
            <w:webHidden/>
          </w:rPr>
        </w:r>
        <w:r w:rsidR="005B3C9F">
          <w:rPr>
            <w:webHidden/>
          </w:rPr>
          <w:fldChar w:fldCharType="separate"/>
        </w:r>
        <w:r w:rsidR="005B3C9F">
          <w:rPr>
            <w:webHidden/>
          </w:rPr>
          <w:t>71</w:t>
        </w:r>
        <w:r w:rsidR="005B3C9F">
          <w:rPr>
            <w:webHidden/>
          </w:rPr>
          <w:fldChar w:fldCharType="end"/>
        </w:r>
      </w:hyperlink>
    </w:p>
    <w:p w14:paraId="0B49EE7C" w14:textId="628A54A0" w:rsidR="005B3C9F" w:rsidRDefault="00B5445D">
      <w:pPr>
        <w:pStyle w:val="TOC3"/>
        <w:rPr>
          <w:rFonts w:asciiTheme="minorHAnsi" w:eastAsiaTheme="minorEastAsia" w:hAnsiTheme="minorHAnsi" w:cstheme="minorBidi"/>
          <w:b w:val="0"/>
          <w:bCs w:val="0"/>
          <w:caps w:val="0"/>
          <w:sz w:val="22"/>
          <w:szCs w:val="28"/>
          <w:lang w:bidi="bn-BD"/>
        </w:rPr>
      </w:pPr>
      <w:hyperlink w:anchor="_Toc74296408" w:history="1">
        <w:r w:rsidR="005B3C9F" w:rsidRPr="00C9229C">
          <w:rPr>
            <w:rStyle w:val="Hyperlink"/>
          </w:rPr>
          <w:t>Appendices</w:t>
        </w:r>
      </w:hyperlink>
    </w:p>
    <w:p w14:paraId="2E4ECDCF" w14:textId="01994785" w:rsidR="005B3C9F" w:rsidRDefault="00B5445D">
      <w:pPr>
        <w:pStyle w:val="TOC7"/>
        <w:rPr>
          <w:rFonts w:asciiTheme="minorHAnsi" w:eastAsiaTheme="minorEastAsia" w:hAnsiTheme="minorHAnsi" w:cstheme="minorBidi"/>
          <w:sz w:val="22"/>
          <w:szCs w:val="28"/>
          <w:lang w:bidi="bn-BD"/>
        </w:rPr>
      </w:pPr>
      <w:hyperlink w:anchor="_Toc74296409" w:history="1">
        <w:r w:rsidR="005B3C9F" w:rsidRPr="00C9229C">
          <w:rPr>
            <w:rStyle w:val="Hyperlink"/>
          </w:rPr>
          <w:t>Appendix A</w:t>
        </w:r>
        <w:r w:rsidR="005B3C9F" w:rsidRPr="00C9229C">
          <w:rPr>
            <w:rStyle w:val="Hyperlink"/>
          </w:rPr>
          <w:tab/>
          <w:t>CREDENTIALS OF THE DEMO APP</w:t>
        </w:r>
        <w:r w:rsidR="005B3C9F">
          <w:rPr>
            <w:webHidden/>
          </w:rPr>
          <w:tab/>
        </w:r>
        <w:r w:rsidR="005B3C9F">
          <w:rPr>
            <w:webHidden/>
          </w:rPr>
          <w:fldChar w:fldCharType="begin"/>
        </w:r>
        <w:r w:rsidR="005B3C9F">
          <w:rPr>
            <w:webHidden/>
          </w:rPr>
          <w:instrText xml:space="preserve"> PAGEREF _Toc74296409 \h </w:instrText>
        </w:r>
        <w:r w:rsidR="005B3C9F">
          <w:rPr>
            <w:webHidden/>
          </w:rPr>
        </w:r>
        <w:r w:rsidR="005B3C9F">
          <w:rPr>
            <w:webHidden/>
          </w:rPr>
          <w:fldChar w:fldCharType="separate"/>
        </w:r>
        <w:r w:rsidR="005B3C9F">
          <w:rPr>
            <w:webHidden/>
          </w:rPr>
          <w:t>73</w:t>
        </w:r>
        <w:r w:rsidR="005B3C9F">
          <w:rPr>
            <w:webHidden/>
          </w:rPr>
          <w:fldChar w:fldCharType="end"/>
        </w:r>
      </w:hyperlink>
    </w:p>
    <w:p w14:paraId="203A51F9" w14:textId="33F13BFE" w:rsidR="005B3C9F" w:rsidRDefault="00B5445D">
      <w:pPr>
        <w:pStyle w:val="TOC7"/>
        <w:rPr>
          <w:rFonts w:asciiTheme="minorHAnsi" w:eastAsiaTheme="minorEastAsia" w:hAnsiTheme="minorHAnsi" w:cstheme="minorBidi"/>
          <w:sz w:val="22"/>
          <w:szCs w:val="28"/>
          <w:lang w:bidi="bn-BD"/>
        </w:rPr>
      </w:pPr>
      <w:hyperlink w:anchor="_Toc74296410" w:history="1">
        <w:r w:rsidR="005B3C9F" w:rsidRPr="00C9229C">
          <w:rPr>
            <w:rStyle w:val="Hyperlink"/>
          </w:rPr>
          <w:t>Appendix B</w:t>
        </w:r>
        <w:r w:rsidR="005B3C9F" w:rsidRPr="00C9229C">
          <w:rPr>
            <w:rStyle w:val="Hyperlink"/>
          </w:rPr>
          <w:tab/>
          <w:t>SECURITY MODULE: CLEAN INPUT ALGORITHM</w:t>
        </w:r>
        <w:r w:rsidR="005B3C9F">
          <w:rPr>
            <w:webHidden/>
          </w:rPr>
          <w:tab/>
        </w:r>
        <w:r w:rsidR="005B3C9F">
          <w:rPr>
            <w:webHidden/>
          </w:rPr>
          <w:fldChar w:fldCharType="begin"/>
        </w:r>
        <w:r w:rsidR="005B3C9F">
          <w:rPr>
            <w:webHidden/>
          </w:rPr>
          <w:instrText xml:space="preserve"> PAGEREF _Toc74296410 \h </w:instrText>
        </w:r>
        <w:r w:rsidR="005B3C9F">
          <w:rPr>
            <w:webHidden/>
          </w:rPr>
        </w:r>
        <w:r w:rsidR="005B3C9F">
          <w:rPr>
            <w:webHidden/>
          </w:rPr>
          <w:fldChar w:fldCharType="separate"/>
        </w:r>
        <w:r w:rsidR="005B3C9F">
          <w:rPr>
            <w:webHidden/>
          </w:rPr>
          <w:t>74</w:t>
        </w:r>
        <w:r w:rsidR="005B3C9F">
          <w:rPr>
            <w:webHidden/>
          </w:rPr>
          <w:fldChar w:fldCharType="end"/>
        </w:r>
      </w:hyperlink>
    </w:p>
    <w:p w14:paraId="786773C7" w14:textId="183767E1" w:rsidR="005B3C9F" w:rsidRDefault="00B5445D">
      <w:pPr>
        <w:pStyle w:val="TOC7"/>
        <w:rPr>
          <w:rFonts w:asciiTheme="minorHAnsi" w:eastAsiaTheme="minorEastAsia" w:hAnsiTheme="minorHAnsi" w:cstheme="minorBidi"/>
          <w:sz w:val="22"/>
          <w:szCs w:val="28"/>
          <w:lang w:bidi="bn-BD"/>
        </w:rPr>
      </w:pPr>
      <w:hyperlink w:anchor="_Toc74296411" w:history="1">
        <w:r w:rsidR="005B3C9F" w:rsidRPr="00C9229C">
          <w:rPr>
            <w:rStyle w:val="Hyperlink"/>
          </w:rPr>
          <w:t>Appendix C</w:t>
        </w:r>
        <w:r w:rsidR="005B3C9F" w:rsidRPr="00C9229C">
          <w:rPr>
            <w:rStyle w:val="Hyperlink"/>
          </w:rPr>
          <w:tab/>
          <w:t>SECURITY MODULE: DATA SANITIZATION ALGORITHM</w:t>
        </w:r>
        <w:r w:rsidR="005B3C9F">
          <w:rPr>
            <w:webHidden/>
          </w:rPr>
          <w:tab/>
        </w:r>
        <w:r w:rsidR="005B3C9F">
          <w:rPr>
            <w:webHidden/>
          </w:rPr>
          <w:fldChar w:fldCharType="begin"/>
        </w:r>
        <w:r w:rsidR="005B3C9F">
          <w:rPr>
            <w:webHidden/>
          </w:rPr>
          <w:instrText xml:space="preserve"> PAGEREF _Toc74296411 \h </w:instrText>
        </w:r>
        <w:r w:rsidR="005B3C9F">
          <w:rPr>
            <w:webHidden/>
          </w:rPr>
        </w:r>
        <w:r w:rsidR="005B3C9F">
          <w:rPr>
            <w:webHidden/>
          </w:rPr>
          <w:fldChar w:fldCharType="separate"/>
        </w:r>
        <w:r w:rsidR="005B3C9F">
          <w:rPr>
            <w:webHidden/>
          </w:rPr>
          <w:t>75</w:t>
        </w:r>
        <w:r w:rsidR="005B3C9F">
          <w:rPr>
            <w:webHidden/>
          </w:rPr>
          <w:fldChar w:fldCharType="end"/>
        </w:r>
      </w:hyperlink>
    </w:p>
    <w:p w14:paraId="33D18D95" w14:textId="44300F2F" w:rsidR="005B3C9F" w:rsidRDefault="00B5445D">
      <w:pPr>
        <w:pStyle w:val="TOC7"/>
        <w:rPr>
          <w:rFonts w:asciiTheme="minorHAnsi" w:eastAsiaTheme="minorEastAsia" w:hAnsiTheme="minorHAnsi" w:cstheme="minorBidi"/>
          <w:sz w:val="22"/>
          <w:szCs w:val="28"/>
          <w:lang w:bidi="bn-BD"/>
        </w:rPr>
      </w:pPr>
      <w:hyperlink w:anchor="_Toc74296412" w:history="1">
        <w:r w:rsidR="005B3C9F" w:rsidRPr="00C9229C">
          <w:rPr>
            <w:rStyle w:val="Hyperlink"/>
          </w:rPr>
          <w:t>Appendix D</w:t>
        </w:r>
        <w:r w:rsidR="005B3C9F" w:rsidRPr="00C9229C">
          <w:rPr>
            <w:rStyle w:val="Hyperlink"/>
          </w:rPr>
          <w:tab/>
          <w:t>PATTERNS FOR DETECTING MALICIOUS REQUEST</w:t>
        </w:r>
        <w:r w:rsidR="005B3C9F">
          <w:rPr>
            <w:webHidden/>
          </w:rPr>
          <w:tab/>
        </w:r>
        <w:r w:rsidR="005B3C9F">
          <w:rPr>
            <w:webHidden/>
          </w:rPr>
          <w:fldChar w:fldCharType="begin"/>
        </w:r>
        <w:r w:rsidR="005B3C9F">
          <w:rPr>
            <w:webHidden/>
          </w:rPr>
          <w:instrText xml:space="preserve"> PAGEREF _Toc74296412 \h </w:instrText>
        </w:r>
        <w:r w:rsidR="005B3C9F">
          <w:rPr>
            <w:webHidden/>
          </w:rPr>
        </w:r>
        <w:r w:rsidR="005B3C9F">
          <w:rPr>
            <w:webHidden/>
          </w:rPr>
          <w:fldChar w:fldCharType="separate"/>
        </w:r>
        <w:r w:rsidR="005B3C9F">
          <w:rPr>
            <w:webHidden/>
          </w:rPr>
          <w:t>76</w:t>
        </w:r>
        <w:r w:rsidR="005B3C9F">
          <w:rPr>
            <w:webHidden/>
          </w:rPr>
          <w:fldChar w:fldCharType="end"/>
        </w:r>
      </w:hyperlink>
    </w:p>
    <w:p w14:paraId="7BEFAC27" w14:textId="09316360" w:rsidR="007A7DED" w:rsidRDefault="007A7DED" w:rsidP="00C030FB">
      <w:pPr>
        <w:pStyle w:val="10Normal01-FirstParagraph"/>
      </w:pPr>
      <w:r w:rsidRPr="001E3E3D">
        <w:fldChar w:fldCharType="end"/>
      </w:r>
    </w:p>
    <w:p w14:paraId="34AC50ED" w14:textId="77777777" w:rsidR="007A7DED" w:rsidRPr="00186A44" w:rsidRDefault="007A7DED" w:rsidP="00186A44">
      <w:pPr>
        <w:pStyle w:val="09Heading0"/>
      </w:pPr>
      <w:bookmarkStart w:id="16" w:name="_Toc74296339"/>
      <w:r w:rsidRPr="001E3E3D">
        <w:lastRenderedPageBreak/>
        <w:t>LIST OF TABLES</w:t>
      </w:r>
      <w:bookmarkEnd w:id="16"/>
    </w:p>
    <w:tbl>
      <w:tblPr>
        <w:tblW w:w="0" w:type="auto"/>
        <w:tblLook w:val="04A0" w:firstRow="1" w:lastRow="0" w:firstColumn="1" w:lastColumn="0" w:noHBand="0" w:noVBand="1"/>
      </w:tblPr>
      <w:tblGrid>
        <w:gridCol w:w="4164"/>
        <w:gridCol w:w="4163"/>
      </w:tblGrid>
      <w:tr w:rsidR="007A7DED" w:rsidRPr="001E3E3D" w14:paraId="54521A05" w14:textId="77777777" w:rsidTr="00182955">
        <w:tc>
          <w:tcPr>
            <w:tcW w:w="4271" w:type="dxa"/>
            <w:shd w:val="clear" w:color="auto" w:fill="auto"/>
          </w:tcPr>
          <w:p w14:paraId="51A95835" w14:textId="77777777" w:rsidR="007A7DED" w:rsidRPr="001E3E3D" w:rsidRDefault="007A7DED" w:rsidP="00465F50">
            <w:pPr>
              <w:pStyle w:val="13aPage-Left"/>
            </w:pPr>
            <w:r w:rsidRPr="001E3E3D">
              <w:t>Table No.</w:t>
            </w:r>
          </w:p>
        </w:tc>
        <w:tc>
          <w:tcPr>
            <w:tcW w:w="4272" w:type="dxa"/>
            <w:shd w:val="clear" w:color="auto" w:fill="auto"/>
          </w:tcPr>
          <w:p w14:paraId="68A9C75D" w14:textId="77777777" w:rsidR="007A7DED" w:rsidRPr="001E3E3D" w:rsidRDefault="007A7DED" w:rsidP="00465F50">
            <w:pPr>
              <w:pStyle w:val="13bPage-Right"/>
            </w:pPr>
            <w:r w:rsidRPr="001E3E3D">
              <w:t>Page</w:t>
            </w:r>
          </w:p>
        </w:tc>
      </w:tr>
    </w:tbl>
    <w:p w14:paraId="0E1CD23F" w14:textId="0CA065FF" w:rsidR="005B3C9F" w:rsidRDefault="007A7DED">
      <w:pPr>
        <w:pStyle w:val="TableofFigures"/>
        <w:rPr>
          <w:rFonts w:asciiTheme="minorHAnsi" w:eastAsiaTheme="minorEastAsia" w:hAnsiTheme="minorHAnsi" w:cstheme="minorBidi"/>
          <w:bCs w:val="0"/>
          <w:sz w:val="22"/>
          <w:szCs w:val="28"/>
          <w:lang w:bidi="bn-BD"/>
        </w:rPr>
      </w:pPr>
      <w:r w:rsidRPr="001E3E3D">
        <w:fldChar w:fldCharType="begin"/>
      </w:r>
      <w:r w:rsidRPr="001E3E3D">
        <w:instrText xml:space="preserve"> TOC \w \h \z \c "Table" </w:instrText>
      </w:r>
      <w:r w:rsidRPr="001E3E3D">
        <w:fldChar w:fldCharType="separate"/>
      </w:r>
      <w:hyperlink w:anchor="_Toc74296413" w:history="1">
        <w:r w:rsidR="005B3C9F" w:rsidRPr="002011DF">
          <w:rPr>
            <w:rStyle w:val="Hyperlink"/>
          </w:rPr>
          <w:t>Table 1: Review of most popular existing similar works</w:t>
        </w:r>
        <w:r w:rsidR="005B3C9F">
          <w:rPr>
            <w:webHidden/>
          </w:rPr>
          <w:tab/>
        </w:r>
        <w:r w:rsidR="005B3C9F">
          <w:rPr>
            <w:webHidden/>
          </w:rPr>
          <w:fldChar w:fldCharType="begin"/>
        </w:r>
        <w:r w:rsidR="005B3C9F">
          <w:rPr>
            <w:webHidden/>
          </w:rPr>
          <w:instrText xml:space="preserve"> PAGEREF _Toc74296413 \h </w:instrText>
        </w:r>
        <w:r w:rsidR="005B3C9F">
          <w:rPr>
            <w:webHidden/>
          </w:rPr>
        </w:r>
        <w:r w:rsidR="005B3C9F">
          <w:rPr>
            <w:webHidden/>
          </w:rPr>
          <w:fldChar w:fldCharType="separate"/>
        </w:r>
        <w:r w:rsidR="005B3C9F">
          <w:rPr>
            <w:webHidden/>
          </w:rPr>
          <w:t>20</w:t>
        </w:r>
        <w:r w:rsidR="005B3C9F">
          <w:rPr>
            <w:webHidden/>
          </w:rPr>
          <w:fldChar w:fldCharType="end"/>
        </w:r>
      </w:hyperlink>
    </w:p>
    <w:p w14:paraId="02BA6766" w14:textId="2B8D80C5" w:rsidR="005B3C9F" w:rsidRDefault="00B5445D">
      <w:pPr>
        <w:pStyle w:val="TableofFigures"/>
        <w:rPr>
          <w:rFonts w:asciiTheme="minorHAnsi" w:eastAsiaTheme="minorEastAsia" w:hAnsiTheme="minorHAnsi" w:cstheme="minorBidi"/>
          <w:bCs w:val="0"/>
          <w:sz w:val="22"/>
          <w:szCs w:val="28"/>
          <w:lang w:bidi="bn-BD"/>
        </w:rPr>
      </w:pPr>
      <w:hyperlink w:anchor="_Toc74296414" w:history="1">
        <w:r w:rsidR="005B3C9F" w:rsidRPr="002011DF">
          <w:rPr>
            <w:rStyle w:val="Hyperlink"/>
          </w:rPr>
          <w:t>Table 2: Unit Testing</w:t>
        </w:r>
        <w:r w:rsidR="005B3C9F">
          <w:rPr>
            <w:webHidden/>
          </w:rPr>
          <w:tab/>
        </w:r>
        <w:r w:rsidR="005B3C9F">
          <w:rPr>
            <w:webHidden/>
          </w:rPr>
          <w:fldChar w:fldCharType="begin"/>
        </w:r>
        <w:r w:rsidR="005B3C9F">
          <w:rPr>
            <w:webHidden/>
          </w:rPr>
          <w:instrText xml:space="preserve"> PAGEREF _Toc74296414 \h </w:instrText>
        </w:r>
        <w:r w:rsidR="005B3C9F">
          <w:rPr>
            <w:webHidden/>
          </w:rPr>
        </w:r>
        <w:r w:rsidR="005B3C9F">
          <w:rPr>
            <w:webHidden/>
          </w:rPr>
          <w:fldChar w:fldCharType="separate"/>
        </w:r>
        <w:r w:rsidR="005B3C9F">
          <w:rPr>
            <w:webHidden/>
          </w:rPr>
          <w:t>33</w:t>
        </w:r>
        <w:r w:rsidR="005B3C9F">
          <w:rPr>
            <w:webHidden/>
          </w:rPr>
          <w:fldChar w:fldCharType="end"/>
        </w:r>
      </w:hyperlink>
    </w:p>
    <w:p w14:paraId="441D637C" w14:textId="0989AEFD" w:rsidR="005B3C9F" w:rsidRDefault="00B5445D">
      <w:pPr>
        <w:pStyle w:val="TableofFigures"/>
        <w:rPr>
          <w:rFonts w:asciiTheme="minorHAnsi" w:eastAsiaTheme="minorEastAsia" w:hAnsiTheme="minorHAnsi" w:cstheme="minorBidi"/>
          <w:bCs w:val="0"/>
          <w:sz w:val="22"/>
          <w:szCs w:val="28"/>
          <w:lang w:bidi="bn-BD"/>
        </w:rPr>
      </w:pPr>
      <w:hyperlink w:anchor="_Toc74296415" w:history="1">
        <w:r w:rsidR="005B3C9F" w:rsidRPr="002011DF">
          <w:rPr>
            <w:rStyle w:val="Hyperlink"/>
          </w:rPr>
          <w:t>Table 3: Functional Testing</w:t>
        </w:r>
        <w:r w:rsidR="005B3C9F">
          <w:rPr>
            <w:webHidden/>
          </w:rPr>
          <w:tab/>
        </w:r>
        <w:r w:rsidR="005B3C9F">
          <w:rPr>
            <w:webHidden/>
          </w:rPr>
          <w:fldChar w:fldCharType="begin"/>
        </w:r>
        <w:r w:rsidR="005B3C9F">
          <w:rPr>
            <w:webHidden/>
          </w:rPr>
          <w:instrText xml:space="preserve"> PAGEREF _Toc74296415 \h </w:instrText>
        </w:r>
        <w:r w:rsidR="005B3C9F">
          <w:rPr>
            <w:webHidden/>
          </w:rPr>
        </w:r>
        <w:r w:rsidR="005B3C9F">
          <w:rPr>
            <w:webHidden/>
          </w:rPr>
          <w:fldChar w:fldCharType="separate"/>
        </w:r>
        <w:r w:rsidR="005B3C9F">
          <w:rPr>
            <w:webHidden/>
          </w:rPr>
          <w:t>34</w:t>
        </w:r>
        <w:r w:rsidR="005B3C9F">
          <w:rPr>
            <w:webHidden/>
          </w:rPr>
          <w:fldChar w:fldCharType="end"/>
        </w:r>
      </w:hyperlink>
    </w:p>
    <w:p w14:paraId="367E6511" w14:textId="6252B96B" w:rsidR="005B3C9F" w:rsidRDefault="00B5445D">
      <w:pPr>
        <w:pStyle w:val="TableofFigures"/>
        <w:rPr>
          <w:rFonts w:asciiTheme="minorHAnsi" w:eastAsiaTheme="minorEastAsia" w:hAnsiTheme="minorHAnsi" w:cstheme="minorBidi"/>
          <w:bCs w:val="0"/>
          <w:sz w:val="22"/>
          <w:szCs w:val="28"/>
          <w:lang w:bidi="bn-BD"/>
        </w:rPr>
      </w:pPr>
      <w:hyperlink w:anchor="_Toc74296416" w:history="1">
        <w:r w:rsidR="005B3C9F" w:rsidRPr="002011DF">
          <w:rPr>
            <w:rStyle w:val="Hyperlink"/>
          </w:rPr>
          <w:t>Table 4: Black Box Testing</w:t>
        </w:r>
        <w:r w:rsidR="005B3C9F">
          <w:rPr>
            <w:webHidden/>
          </w:rPr>
          <w:tab/>
        </w:r>
        <w:r w:rsidR="005B3C9F">
          <w:rPr>
            <w:webHidden/>
          </w:rPr>
          <w:fldChar w:fldCharType="begin"/>
        </w:r>
        <w:r w:rsidR="005B3C9F">
          <w:rPr>
            <w:webHidden/>
          </w:rPr>
          <w:instrText xml:space="preserve"> PAGEREF _Toc74296416 \h </w:instrText>
        </w:r>
        <w:r w:rsidR="005B3C9F">
          <w:rPr>
            <w:webHidden/>
          </w:rPr>
        </w:r>
        <w:r w:rsidR="005B3C9F">
          <w:rPr>
            <w:webHidden/>
          </w:rPr>
          <w:fldChar w:fldCharType="separate"/>
        </w:r>
        <w:r w:rsidR="005B3C9F">
          <w:rPr>
            <w:webHidden/>
          </w:rPr>
          <w:t>35</w:t>
        </w:r>
        <w:r w:rsidR="005B3C9F">
          <w:rPr>
            <w:webHidden/>
          </w:rPr>
          <w:fldChar w:fldCharType="end"/>
        </w:r>
      </w:hyperlink>
    </w:p>
    <w:p w14:paraId="3AA8BFB8" w14:textId="29F7FF90" w:rsidR="007A7DED" w:rsidRPr="001E3E3D" w:rsidRDefault="007A7DED" w:rsidP="00F16C33">
      <w:pPr>
        <w:spacing w:after="240"/>
      </w:pPr>
      <w:r w:rsidRPr="001E3E3D">
        <w:fldChar w:fldCharType="end"/>
      </w:r>
    </w:p>
    <w:p w14:paraId="76CFC351" w14:textId="77777777" w:rsidR="007A7DED" w:rsidRPr="001E3E3D" w:rsidRDefault="007A7DED" w:rsidP="00F16C33">
      <w:pPr>
        <w:spacing w:after="240"/>
      </w:pPr>
    </w:p>
    <w:p w14:paraId="1B84F396" w14:textId="77777777" w:rsidR="007A7DED" w:rsidRPr="001E3E3D" w:rsidRDefault="007A7DED" w:rsidP="00186A44">
      <w:pPr>
        <w:pStyle w:val="09Heading0"/>
      </w:pPr>
      <w:bookmarkStart w:id="17" w:name="_Toc74296340"/>
      <w:r w:rsidRPr="001E3E3D">
        <w:lastRenderedPageBreak/>
        <w:t>LIST OF ILLUSTRATIONS</w:t>
      </w:r>
      <w:bookmarkEnd w:id="17"/>
    </w:p>
    <w:tbl>
      <w:tblPr>
        <w:tblW w:w="0" w:type="auto"/>
        <w:tblLook w:val="04A0" w:firstRow="1" w:lastRow="0" w:firstColumn="1" w:lastColumn="0" w:noHBand="0" w:noVBand="1"/>
      </w:tblPr>
      <w:tblGrid>
        <w:gridCol w:w="4166"/>
        <w:gridCol w:w="4161"/>
      </w:tblGrid>
      <w:tr w:rsidR="007A7DED" w:rsidRPr="001E3E3D" w14:paraId="1A87DF94" w14:textId="77777777" w:rsidTr="00182955">
        <w:tc>
          <w:tcPr>
            <w:tcW w:w="4271" w:type="dxa"/>
            <w:shd w:val="clear" w:color="auto" w:fill="auto"/>
          </w:tcPr>
          <w:p w14:paraId="56819064" w14:textId="77777777" w:rsidR="007A7DED" w:rsidRPr="001E3E3D" w:rsidRDefault="007A7DED" w:rsidP="00182955">
            <w:pPr>
              <w:pStyle w:val="13aPage-Left"/>
            </w:pPr>
            <w:r w:rsidRPr="001E3E3D">
              <w:t>Figure No.</w:t>
            </w:r>
          </w:p>
        </w:tc>
        <w:tc>
          <w:tcPr>
            <w:tcW w:w="4272" w:type="dxa"/>
            <w:shd w:val="clear" w:color="auto" w:fill="auto"/>
          </w:tcPr>
          <w:p w14:paraId="438D306F" w14:textId="77777777" w:rsidR="007A7DED" w:rsidRPr="001E3E3D" w:rsidRDefault="007A7DED" w:rsidP="00182955">
            <w:pPr>
              <w:pStyle w:val="13bPage-Right"/>
            </w:pPr>
            <w:r w:rsidRPr="001E3E3D">
              <w:t>Page</w:t>
            </w:r>
          </w:p>
        </w:tc>
      </w:tr>
    </w:tbl>
    <w:p w14:paraId="187D3CF6" w14:textId="6622482C" w:rsidR="005B3C9F" w:rsidRDefault="007A7DED">
      <w:pPr>
        <w:pStyle w:val="TableofFigures"/>
        <w:rPr>
          <w:rFonts w:asciiTheme="minorHAnsi" w:eastAsiaTheme="minorEastAsia" w:hAnsiTheme="minorHAnsi" w:cstheme="minorBidi"/>
          <w:bCs w:val="0"/>
          <w:sz w:val="22"/>
          <w:szCs w:val="28"/>
          <w:lang w:bidi="bn-BD"/>
        </w:rPr>
      </w:pPr>
      <w:r w:rsidRPr="001E3E3D">
        <w:fldChar w:fldCharType="begin"/>
      </w:r>
      <w:r w:rsidRPr="001E3E3D">
        <w:instrText xml:space="preserve"> TOC \w \h \z \c "Figure" </w:instrText>
      </w:r>
      <w:r w:rsidRPr="001E3E3D">
        <w:fldChar w:fldCharType="separate"/>
      </w:r>
      <w:hyperlink r:id="rId14" w:anchor="_Toc74296417" w:history="1">
        <w:r w:rsidR="005B3C9F" w:rsidRPr="00EA4E77">
          <w:rPr>
            <w:rStyle w:val="Hyperlink"/>
          </w:rPr>
          <w:t>Figure 1: Basic structure of WAF</w:t>
        </w:r>
        <w:r w:rsidR="005B3C9F">
          <w:rPr>
            <w:webHidden/>
          </w:rPr>
          <w:tab/>
        </w:r>
        <w:r w:rsidR="005B3C9F">
          <w:rPr>
            <w:webHidden/>
          </w:rPr>
          <w:fldChar w:fldCharType="begin"/>
        </w:r>
        <w:r w:rsidR="005B3C9F">
          <w:rPr>
            <w:webHidden/>
          </w:rPr>
          <w:instrText xml:space="preserve"> PAGEREF _Toc74296417 \h </w:instrText>
        </w:r>
        <w:r w:rsidR="005B3C9F">
          <w:rPr>
            <w:webHidden/>
          </w:rPr>
        </w:r>
        <w:r w:rsidR="005B3C9F">
          <w:rPr>
            <w:webHidden/>
          </w:rPr>
          <w:fldChar w:fldCharType="separate"/>
        </w:r>
        <w:r w:rsidR="005B3C9F">
          <w:rPr>
            <w:webHidden/>
          </w:rPr>
          <w:t>18</w:t>
        </w:r>
        <w:r w:rsidR="005B3C9F">
          <w:rPr>
            <w:webHidden/>
          </w:rPr>
          <w:fldChar w:fldCharType="end"/>
        </w:r>
      </w:hyperlink>
    </w:p>
    <w:p w14:paraId="1798665D" w14:textId="6EB86C39" w:rsidR="005B3C9F" w:rsidRDefault="00B5445D">
      <w:pPr>
        <w:pStyle w:val="TableofFigures"/>
        <w:rPr>
          <w:rFonts w:asciiTheme="minorHAnsi" w:eastAsiaTheme="minorEastAsia" w:hAnsiTheme="minorHAnsi" w:cstheme="minorBidi"/>
          <w:bCs w:val="0"/>
          <w:sz w:val="22"/>
          <w:szCs w:val="28"/>
          <w:lang w:bidi="bn-BD"/>
        </w:rPr>
      </w:pPr>
      <w:hyperlink w:anchor="_Toc74296418" w:history="1">
        <w:r w:rsidR="005B3C9F" w:rsidRPr="00EA4E77">
          <w:rPr>
            <w:rStyle w:val="Hyperlink"/>
          </w:rPr>
          <w:t>Figure 2: Agile Approach</w:t>
        </w:r>
        <w:r w:rsidR="005B3C9F">
          <w:rPr>
            <w:webHidden/>
          </w:rPr>
          <w:tab/>
        </w:r>
        <w:r w:rsidR="005B3C9F">
          <w:rPr>
            <w:webHidden/>
          </w:rPr>
          <w:fldChar w:fldCharType="begin"/>
        </w:r>
        <w:r w:rsidR="005B3C9F">
          <w:rPr>
            <w:webHidden/>
          </w:rPr>
          <w:instrText xml:space="preserve"> PAGEREF _Toc74296418 \h </w:instrText>
        </w:r>
        <w:r w:rsidR="005B3C9F">
          <w:rPr>
            <w:webHidden/>
          </w:rPr>
        </w:r>
        <w:r w:rsidR="005B3C9F">
          <w:rPr>
            <w:webHidden/>
          </w:rPr>
          <w:fldChar w:fldCharType="separate"/>
        </w:r>
        <w:r w:rsidR="005B3C9F">
          <w:rPr>
            <w:webHidden/>
          </w:rPr>
          <w:t>24</w:t>
        </w:r>
        <w:r w:rsidR="005B3C9F">
          <w:rPr>
            <w:webHidden/>
          </w:rPr>
          <w:fldChar w:fldCharType="end"/>
        </w:r>
      </w:hyperlink>
    </w:p>
    <w:p w14:paraId="4C9BABB7" w14:textId="4B0DCCDB" w:rsidR="005B3C9F" w:rsidRDefault="00B5445D">
      <w:pPr>
        <w:pStyle w:val="TableofFigures"/>
        <w:rPr>
          <w:rFonts w:asciiTheme="minorHAnsi" w:eastAsiaTheme="minorEastAsia" w:hAnsiTheme="minorHAnsi" w:cstheme="minorBidi"/>
          <w:bCs w:val="0"/>
          <w:sz w:val="22"/>
          <w:szCs w:val="28"/>
          <w:lang w:bidi="bn-BD"/>
        </w:rPr>
      </w:pPr>
      <w:hyperlink w:anchor="_Toc74296419" w:history="1">
        <w:r w:rsidR="005B3C9F" w:rsidRPr="00EA4E77">
          <w:rPr>
            <w:rStyle w:val="Hyperlink"/>
          </w:rPr>
          <w:t>Figure 3: Basic development structure of SCRUM methodology</w:t>
        </w:r>
        <w:r w:rsidR="005B3C9F">
          <w:rPr>
            <w:webHidden/>
          </w:rPr>
          <w:tab/>
        </w:r>
        <w:r w:rsidR="005B3C9F">
          <w:rPr>
            <w:webHidden/>
          </w:rPr>
          <w:fldChar w:fldCharType="begin"/>
        </w:r>
        <w:r w:rsidR="005B3C9F">
          <w:rPr>
            <w:webHidden/>
          </w:rPr>
          <w:instrText xml:space="preserve"> PAGEREF _Toc74296419 \h </w:instrText>
        </w:r>
        <w:r w:rsidR="005B3C9F">
          <w:rPr>
            <w:webHidden/>
          </w:rPr>
        </w:r>
        <w:r w:rsidR="005B3C9F">
          <w:rPr>
            <w:webHidden/>
          </w:rPr>
          <w:fldChar w:fldCharType="separate"/>
        </w:r>
        <w:r w:rsidR="005B3C9F">
          <w:rPr>
            <w:webHidden/>
          </w:rPr>
          <w:t>25</w:t>
        </w:r>
        <w:r w:rsidR="005B3C9F">
          <w:rPr>
            <w:webHidden/>
          </w:rPr>
          <w:fldChar w:fldCharType="end"/>
        </w:r>
      </w:hyperlink>
    </w:p>
    <w:p w14:paraId="0B177296" w14:textId="2B8D652C" w:rsidR="005B3C9F" w:rsidRDefault="00B5445D">
      <w:pPr>
        <w:pStyle w:val="TableofFigures"/>
        <w:rPr>
          <w:rFonts w:asciiTheme="minorHAnsi" w:eastAsiaTheme="minorEastAsia" w:hAnsiTheme="minorHAnsi" w:cstheme="minorBidi"/>
          <w:bCs w:val="0"/>
          <w:sz w:val="22"/>
          <w:szCs w:val="28"/>
          <w:lang w:bidi="bn-BD"/>
        </w:rPr>
      </w:pPr>
      <w:hyperlink w:anchor="_Toc74296420" w:history="1">
        <w:r w:rsidR="005B3C9F" w:rsidRPr="00EA4E77">
          <w:rPr>
            <w:rStyle w:val="Hyperlink"/>
          </w:rPr>
          <w:t>Figure 4: SCRUM events</w:t>
        </w:r>
        <w:r w:rsidR="005B3C9F">
          <w:rPr>
            <w:webHidden/>
          </w:rPr>
          <w:tab/>
        </w:r>
        <w:r w:rsidR="005B3C9F">
          <w:rPr>
            <w:webHidden/>
          </w:rPr>
          <w:fldChar w:fldCharType="begin"/>
        </w:r>
        <w:r w:rsidR="005B3C9F">
          <w:rPr>
            <w:webHidden/>
          </w:rPr>
          <w:instrText xml:space="preserve"> PAGEREF _Toc74296420 \h </w:instrText>
        </w:r>
        <w:r w:rsidR="005B3C9F">
          <w:rPr>
            <w:webHidden/>
          </w:rPr>
        </w:r>
        <w:r w:rsidR="005B3C9F">
          <w:rPr>
            <w:webHidden/>
          </w:rPr>
          <w:fldChar w:fldCharType="separate"/>
        </w:r>
        <w:r w:rsidR="005B3C9F">
          <w:rPr>
            <w:webHidden/>
          </w:rPr>
          <w:t>26</w:t>
        </w:r>
        <w:r w:rsidR="005B3C9F">
          <w:rPr>
            <w:webHidden/>
          </w:rPr>
          <w:fldChar w:fldCharType="end"/>
        </w:r>
      </w:hyperlink>
    </w:p>
    <w:p w14:paraId="1D939593" w14:textId="7F0960E6" w:rsidR="005B3C9F" w:rsidRDefault="00B5445D">
      <w:pPr>
        <w:pStyle w:val="TableofFigures"/>
        <w:rPr>
          <w:rFonts w:asciiTheme="minorHAnsi" w:eastAsiaTheme="minorEastAsia" w:hAnsiTheme="minorHAnsi" w:cstheme="minorBidi"/>
          <w:bCs w:val="0"/>
          <w:sz w:val="22"/>
          <w:szCs w:val="28"/>
          <w:lang w:bidi="bn-BD"/>
        </w:rPr>
      </w:pPr>
      <w:hyperlink w:anchor="_Toc74296421" w:history="1">
        <w:r w:rsidR="005B3C9F" w:rsidRPr="00EA4E77">
          <w:rPr>
            <w:rStyle w:val="Hyperlink"/>
          </w:rPr>
          <w:t>Figure 5: Three roles of SCRUM methodology</w:t>
        </w:r>
        <w:r w:rsidR="005B3C9F">
          <w:rPr>
            <w:webHidden/>
          </w:rPr>
          <w:tab/>
        </w:r>
        <w:r w:rsidR="005B3C9F">
          <w:rPr>
            <w:webHidden/>
          </w:rPr>
          <w:fldChar w:fldCharType="begin"/>
        </w:r>
        <w:r w:rsidR="005B3C9F">
          <w:rPr>
            <w:webHidden/>
          </w:rPr>
          <w:instrText xml:space="preserve"> PAGEREF _Toc74296421 \h </w:instrText>
        </w:r>
        <w:r w:rsidR="005B3C9F">
          <w:rPr>
            <w:webHidden/>
          </w:rPr>
        </w:r>
        <w:r w:rsidR="005B3C9F">
          <w:rPr>
            <w:webHidden/>
          </w:rPr>
          <w:fldChar w:fldCharType="separate"/>
        </w:r>
        <w:r w:rsidR="005B3C9F">
          <w:rPr>
            <w:webHidden/>
          </w:rPr>
          <w:t>27</w:t>
        </w:r>
        <w:r w:rsidR="005B3C9F">
          <w:rPr>
            <w:webHidden/>
          </w:rPr>
          <w:fldChar w:fldCharType="end"/>
        </w:r>
      </w:hyperlink>
    </w:p>
    <w:p w14:paraId="41DDDAE7" w14:textId="343B24AD" w:rsidR="005B3C9F" w:rsidRDefault="00B5445D">
      <w:pPr>
        <w:pStyle w:val="TableofFigures"/>
        <w:rPr>
          <w:rFonts w:asciiTheme="minorHAnsi" w:eastAsiaTheme="minorEastAsia" w:hAnsiTheme="minorHAnsi" w:cstheme="minorBidi"/>
          <w:bCs w:val="0"/>
          <w:sz w:val="22"/>
          <w:szCs w:val="28"/>
          <w:lang w:bidi="bn-BD"/>
        </w:rPr>
      </w:pPr>
      <w:hyperlink w:anchor="_Toc74296422" w:history="1">
        <w:r w:rsidR="005B3C9F" w:rsidRPr="00EA4E77">
          <w:rPr>
            <w:rStyle w:val="Hyperlink"/>
          </w:rPr>
          <w:t>Figure 6 - WAF CONCEPT</w:t>
        </w:r>
        <w:r w:rsidR="005B3C9F">
          <w:rPr>
            <w:webHidden/>
          </w:rPr>
          <w:tab/>
        </w:r>
        <w:r w:rsidR="005B3C9F">
          <w:rPr>
            <w:webHidden/>
          </w:rPr>
          <w:fldChar w:fldCharType="begin"/>
        </w:r>
        <w:r w:rsidR="005B3C9F">
          <w:rPr>
            <w:webHidden/>
          </w:rPr>
          <w:instrText xml:space="preserve"> PAGEREF _Toc74296422 \h </w:instrText>
        </w:r>
        <w:r w:rsidR="005B3C9F">
          <w:rPr>
            <w:webHidden/>
          </w:rPr>
        </w:r>
        <w:r w:rsidR="005B3C9F">
          <w:rPr>
            <w:webHidden/>
          </w:rPr>
          <w:fldChar w:fldCharType="separate"/>
        </w:r>
        <w:r w:rsidR="005B3C9F">
          <w:rPr>
            <w:webHidden/>
          </w:rPr>
          <w:t>39</w:t>
        </w:r>
        <w:r w:rsidR="005B3C9F">
          <w:rPr>
            <w:webHidden/>
          </w:rPr>
          <w:fldChar w:fldCharType="end"/>
        </w:r>
      </w:hyperlink>
    </w:p>
    <w:p w14:paraId="7723BA17" w14:textId="6660F5E7" w:rsidR="005B3C9F" w:rsidRDefault="00B5445D">
      <w:pPr>
        <w:pStyle w:val="TableofFigures"/>
        <w:rPr>
          <w:rFonts w:asciiTheme="minorHAnsi" w:eastAsiaTheme="minorEastAsia" w:hAnsiTheme="minorHAnsi" w:cstheme="minorBidi"/>
          <w:bCs w:val="0"/>
          <w:sz w:val="22"/>
          <w:szCs w:val="28"/>
          <w:lang w:bidi="bn-BD"/>
        </w:rPr>
      </w:pPr>
      <w:hyperlink w:anchor="_Toc74296423" w:history="1">
        <w:r w:rsidR="005B3C9F" w:rsidRPr="00EA4E77">
          <w:rPr>
            <w:rStyle w:val="Hyperlink"/>
          </w:rPr>
          <w:t>Figure 7: Security module flowchart</w:t>
        </w:r>
        <w:r w:rsidR="005B3C9F">
          <w:rPr>
            <w:webHidden/>
          </w:rPr>
          <w:tab/>
        </w:r>
        <w:r w:rsidR="005B3C9F">
          <w:rPr>
            <w:webHidden/>
          </w:rPr>
          <w:fldChar w:fldCharType="begin"/>
        </w:r>
        <w:r w:rsidR="005B3C9F">
          <w:rPr>
            <w:webHidden/>
          </w:rPr>
          <w:instrText xml:space="preserve"> PAGEREF _Toc74296423 \h </w:instrText>
        </w:r>
        <w:r w:rsidR="005B3C9F">
          <w:rPr>
            <w:webHidden/>
          </w:rPr>
        </w:r>
        <w:r w:rsidR="005B3C9F">
          <w:rPr>
            <w:webHidden/>
          </w:rPr>
          <w:fldChar w:fldCharType="separate"/>
        </w:r>
        <w:r w:rsidR="005B3C9F">
          <w:rPr>
            <w:webHidden/>
          </w:rPr>
          <w:t>41</w:t>
        </w:r>
        <w:r w:rsidR="005B3C9F">
          <w:rPr>
            <w:webHidden/>
          </w:rPr>
          <w:fldChar w:fldCharType="end"/>
        </w:r>
      </w:hyperlink>
    </w:p>
    <w:p w14:paraId="30A6ECF5" w14:textId="57B382A5" w:rsidR="005B3C9F" w:rsidRDefault="00B5445D">
      <w:pPr>
        <w:pStyle w:val="TableofFigures"/>
        <w:rPr>
          <w:rFonts w:asciiTheme="minorHAnsi" w:eastAsiaTheme="minorEastAsia" w:hAnsiTheme="minorHAnsi" w:cstheme="minorBidi"/>
          <w:bCs w:val="0"/>
          <w:sz w:val="22"/>
          <w:szCs w:val="28"/>
          <w:lang w:bidi="bn-BD"/>
        </w:rPr>
      </w:pPr>
      <w:hyperlink w:anchor="_Toc74296424" w:history="1">
        <w:r w:rsidR="005B3C9F" w:rsidRPr="00EA4E77">
          <w:rPr>
            <w:rStyle w:val="Hyperlink"/>
          </w:rPr>
          <w:t>Figure 8: Admin Module Flowchart</w:t>
        </w:r>
        <w:r w:rsidR="005B3C9F">
          <w:rPr>
            <w:webHidden/>
          </w:rPr>
          <w:tab/>
        </w:r>
        <w:r w:rsidR="005B3C9F">
          <w:rPr>
            <w:webHidden/>
          </w:rPr>
          <w:fldChar w:fldCharType="begin"/>
        </w:r>
        <w:r w:rsidR="005B3C9F">
          <w:rPr>
            <w:webHidden/>
          </w:rPr>
          <w:instrText xml:space="preserve"> PAGEREF _Toc74296424 \h </w:instrText>
        </w:r>
        <w:r w:rsidR="005B3C9F">
          <w:rPr>
            <w:webHidden/>
          </w:rPr>
        </w:r>
        <w:r w:rsidR="005B3C9F">
          <w:rPr>
            <w:webHidden/>
          </w:rPr>
          <w:fldChar w:fldCharType="separate"/>
        </w:r>
        <w:r w:rsidR="005B3C9F">
          <w:rPr>
            <w:webHidden/>
          </w:rPr>
          <w:t>42</w:t>
        </w:r>
        <w:r w:rsidR="005B3C9F">
          <w:rPr>
            <w:webHidden/>
          </w:rPr>
          <w:fldChar w:fldCharType="end"/>
        </w:r>
      </w:hyperlink>
    </w:p>
    <w:p w14:paraId="0EDD3C5D" w14:textId="56125256" w:rsidR="005B3C9F" w:rsidRDefault="00B5445D">
      <w:pPr>
        <w:pStyle w:val="TableofFigures"/>
        <w:rPr>
          <w:rFonts w:asciiTheme="minorHAnsi" w:eastAsiaTheme="minorEastAsia" w:hAnsiTheme="minorHAnsi" w:cstheme="minorBidi"/>
          <w:bCs w:val="0"/>
          <w:sz w:val="22"/>
          <w:szCs w:val="28"/>
          <w:lang w:bidi="bn-BD"/>
        </w:rPr>
      </w:pPr>
      <w:hyperlink w:anchor="_Toc74296425" w:history="1">
        <w:r w:rsidR="005B3C9F" w:rsidRPr="00EA4E77">
          <w:rPr>
            <w:rStyle w:val="Hyperlink"/>
          </w:rPr>
          <w:t>Figure 9: Use Case Diagram for Security Module</w:t>
        </w:r>
        <w:r w:rsidR="005B3C9F">
          <w:rPr>
            <w:webHidden/>
          </w:rPr>
          <w:tab/>
        </w:r>
        <w:r w:rsidR="005B3C9F">
          <w:rPr>
            <w:webHidden/>
          </w:rPr>
          <w:fldChar w:fldCharType="begin"/>
        </w:r>
        <w:r w:rsidR="005B3C9F">
          <w:rPr>
            <w:webHidden/>
          </w:rPr>
          <w:instrText xml:space="preserve"> PAGEREF _Toc74296425 \h </w:instrText>
        </w:r>
        <w:r w:rsidR="005B3C9F">
          <w:rPr>
            <w:webHidden/>
          </w:rPr>
        </w:r>
        <w:r w:rsidR="005B3C9F">
          <w:rPr>
            <w:webHidden/>
          </w:rPr>
          <w:fldChar w:fldCharType="separate"/>
        </w:r>
        <w:r w:rsidR="005B3C9F">
          <w:rPr>
            <w:webHidden/>
          </w:rPr>
          <w:t>43</w:t>
        </w:r>
        <w:r w:rsidR="005B3C9F">
          <w:rPr>
            <w:webHidden/>
          </w:rPr>
          <w:fldChar w:fldCharType="end"/>
        </w:r>
      </w:hyperlink>
    </w:p>
    <w:p w14:paraId="58616897" w14:textId="69370B53" w:rsidR="005B3C9F" w:rsidRDefault="00B5445D">
      <w:pPr>
        <w:pStyle w:val="TableofFigures"/>
        <w:rPr>
          <w:rFonts w:asciiTheme="minorHAnsi" w:eastAsiaTheme="minorEastAsia" w:hAnsiTheme="minorHAnsi" w:cstheme="minorBidi"/>
          <w:bCs w:val="0"/>
          <w:sz w:val="22"/>
          <w:szCs w:val="28"/>
          <w:lang w:bidi="bn-BD"/>
        </w:rPr>
      </w:pPr>
      <w:hyperlink w:anchor="_Toc74296426" w:history="1">
        <w:r w:rsidR="005B3C9F" w:rsidRPr="00EA4E77">
          <w:rPr>
            <w:rStyle w:val="Hyperlink"/>
          </w:rPr>
          <w:t>Figure 10: Use Case Diagram for Admin Module</w:t>
        </w:r>
        <w:r w:rsidR="005B3C9F">
          <w:rPr>
            <w:webHidden/>
          </w:rPr>
          <w:tab/>
        </w:r>
        <w:r w:rsidR="005B3C9F">
          <w:rPr>
            <w:webHidden/>
          </w:rPr>
          <w:fldChar w:fldCharType="begin"/>
        </w:r>
        <w:r w:rsidR="005B3C9F">
          <w:rPr>
            <w:webHidden/>
          </w:rPr>
          <w:instrText xml:space="preserve"> PAGEREF _Toc74296426 \h </w:instrText>
        </w:r>
        <w:r w:rsidR="005B3C9F">
          <w:rPr>
            <w:webHidden/>
          </w:rPr>
        </w:r>
        <w:r w:rsidR="005B3C9F">
          <w:rPr>
            <w:webHidden/>
          </w:rPr>
          <w:fldChar w:fldCharType="separate"/>
        </w:r>
        <w:r w:rsidR="005B3C9F">
          <w:rPr>
            <w:webHidden/>
          </w:rPr>
          <w:t>43</w:t>
        </w:r>
        <w:r w:rsidR="005B3C9F">
          <w:rPr>
            <w:webHidden/>
          </w:rPr>
          <w:fldChar w:fldCharType="end"/>
        </w:r>
      </w:hyperlink>
    </w:p>
    <w:p w14:paraId="2BF65A86" w14:textId="71EFC7B2" w:rsidR="005B3C9F" w:rsidRDefault="00B5445D">
      <w:pPr>
        <w:pStyle w:val="TableofFigures"/>
        <w:rPr>
          <w:rFonts w:asciiTheme="minorHAnsi" w:eastAsiaTheme="minorEastAsia" w:hAnsiTheme="minorHAnsi" w:cstheme="minorBidi"/>
          <w:bCs w:val="0"/>
          <w:sz w:val="22"/>
          <w:szCs w:val="28"/>
          <w:lang w:bidi="bn-BD"/>
        </w:rPr>
      </w:pPr>
      <w:hyperlink w:anchor="_Toc74296427" w:history="1">
        <w:r w:rsidR="005B3C9F" w:rsidRPr="00EA4E77">
          <w:rPr>
            <w:rStyle w:val="Hyperlink"/>
          </w:rPr>
          <w:t>Figure 11: Database Table for users</w:t>
        </w:r>
        <w:r w:rsidR="005B3C9F">
          <w:rPr>
            <w:webHidden/>
          </w:rPr>
          <w:tab/>
        </w:r>
        <w:r w:rsidR="005B3C9F">
          <w:rPr>
            <w:webHidden/>
          </w:rPr>
          <w:fldChar w:fldCharType="begin"/>
        </w:r>
        <w:r w:rsidR="005B3C9F">
          <w:rPr>
            <w:webHidden/>
          </w:rPr>
          <w:instrText xml:space="preserve"> PAGEREF _Toc74296427 \h </w:instrText>
        </w:r>
        <w:r w:rsidR="005B3C9F">
          <w:rPr>
            <w:webHidden/>
          </w:rPr>
        </w:r>
        <w:r w:rsidR="005B3C9F">
          <w:rPr>
            <w:webHidden/>
          </w:rPr>
          <w:fldChar w:fldCharType="separate"/>
        </w:r>
        <w:r w:rsidR="005B3C9F">
          <w:rPr>
            <w:webHidden/>
          </w:rPr>
          <w:t>44</w:t>
        </w:r>
        <w:r w:rsidR="005B3C9F">
          <w:rPr>
            <w:webHidden/>
          </w:rPr>
          <w:fldChar w:fldCharType="end"/>
        </w:r>
      </w:hyperlink>
    </w:p>
    <w:p w14:paraId="24FB8F36" w14:textId="4DAE65E4" w:rsidR="005B3C9F" w:rsidRDefault="00B5445D">
      <w:pPr>
        <w:pStyle w:val="TableofFigures"/>
        <w:rPr>
          <w:rFonts w:asciiTheme="minorHAnsi" w:eastAsiaTheme="minorEastAsia" w:hAnsiTheme="minorHAnsi" w:cstheme="minorBidi"/>
          <w:bCs w:val="0"/>
          <w:sz w:val="22"/>
          <w:szCs w:val="28"/>
          <w:lang w:bidi="bn-BD"/>
        </w:rPr>
      </w:pPr>
      <w:hyperlink w:anchor="_Toc74296428" w:history="1">
        <w:r w:rsidR="005B3C9F" w:rsidRPr="00EA4E77">
          <w:rPr>
            <w:rStyle w:val="Hyperlink"/>
          </w:rPr>
          <w:t>Figure 12: Database table for logins</w:t>
        </w:r>
        <w:r w:rsidR="005B3C9F">
          <w:rPr>
            <w:webHidden/>
          </w:rPr>
          <w:tab/>
        </w:r>
        <w:r w:rsidR="005B3C9F">
          <w:rPr>
            <w:webHidden/>
          </w:rPr>
          <w:fldChar w:fldCharType="begin"/>
        </w:r>
        <w:r w:rsidR="005B3C9F">
          <w:rPr>
            <w:webHidden/>
          </w:rPr>
          <w:instrText xml:space="preserve"> PAGEREF _Toc74296428 \h </w:instrText>
        </w:r>
        <w:r w:rsidR="005B3C9F">
          <w:rPr>
            <w:webHidden/>
          </w:rPr>
        </w:r>
        <w:r w:rsidR="005B3C9F">
          <w:rPr>
            <w:webHidden/>
          </w:rPr>
          <w:fldChar w:fldCharType="separate"/>
        </w:r>
        <w:r w:rsidR="005B3C9F">
          <w:rPr>
            <w:webHidden/>
          </w:rPr>
          <w:t>45</w:t>
        </w:r>
        <w:r w:rsidR="005B3C9F">
          <w:rPr>
            <w:webHidden/>
          </w:rPr>
          <w:fldChar w:fldCharType="end"/>
        </w:r>
      </w:hyperlink>
    </w:p>
    <w:p w14:paraId="61B1DDDC" w14:textId="6BB932F9" w:rsidR="005B3C9F" w:rsidRDefault="00B5445D">
      <w:pPr>
        <w:pStyle w:val="TableofFigures"/>
        <w:rPr>
          <w:rFonts w:asciiTheme="minorHAnsi" w:eastAsiaTheme="minorEastAsia" w:hAnsiTheme="minorHAnsi" w:cstheme="minorBidi"/>
          <w:bCs w:val="0"/>
          <w:sz w:val="22"/>
          <w:szCs w:val="28"/>
          <w:lang w:bidi="bn-BD"/>
        </w:rPr>
      </w:pPr>
      <w:hyperlink w:anchor="_Toc74296429" w:history="1">
        <w:r w:rsidR="005B3C9F" w:rsidRPr="00EA4E77">
          <w:rPr>
            <w:rStyle w:val="Hyperlink"/>
          </w:rPr>
          <w:t>Figure 13: Database table for logs</w:t>
        </w:r>
        <w:r w:rsidR="005B3C9F">
          <w:rPr>
            <w:webHidden/>
          </w:rPr>
          <w:tab/>
        </w:r>
        <w:r w:rsidR="005B3C9F">
          <w:rPr>
            <w:webHidden/>
          </w:rPr>
          <w:fldChar w:fldCharType="begin"/>
        </w:r>
        <w:r w:rsidR="005B3C9F">
          <w:rPr>
            <w:webHidden/>
          </w:rPr>
          <w:instrText xml:space="preserve"> PAGEREF _Toc74296429 \h </w:instrText>
        </w:r>
        <w:r w:rsidR="005B3C9F">
          <w:rPr>
            <w:webHidden/>
          </w:rPr>
        </w:r>
        <w:r w:rsidR="005B3C9F">
          <w:rPr>
            <w:webHidden/>
          </w:rPr>
          <w:fldChar w:fldCharType="separate"/>
        </w:r>
        <w:r w:rsidR="005B3C9F">
          <w:rPr>
            <w:webHidden/>
          </w:rPr>
          <w:t>45</w:t>
        </w:r>
        <w:r w:rsidR="005B3C9F">
          <w:rPr>
            <w:webHidden/>
          </w:rPr>
          <w:fldChar w:fldCharType="end"/>
        </w:r>
      </w:hyperlink>
    </w:p>
    <w:p w14:paraId="7F99398E" w14:textId="5A47BC55" w:rsidR="005B3C9F" w:rsidRDefault="00B5445D">
      <w:pPr>
        <w:pStyle w:val="TableofFigures"/>
        <w:rPr>
          <w:rFonts w:asciiTheme="minorHAnsi" w:eastAsiaTheme="minorEastAsia" w:hAnsiTheme="minorHAnsi" w:cstheme="minorBidi"/>
          <w:bCs w:val="0"/>
          <w:sz w:val="22"/>
          <w:szCs w:val="28"/>
          <w:lang w:bidi="bn-BD"/>
        </w:rPr>
      </w:pPr>
      <w:hyperlink w:anchor="_Toc74296430" w:history="1">
        <w:r w:rsidR="005B3C9F" w:rsidRPr="00EA4E77">
          <w:rPr>
            <w:rStyle w:val="Hyperlink"/>
          </w:rPr>
          <w:t>Figure 14: Database table for file-whitelist</w:t>
        </w:r>
        <w:r w:rsidR="005B3C9F">
          <w:rPr>
            <w:webHidden/>
          </w:rPr>
          <w:tab/>
        </w:r>
        <w:r w:rsidR="005B3C9F">
          <w:rPr>
            <w:webHidden/>
          </w:rPr>
          <w:fldChar w:fldCharType="begin"/>
        </w:r>
        <w:r w:rsidR="005B3C9F">
          <w:rPr>
            <w:webHidden/>
          </w:rPr>
          <w:instrText xml:space="preserve"> PAGEREF _Toc74296430 \h </w:instrText>
        </w:r>
        <w:r w:rsidR="005B3C9F">
          <w:rPr>
            <w:webHidden/>
          </w:rPr>
        </w:r>
        <w:r w:rsidR="005B3C9F">
          <w:rPr>
            <w:webHidden/>
          </w:rPr>
          <w:fldChar w:fldCharType="separate"/>
        </w:r>
        <w:r w:rsidR="005B3C9F">
          <w:rPr>
            <w:webHidden/>
          </w:rPr>
          <w:t>46</w:t>
        </w:r>
        <w:r w:rsidR="005B3C9F">
          <w:rPr>
            <w:webHidden/>
          </w:rPr>
          <w:fldChar w:fldCharType="end"/>
        </w:r>
      </w:hyperlink>
    </w:p>
    <w:p w14:paraId="3441E75C" w14:textId="11957EE0" w:rsidR="005B3C9F" w:rsidRDefault="00B5445D">
      <w:pPr>
        <w:pStyle w:val="TableofFigures"/>
        <w:rPr>
          <w:rFonts w:asciiTheme="minorHAnsi" w:eastAsiaTheme="minorEastAsia" w:hAnsiTheme="minorHAnsi" w:cstheme="minorBidi"/>
          <w:bCs w:val="0"/>
          <w:sz w:val="22"/>
          <w:szCs w:val="28"/>
          <w:lang w:bidi="bn-BD"/>
        </w:rPr>
      </w:pPr>
      <w:hyperlink w:anchor="_Toc74296431" w:history="1">
        <w:r w:rsidR="005B3C9F" w:rsidRPr="00EA4E77">
          <w:rPr>
            <w:rStyle w:val="Hyperlink"/>
          </w:rPr>
          <w:t>Figure 15: Database table for badbot-setting</w:t>
        </w:r>
        <w:r w:rsidR="005B3C9F">
          <w:rPr>
            <w:webHidden/>
          </w:rPr>
          <w:tab/>
        </w:r>
        <w:r w:rsidR="005B3C9F">
          <w:rPr>
            <w:webHidden/>
          </w:rPr>
          <w:fldChar w:fldCharType="begin"/>
        </w:r>
        <w:r w:rsidR="005B3C9F">
          <w:rPr>
            <w:webHidden/>
          </w:rPr>
          <w:instrText xml:space="preserve"> PAGEREF _Toc74296431 \h </w:instrText>
        </w:r>
        <w:r w:rsidR="005B3C9F">
          <w:rPr>
            <w:webHidden/>
          </w:rPr>
        </w:r>
        <w:r w:rsidR="005B3C9F">
          <w:rPr>
            <w:webHidden/>
          </w:rPr>
          <w:fldChar w:fldCharType="separate"/>
        </w:r>
        <w:r w:rsidR="005B3C9F">
          <w:rPr>
            <w:webHidden/>
          </w:rPr>
          <w:t>46</w:t>
        </w:r>
        <w:r w:rsidR="005B3C9F">
          <w:rPr>
            <w:webHidden/>
          </w:rPr>
          <w:fldChar w:fldCharType="end"/>
        </w:r>
      </w:hyperlink>
    </w:p>
    <w:p w14:paraId="5F55881D" w14:textId="30A19464" w:rsidR="005B3C9F" w:rsidRDefault="00B5445D">
      <w:pPr>
        <w:pStyle w:val="TableofFigures"/>
        <w:rPr>
          <w:rFonts w:asciiTheme="minorHAnsi" w:eastAsiaTheme="minorEastAsia" w:hAnsiTheme="minorHAnsi" w:cstheme="minorBidi"/>
          <w:bCs w:val="0"/>
          <w:sz w:val="22"/>
          <w:szCs w:val="28"/>
          <w:lang w:bidi="bn-BD"/>
        </w:rPr>
      </w:pPr>
      <w:hyperlink w:anchor="_Toc74296432" w:history="1">
        <w:r w:rsidR="005B3C9F" w:rsidRPr="00EA4E77">
          <w:rPr>
            <w:rStyle w:val="Hyperlink"/>
          </w:rPr>
          <w:t>Figure 16: Database table for bad-words</w:t>
        </w:r>
        <w:r w:rsidR="005B3C9F">
          <w:rPr>
            <w:webHidden/>
          </w:rPr>
          <w:tab/>
        </w:r>
        <w:r w:rsidR="005B3C9F">
          <w:rPr>
            <w:webHidden/>
          </w:rPr>
          <w:fldChar w:fldCharType="begin"/>
        </w:r>
        <w:r w:rsidR="005B3C9F">
          <w:rPr>
            <w:webHidden/>
          </w:rPr>
          <w:instrText xml:space="preserve"> PAGEREF _Toc74296432 \h </w:instrText>
        </w:r>
        <w:r w:rsidR="005B3C9F">
          <w:rPr>
            <w:webHidden/>
          </w:rPr>
        </w:r>
        <w:r w:rsidR="005B3C9F">
          <w:rPr>
            <w:webHidden/>
          </w:rPr>
          <w:fldChar w:fldCharType="separate"/>
        </w:r>
        <w:r w:rsidR="005B3C9F">
          <w:rPr>
            <w:webHidden/>
          </w:rPr>
          <w:t>47</w:t>
        </w:r>
        <w:r w:rsidR="005B3C9F">
          <w:rPr>
            <w:webHidden/>
          </w:rPr>
          <w:fldChar w:fldCharType="end"/>
        </w:r>
      </w:hyperlink>
    </w:p>
    <w:p w14:paraId="6F53BC9D" w14:textId="6727A4B6" w:rsidR="005B3C9F" w:rsidRDefault="00B5445D">
      <w:pPr>
        <w:pStyle w:val="TableofFigures"/>
        <w:rPr>
          <w:rFonts w:asciiTheme="minorHAnsi" w:eastAsiaTheme="minorEastAsia" w:hAnsiTheme="minorHAnsi" w:cstheme="minorBidi"/>
          <w:bCs w:val="0"/>
          <w:sz w:val="22"/>
          <w:szCs w:val="28"/>
          <w:lang w:bidi="bn-BD"/>
        </w:rPr>
      </w:pPr>
      <w:hyperlink w:anchor="_Toc74296433" w:history="1">
        <w:r w:rsidR="005B3C9F" w:rsidRPr="00EA4E77">
          <w:rPr>
            <w:rStyle w:val="Hyperlink"/>
          </w:rPr>
          <w:t>Figure 17: Database table for ip-whitelist</w:t>
        </w:r>
        <w:r w:rsidR="005B3C9F">
          <w:rPr>
            <w:webHidden/>
          </w:rPr>
          <w:tab/>
        </w:r>
        <w:r w:rsidR="005B3C9F">
          <w:rPr>
            <w:webHidden/>
          </w:rPr>
          <w:fldChar w:fldCharType="begin"/>
        </w:r>
        <w:r w:rsidR="005B3C9F">
          <w:rPr>
            <w:webHidden/>
          </w:rPr>
          <w:instrText xml:space="preserve"> PAGEREF _Toc74296433 \h </w:instrText>
        </w:r>
        <w:r w:rsidR="005B3C9F">
          <w:rPr>
            <w:webHidden/>
          </w:rPr>
        </w:r>
        <w:r w:rsidR="005B3C9F">
          <w:rPr>
            <w:webHidden/>
          </w:rPr>
          <w:fldChar w:fldCharType="separate"/>
        </w:r>
        <w:r w:rsidR="005B3C9F">
          <w:rPr>
            <w:webHidden/>
          </w:rPr>
          <w:t>47</w:t>
        </w:r>
        <w:r w:rsidR="005B3C9F">
          <w:rPr>
            <w:webHidden/>
          </w:rPr>
          <w:fldChar w:fldCharType="end"/>
        </w:r>
      </w:hyperlink>
    </w:p>
    <w:p w14:paraId="7A77CB71" w14:textId="47F2DE27" w:rsidR="005B3C9F" w:rsidRDefault="00B5445D">
      <w:pPr>
        <w:pStyle w:val="TableofFigures"/>
        <w:rPr>
          <w:rFonts w:asciiTheme="minorHAnsi" w:eastAsiaTheme="minorEastAsia" w:hAnsiTheme="minorHAnsi" w:cstheme="minorBidi"/>
          <w:bCs w:val="0"/>
          <w:sz w:val="22"/>
          <w:szCs w:val="28"/>
          <w:lang w:bidi="bn-BD"/>
        </w:rPr>
      </w:pPr>
      <w:hyperlink w:anchor="_Toc74296434" w:history="1">
        <w:r w:rsidR="005B3C9F" w:rsidRPr="00EA4E77">
          <w:rPr>
            <w:rStyle w:val="Hyperlink"/>
          </w:rPr>
          <w:t>Figure 18: Database table for bans-ranges</w:t>
        </w:r>
        <w:r w:rsidR="005B3C9F">
          <w:rPr>
            <w:webHidden/>
          </w:rPr>
          <w:tab/>
        </w:r>
        <w:r w:rsidR="005B3C9F">
          <w:rPr>
            <w:webHidden/>
          </w:rPr>
          <w:fldChar w:fldCharType="begin"/>
        </w:r>
        <w:r w:rsidR="005B3C9F">
          <w:rPr>
            <w:webHidden/>
          </w:rPr>
          <w:instrText xml:space="preserve"> PAGEREF _Toc74296434 \h </w:instrText>
        </w:r>
        <w:r w:rsidR="005B3C9F">
          <w:rPr>
            <w:webHidden/>
          </w:rPr>
        </w:r>
        <w:r w:rsidR="005B3C9F">
          <w:rPr>
            <w:webHidden/>
          </w:rPr>
          <w:fldChar w:fldCharType="separate"/>
        </w:r>
        <w:r w:rsidR="005B3C9F">
          <w:rPr>
            <w:webHidden/>
          </w:rPr>
          <w:t>47</w:t>
        </w:r>
        <w:r w:rsidR="005B3C9F">
          <w:rPr>
            <w:webHidden/>
          </w:rPr>
          <w:fldChar w:fldCharType="end"/>
        </w:r>
      </w:hyperlink>
    </w:p>
    <w:p w14:paraId="60C4AA5B" w14:textId="452FE2E1" w:rsidR="005B3C9F" w:rsidRDefault="00B5445D">
      <w:pPr>
        <w:pStyle w:val="TableofFigures"/>
        <w:rPr>
          <w:rFonts w:asciiTheme="minorHAnsi" w:eastAsiaTheme="minorEastAsia" w:hAnsiTheme="minorHAnsi" w:cstheme="minorBidi"/>
          <w:bCs w:val="0"/>
          <w:sz w:val="22"/>
          <w:szCs w:val="28"/>
          <w:lang w:bidi="bn-BD"/>
        </w:rPr>
      </w:pPr>
      <w:hyperlink w:anchor="_Toc74296435" w:history="1">
        <w:r w:rsidR="005B3C9F" w:rsidRPr="00EA4E77">
          <w:rPr>
            <w:rStyle w:val="Hyperlink"/>
          </w:rPr>
          <w:t>Figure 19: Database table for bans-other</w:t>
        </w:r>
        <w:r w:rsidR="005B3C9F">
          <w:rPr>
            <w:webHidden/>
          </w:rPr>
          <w:tab/>
        </w:r>
        <w:r w:rsidR="005B3C9F">
          <w:rPr>
            <w:webHidden/>
          </w:rPr>
          <w:fldChar w:fldCharType="begin"/>
        </w:r>
        <w:r w:rsidR="005B3C9F">
          <w:rPr>
            <w:webHidden/>
          </w:rPr>
          <w:instrText xml:space="preserve"> PAGEREF _Toc74296435 \h </w:instrText>
        </w:r>
        <w:r w:rsidR="005B3C9F">
          <w:rPr>
            <w:webHidden/>
          </w:rPr>
        </w:r>
        <w:r w:rsidR="005B3C9F">
          <w:rPr>
            <w:webHidden/>
          </w:rPr>
          <w:fldChar w:fldCharType="separate"/>
        </w:r>
        <w:r w:rsidR="005B3C9F">
          <w:rPr>
            <w:webHidden/>
          </w:rPr>
          <w:t>48</w:t>
        </w:r>
        <w:r w:rsidR="005B3C9F">
          <w:rPr>
            <w:webHidden/>
          </w:rPr>
          <w:fldChar w:fldCharType="end"/>
        </w:r>
      </w:hyperlink>
    </w:p>
    <w:p w14:paraId="73C84C15" w14:textId="699D02B7" w:rsidR="005B3C9F" w:rsidRDefault="00B5445D">
      <w:pPr>
        <w:pStyle w:val="TableofFigures"/>
        <w:rPr>
          <w:rFonts w:asciiTheme="minorHAnsi" w:eastAsiaTheme="minorEastAsia" w:hAnsiTheme="minorHAnsi" w:cstheme="minorBidi"/>
          <w:bCs w:val="0"/>
          <w:sz w:val="22"/>
          <w:szCs w:val="28"/>
          <w:lang w:bidi="bn-BD"/>
        </w:rPr>
      </w:pPr>
      <w:hyperlink w:anchor="_Toc74296436" w:history="1">
        <w:r w:rsidR="005B3C9F" w:rsidRPr="00EA4E77">
          <w:rPr>
            <w:rStyle w:val="Hyperlink"/>
          </w:rPr>
          <w:t>Figure 20: Database table for dnsbl-databases</w:t>
        </w:r>
        <w:r w:rsidR="005B3C9F">
          <w:rPr>
            <w:webHidden/>
          </w:rPr>
          <w:tab/>
        </w:r>
        <w:r w:rsidR="005B3C9F">
          <w:rPr>
            <w:webHidden/>
          </w:rPr>
          <w:fldChar w:fldCharType="begin"/>
        </w:r>
        <w:r w:rsidR="005B3C9F">
          <w:rPr>
            <w:webHidden/>
          </w:rPr>
          <w:instrText xml:space="preserve"> PAGEREF _Toc74296436 \h </w:instrText>
        </w:r>
        <w:r w:rsidR="005B3C9F">
          <w:rPr>
            <w:webHidden/>
          </w:rPr>
        </w:r>
        <w:r w:rsidR="005B3C9F">
          <w:rPr>
            <w:webHidden/>
          </w:rPr>
          <w:fldChar w:fldCharType="separate"/>
        </w:r>
        <w:r w:rsidR="005B3C9F">
          <w:rPr>
            <w:webHidden/>
          </w:rPr>
          <w:t>48</w:t>
        </w:r>
        <w:r w:rsidR="005B3C9F">
          <w:rPr>
            <w:webHidden/>
          </w:rPr>
          <w:fldChar w:fldCharType="end"/>
        </w:r>
      </w:hyperlink>
    </w:p>
    <w:p w14:paraId="661BB877" w14:textId="07576CBB" w:rsidR="005B3C9F" w:rsidRDefault="00B5445D">
      <w:pPr>
        <w:pStyle w:val="TableofFigures"/>
        <w:rPr>
          <w:rFonts w:asciiTheme="minorHAnsi" w:eastAsiaTheme="minorEastAsia" w:hAnsiTheme="minorHAnsi" w:cstheme="minorBidi"/>
          <w:bCs w:val="0"/>
          <w:sz w:val="22"/>
          <w:szCs w:val="28"/>
          <w:lang w:bidi="bn-BD"/>
        </w:rPr>
      </w:pPr>
      <w:hyperlink w:anchor="_Toc74296437" w:history="1">
        <w:r w:rsidR="005B3C9F" w:rsidRPr="00EA4E77">
          <w:rPr>
            <w:rStyle w:val="Hyperlink"/>
          </w:rPr>
          <w:t>Figure 21: Database table for proxy settings</w:t>
        </w:r>
        <w:r w:rsidR="005B3C9F">
          <w:rPr>
            <w:webHidden/>
          </w:rPr>
          <w:tab/>
        </w:r>
        <w:r w:rsidR="005B3C9F">
          <w:rPr>
            <w:webHidden/>
          </w:rPr>
          <w:fldChar w:fldCharType="begin"/>
        </w:r>
        <w:r w:rsidR="005B3C9F">
          <w:rPr>
            <w:webHidden/>
          </w:rPr>
          <w:instrText xml:space="preserve"> PAGEREF _Toc74296437 \h </w:instrText>
        </w:r>
        <w:r w:rsidR="005B3C9F">
          <w:rPr>
            <w:webHidden/>
          </w:rPr>
        </w:r>
        <w:r w:rsidR="005B3C9F">
          <w:rPr>
            <w:webHidden/>
          </w:rPr>
          <w:fldChar w:fldCharType="separate"/>
        </w:r>
        <w:r w:rsidR="005B3C9F">
          <w:rPr>
            <w:webHidden/>
          </w:rPr>
          <w:t>49</w:t>
        </w:r>
        <w:r w:rsidR="005B3C9F">
          <w:rPr>
            <w:webHidden/>
          </w:rPr>
          <w:fldChar w:fldCharType="end"/>
        </w:r>
      </w:hyperlink>
    </w:p>
    <w:p w14:paraId="50808A5E" w14:textId="2A0A09F7" w:rsidR="005B3C9F" w:rsidRDefault="00B5445D">
      <w:pPr>
        <w:pStyle w:val="TableofFigures"/>
        <w:rPr>
          <w:rFonts w:asciiTheme="minorHAnsi" w:eastAsiaTheme="minorEastAsia" w:hAnsiTheme="minorHAnsi" w:cstheme="minorBidi"/>
          <w:bCs w:val="0"/>
          <w:sz w:val="22"/>
          <w:szCs w:val="28"/>
          <w:lang w:bidi="bn-BD"/>
        </w:rPr>
      </w:pPr>
      <w:hyperlink w:anchor="_Toc74296438" w:history="1">
        <w:r w:rsidR="005B3C9F" w:rsidRPr="00EA4E77">
          <w:rPr>
            <w:rStyle w:val="Hyperlink"/>
          </w:rPr>
          <w:t>Figure 22:  Database table for bans</w:t>
        </w:r>
        <w:r w:rsidR="005B3C9F">
          <w:rPr>
            <w:webHidden/>
          </w:rPr>
          <w:tab/>
        </w:r>
        <w:r w:rsidR="005B3C9F">
          <w:rPr>
            <w:webHidden/>
          </w:rPr>
          <w:fldChar w:fldCharType="begin"/>
        </w:r>
        <w:r w:rsidR="005B3C9F">
          <w:rPr>
            <w:webHidden/>
          </w:rPr>
          <w:instrText xml:space="preserve"> PAGEREF _Toc74296438 \h </w:instrText>
        </w:r>
        <w:r w:rsidR="005B3C9F">
          <w:rPr>
            <w:webHidden/>
          </w:rPr>
        </w:r>
        <w:r w:rsidR="005B3C9F">
          <w:rPr>
            <w:webHidden/>
          </w:rPr>
          <w:fldChar w:fldCharType="separate"/>
        </w:r>
        <w:r w:rsidR="005B3C9F">
          <w:rPr>
            <w:webHidden/>
          </w:rPr>
          <w:t>50</w:t>
        </w:r>
        <w:r w:rsidR="005B3C9F">
          <w:rPr>
            <w:webHidden/>
          </w:rPr>
          <w:fldChar w:fldCharType="end"/>
        </w:r>
      </w:hyperlink>
    </w:p>
    <w:p w14:paraId="6E490985" w14:textId="4EF5ED46" w:rsidR="005B3C9F" w:rsidRDefault="00B5445D">
      <w:pPr>
        <w:pStyle w:val="TableofFigures"/>
        <w:rPr>
          <w:rFonts w:asciiTheme="minorHAnsi" w:eastAsiaTheme="minorEastAsia" w:hAnsiTheme="minorHAnsi" w:cstheme="minorBidi"/>
          <w:bCs w:val="0"/>
          <w:sz w:val="22"/>
          <w:szCs w:val="28"/>
          <w:lang w:bidi="bn-BD"/>
        </w:rPr>
      </w:pPr>
      <w:hyperlink w:anchor="_Toc74296439" w:history="1">
        <w:r w:rsidR="005B3C9F" w:rsidRPr="00EA4E77">
          <w:rPr>
            <w:rStyle w:val="Hyperlink"/>
          </w:rPr>
          <w:t>Figure 23: Database table for spam-setting</w:t>
        </w:r>
        <w:r w:rsidR="005B3C9F">
          <w:rPr>
            <w:webHidden/>
          </w:rPr>
          <w:tab/>
        </w:r>
        <w:r w:rsidR="005B3C9F">
          <w:rPr>
            <w:webHidden/>
          </w:rPr>
          <w:fldChar w:fldCharType="begin"/>
        </w:r>
        <w:r w:rsidR="005B3C9F">
          <w:rPr>
            <w:webHidden/>
          </w:rPr>
          <w:instrText xml:space="preserve"> PAGEREF _Toc74296439 \h </w:instrText>
        </w:r>
        <w:r w:rsidR="005B3C9F">
          <w:rPr>
            <w:webHidden/>
          </w:rPr>
        </w:r>
        <w:r w:rsidR="005B3C9F">
          <w:rPr>
            <w:webHidden/>
          </w:rPr>
          <w:fldChar w:fldCharType="separate"/>
        </w:r>
        <w:r w:rsidR="005B3C9F">
          <w:rPr>
            <w:webHidden/>
          </w:rPr>
          <w:t>50</w:t>
        </w:r>
        <w:r w:rsidR="005B3C9F">
          <w:rPr>
            <w:webHidden/>
          </w:rPr>
          <w:fldChar w:fldCharType="end"/>
        </w:r>
      </w:hyperlink>
    </w:p>
    <w:p w14:paraId="02FF1733" w14:textId="1E2E6904" w:rsidR="005B3C9F" w:rsidRDefault="00B5445D">
      <w:pPr>
        <w:pStyle w:val="TableofFigures"/>
        <w:rPr>
          <w:rFonts w:asciiTheme="minorHAnsi" w:eastAsiaTheme="minorEastAsia" w:hAnsiTheme="minorHAnsi" w:cstheme="minorBidi"/>
          <w:bCs w:val="0"/>
          <w:sz w:val="22"/>
          <w:szCs w:val="28"/>
          <w:lang w:bidi="bn-BD"/>
        </w:rPr>
      </w:pPr>
      <w:hyperlink w:anchor="_Toc74296440" w:history="1">
        <w:r w:rsidR="005B3C9F" w:rsidRPr="00EA4E77">
          <w:rPr>
            <w:rStyle w:val="Hyperlink"/>
          </w:rPr>
          <w:t>Figure 24:  Database table for adblocker-settings</w:t>
        </w:r>
        <w:r w:rsidR="005B3C9F">
          <w:rPr>
            <w:webHidden/>
          </w:rPr>
          <w:tab/>
        </w:r>
        <w:r w:rsidR="005B3C9F">
          <w:rPr>
            <w:webHidden/>
          </w:rPr>
          <w:fldChar w:fldCharType="begin"/>
        </w:r>
        <w:r w:rsidR="005B3C9F">
          <w:rPr>
            <w:webHidden/>
          </w:rPr>
          <w:instrText xml:space="preserve"> PAGEREF _Toc74296440 \h </w:instrText>
        </w:r>
        <w:r w:rsidR="005B3C9F">
          <w:rPr>
            <w:webHidden/>
          </w:rPr>
        </w:r>
        <w:r w:rsidR="005B3C9F">
          <w:rPr>
            <w:webHidden/>
          </w:rPr>
          <w:fldChar w:fldCharType="separate"/>
        </w:r>
        <w:r w:rsidR="005B3C9F">
          <w:rPr>
            <w:webHidden/>
          </w:rPr>
          <w:t>51</w:t>
        </w:r>
        <w:r w:rsidR="005B3C9F">
          <w:rPr>
            <w:webHidden/>
          </w:rPr>
          <w:fldChar w:fldCharType="end"/>
        </w:r>
      </w:hyperlink>
    </w:p>
    <w:p w14:paraId="0F29B7F4" w14:textId="573CDD0D" w:rsidR="005B3C9F" w:rsidRDefault="00B5445D">
      <w:pPr>
        <w:pStyle w:val="TableofFigures"/>
        <w:rPr>
          <w:rFonts w:asciiTheme="minorHAnsi" w:eastAsiaTheme="minorEastAsia" w:hAnsiTheme="minorHAnsi" w:cstheme="minorBidi"/>
          <w:bCs w:val="0"/>
          <w:sz w:val="22"/>
          <w:szCs w:val="28"/>
          <w:lang w:bidi="bn-BD"/>
        </w:rPr>
      </w:pPr>
      <w:hyperlink w:anchor="_Toc74296441" w:history="1">
        <w:r w:rsidR="005B3C9F" w:rsidRPr="00EA4E77">
          <w:rPr>
            <w:rStyle w:val="Hyperlink"/>
          </w:rPr>
          <w:t>Figure 25:Database table for pages-layout</w:t>
        </w:r>
        <w:r w:rsidR="005B3C9F">
          <w:rPr>
            <w:webHidden/>
          </w:rPr>
          <w:tab/>
        </w:r>
        <w:r w:rsidR="005B3C9F">
          <w:rPr>
            <w:webHidden/>
          </w:rPr>
          <w:fldChar w:fldCharType="begin"/>
        </w:r>
        <w:r w:rsidR="005B3C9F">
          <w:rPr>
            <w:webHidden/>
          </w:rPr>
          <w:instrText xml:space="preserve"> PAGEREF _Toc74296441 \h </w:instrText>
        </w:r>
        <w:r w:rsidR="005B3C9F">
          <w:rPr>
            <w:webHidden/>
          </w:rPr>
        </w:r>
        <w:r w:rsidR="005B3C9F">
          <w:rPr>
            <w:webHidden/>
          </w:rPr>
          <w:fldChar w:fldCharType="separate"/>
        </w:r>
        <w:r w:rsidR="005B3C9F">
          <w:rPr>
            <w:webHidden/>
          </w:rPr>
          <w:t>51</w:t>
        </w:r>
        <w:r w:rsidR="005B3C9F">
          <w:rPr>
            <w:webHidden/>
          </w:rPr>
          <w:fldChar w:fldCharType="end"/>
        </w:r>
      </w:hyperlink>
    </w:p>
    <w:p w14:paraId="4E82B680" w14:textId="40428054" w:rsidR="005B3C9F" w:rsidRDefault="00B5445D">
      <w:pPr>
        <w:pStyle w:val="TableofFigures"/>
        <w:rPr>
          <w:rFonts w:asciiTheme="minorHAnsi" w:eastAsiaTheme="minorEastAsia" w:hAnsiTheme="minorHAnsi" w:cstheme="minorBidi"/>
          <w:bCs w:val="0"/>
          <w:sz w:val="22"/>
          <w:szCs w:val="28"/>
          <w:lang w:bidi="bn-BD"/>
        </w:rPr>
      </w:pPr>
      <w:hyperlink w:anchor="_Toc74296442" w:history="1">
        <w:r w:rsidR="005B3C9F" w:rsidRPr="00EA4E77">
          <w:rPr>
            <w:rStyle w:val="Hyperlink"/>
          </w:rPr>
          <w:t>Figure 26: Database table for bans-country</w:t>
        </w:r>
        <w:r w:rsidR="005B3C9F">
          <w:rPr>
            <w:webHidden/>
          </w:rPr>
          <w:tab/>
        </w:r>
        <w:r w:rsidR="005B3C9F">
          <w:rPr>
            <w:webHidden/>
          </w:rPr>
          <w:fldChar w:fldCharType="begin"/>
        </w:r>
        <w:r w:rsidR="005B3C9F">
          <w:rPr>
            <w:webHidden/>
          </w:rPr>
          <w:instrText xml:space="preserve"> PAGEREF _Toc74296442 \h </w:instrText>
        </w:r>
        <w:r w:rsidR="005B3C9F">
          <w:rPr>
            <w:webHidden/>
          </w:rPr>
        </w:r>
        <w:r w:rsidR="005B3C9F">
          <w:rPr>
            <w:webHidden/>
          </w:rPr>
          <w:fldChar w:fldCharType="separate"/>
        </w:r>
        <w:r w:rsidR="005B3C9F">
          <w:rPr>
            <w:webHidden/>
          </w:rPr>
          <w:t>51</w:t>
        </w:r>
        <w:r w:rsidR="005B3C9F">
          <w:rPr>
            <w:webHidden/>
          </w:rPr>
          <w:fldChar w:fldCharType="end"/>
        </w:r>
      </w:hyperlink>
    </w:p>
    <w:p w14:paraId="07A03973" w14:textId="2E7FF4A5" w:rsidR="005B3C9F" w:rsidRDefault="00B5445D">
      <w:pPr>
        <w:pStyle w:val="TableofFigures"/>
        <w:rPr>
          <w:rFonts w:asciiTheme="minorHAnsi" w:eastAsiaTheme="minorEastAsia" w:hAnsiTheme="minorHAnsi" w:cstheme="minorBidi"/>
          <w:bCs w:val="0"/>
          <w:sz w:val="22"/>
          <w:szCs w:val="28"/>
          <w:lang w:bidi="bn-BD"/>
        </w:rPr>
      </w:pPr>
      <w:hyperlink w:anchor="_Toc74296443" w:history="1">
        <w:r w:rsidR="005B3C9F" w:rsidRPr="00EA4E77">
          <w:rPr>
            <w:rStyle w:val="Hyperlink"/>
          </w:rPr>
          <w:t>Figure 27: Database table for live-traffic</w:t>
        </w:r>
        <w:r w:rsidR="005B3C9F">
          <w:rPr>
            <w:webHidden/>
          </w:rPr>
          <w:tab/>
        </w:r>
        <w:r w:rsidR="005B3C9F">
          <w:rPr>
            <w:webHidden/>
          </w:rPr>
          <w:fldChar w:fldCharType="begin"/>
        </w:r>
        <w:r w:rsidR="005B3C9F">
          <w:rPr>
            <w:webHidden/>
          </w:rPr>
          <w:instrText xml:space="preserve"> PAGEREF _Toc74296443 \h </w:instrText>
        </w:r>
        <w:r w:rsidR="005B3C9F">
          <w:rPr>
            <w:webHidden/>
          </w:rPr>
        </w:r>
        <w:r w:rsidR="005B3C9F">
          <w:rPr>
            <w:webHidden/>
          </w:rPr>
          <w:fldChar w:fldCharType="separate"/>
        </w:r>
        <w:r w:rsidR="005B3C9F">
          <w:rPr>
            <w:webHidden/>
          </w:rPr>
          <w:t>52</w:t>
        </w:r>
        <w:r w:rsidR="005B3C9F">
          <w:rPr>
            <w:webHidden/>
          </w:rPr>
          <w:fldChar w:fldCharType="end"/>
        </w:r>
      </w:hyperlink>
    </w:p>
    <w:p w14:paraId="28C8A84D" w14:textId="45AC53B0" w:rsidR="005B3C9F" w:rsidRDefault="00B5445D">
      <w:pPr>
        <w:pStyle w:val="TableofFigures"/>
        <w:rPr>
          <w:rFonts w:asciiTheme="minorHAnsi" w:eastAsiaTheme="minorEastAsia" w:hAnsiTheme="minorHAnsi" w:cstheme="minorBidi"/>
          <w:bCs w:val="0"/>
          <w:sz w:val="22"/>
          <w:szCs w:val="28"/>
          <w:lang w:bidi="bn-BD"/>
        </w:rPr>
      </w:pPr>
      <w:hyperlink w:anchor="_Toc74296444" w:history="1">
        <w:r w:rsidR="005B3C9F" w:rsidRPr="00EA4E77">
          <w:rPr>
            <w:rStyle w:val="Hyperlink"/>
          </w:rPr>
          <w:t>Figure 28: ERD for Security Module</w:t>
        </w:r>
        <w:r w:rsidR="005B3C9F">
          <w:rPr>
            <w:webHidden/>
          </w:rPr>
          <w:tab/>
        </w:r>
        <w:r w:rsidR="005B3C9F">
          <w:rPr>
            <w:webHidden/>
          </w:rPr>
          <w:fldChar w:fldCharType="begin"/>
        </w:r>
        <w:r w:rsidR="005B3C9F">
          <w:rPr>
            <w:webHidden/>
          </w:rPr>
          <w:instrText xml:space="preserve"> PAGEREF _Toc74296444 \h </w:instrText>
        </w:r>
        <w:r w:rsidR="005B3C9F">
          <w:rPr>
            <w:webHidden/>
          </w:rPr>
        </w:r>
        <w:r w:rsidR="005B3C9F">
          <w:rPr>
            <w:webHidden/>
          </w:rPr>
          <w:fldChar w:fldCharType="separate"/>
        </w:r>
        <w:r w:rsidR="005B3C9F">
          <w:rPr>
            <w:webHidden/>
          </w:rPr>
          <w:t>53</w:t>
        </w:r>
        <w:r w:rsidR="005B3C9F">
          <w:rPr>
            <w:webHidden/>
          </w:rPr>
          <w:fldChar w:fldCharType="end"/>
        </w:r>
      </w:hyperlink>
    </w:p>
    <w:p w14:paraId="34ED5C4D" w14:textId="14C952A8" w:rsidR="005B3C9F" w:rsidRDefault="00B5445D">
      <w:pPr>
        <w:pStyle w:val="TableofFigures"/>
        <w:rPr>
          <w:rFonts w:asciiTheme="minorHAnsi" w:eastAsiaTheme="minorEastAsia" w:hAnsiTheme="minorHAnsi" w:cstheme="minorBidi"/>
          <w:bCs w:val="0"/>
          <w:sz w:val="22"/>
          <w:szCs w:val="28"/>
          <w:lang w:bidi="bn-BD"/>
        </w:rPr>
      </w:pPr>
      <w:hyperlink w:anchor="_Toc74296445" w:history="1">
        <w:r w:rsidR="005B3C9F" w:rsidRPr="00EA4E77">
          <w:rPr>
            <w:rStyle w:val="Hyperlink"/>
          </w:rPr>
          <w:t>Figure 29: 0 Level Data Flow Diagram for Security Module</w:t>
        </w:r>
        <w:r w:rsidR="005B3C9F">
          <w:rPr>
            <w:webHidden/>
          </w:rPr>
          <w:tab/>
        </w:r>
        <w:r w:rsidR="005B3C9F">
          <w:rPr>
            <w:webHidden/>
          </w:rPr>
          <w:fldChar w:fldCharType="begin"/>
        </w:r>
        <w:r w:rsidR="005B3C9F">
          <w:rPr>
            <w:webHidden/>
          </w:rPr>
          <w:instrText xml:space="preserve"> PAGEREF _Toc74296445 \h </w:instrText>
        </w:r>
        <w:r w:rsidR="005B3C9F">
          <w:rPr>
            <w:webHidden/>
          </w:rPr>
        </w:r>
        <w:r w:rsidR="005B3C9F">
          <w:rPr>
            <w:webHidden/>
          </w:rPr>
          <w:fldChar w:fldCharType="separate"/>
        </w:r>
        <w:r w:rsidR="005B3C9F">
          <w:rPr>
            <w:webHidden/>
          </w:rPr>
          <w:t>54</w:t>
        </w:r>
        <w:r w:rsidR="005B3C9F">
          <w:rPr>
            <w:webHidden/>
          </w:rPr>
          <w:fldChar w:fldCharType="end"/>
        </w:r>
      </w:hyperlink>
    </w:p>
    <w:p w14:paraId="10FAD702" w14:textId="25A97419" w:rsidR="005B3C9F" w:rsidRDefault="00B5445D">
      <w:pPr>
        <w:pStyle w:val="TableofFigures"/>
        <w:rPr>
          <w:rFonts w:asciiTheme="minorHAnsi" w:eastAsiaTheme="minorEastAsia" w:hAnsiTheme="minorHAnsi" w:cstheme="minorBidi"/>
          <w:bCs w:val="0"/>
          <w:sz w:val="22"/>
          <w:szCs w:val="28"/>
          <w:lang w:bidi="bn-BD"/>
        </w:rPr>
      </w:pPr>
      <w:hyperlink w:anchor="_Toc74296446" w:history="1">
        <w:r w:rsidR="005B3C9F" w:rsidRPr="00EA4E77">
          <w:rPr>
            <w:rStyle w:val="Hyperlink"/>
          </w:rPr>
          <w:t>Figure 30: 1st Level Data Flow Diagram for Security Module</w:t>
        </w:r>
        <w:r w:rsidR="005B3C9F">
          <w:rPr>
            <w:webHidden/>
          </w:rPr>
          <w:tab/>
        </w:r>
        <w:r w:rsidR="005B3C9F">
          <w:rPr>
            <w:webHidden/>
          </w:rPr>
          <w:fldChar w:fldCharType="begin"/>
        </w:r>
        <w:r w:rsidR="005B3C9F">
          <w:rPr>
            <w:webHidden/>
          </w:rPr>
          <w:instrText xml:space="preserve"> PAGEREF _Toc74296446 \h </w:instrText>
        </w:r>
        <w:r w:rsidR="005B3C9F">
          <w:rPr>
            <w:webHidden/>
          </w:rPr>
        </w:r>
        <w:r w:rsidR="005B3C9F">
          <w:rPr>
            <w:webHidden/>
          </w:rPr>
          <w:fldChar w:fldCharType="separate"/>
        </w:r>
        <w:r w:rsidR="005B3C9F">
          <w:rPr>
            <w:webHidden/>
          </w:rPr>
          <w:t>54</w:t>
        </w:r>
        <w:r w:rsidR="005B3C9F">
          <w:rPr>
            <w:webHidden/>
          </w:rPr>
          <w:fldChar w:fldCharType="end"/>
        </w:r>
      </w:hyperlink>
    </w:p>
    <w:p w14:paraId="021723D3" w14:textId="7BCC5DE2" w:rsidR="005B3C9F" w:rsidRDefault="00B5445D">
      <w:pPr>
        <w:pStyle w:val="TableofFigures"/>
        <w:rPr>
          <w:rFonts w:asciiTheme="minorHAnsi" w:eastAsiaTheme="minorEastAsia" w:hAnsiTheme="minorHAnsi" w:cstheme="minorBidi"/>
          <w:bCs w:val="0"/>
          <w:sz w:val="22"/>
          <w:szCs w:val="28"/>
          <w:lang w:bidi="bn-BD"/>
        </w:rPr>
      </w:pPr>
      <w:hyperlink w:anchor="_Toc74296447" w:history="1">
        <w:r w:rsidR="005B3C9F" w:rsidRPr="00EA4E77">
          <w:rPr>
            <w:rStyle w:val="Hyperlink"/>
          </w:rPr>
          <w:t>Figure 31: 2nd Level Data Flow Diagram for Security Module</w:t>
        </w:r>
        <w:r w:rsidR="005B3C9F">
          <w:rPr>
            <w:webHidden/>
          </w:rPr>
          <w:tab/>
        </w:r>
        <w:r w:rsidR="005B3C9F">
          <w:rPr>
            <w:webHidden/>
          </w:rPr>
          <w:fldChar w:fldCharType="begin"/>
        </w:r>
        <w:r w:rsidR="005B3C9F">
          <w:rPr>
            <w:webHidden/>
          </w:rPr>
          <w:instrText xml:space="preserve"> PAGEREF _Toc74296447 \h </w:instrText>
        </w:r>
        <w:r w:rsidR="005B3C9F">
          <w:rPr>
            <w:webHidden/>
          </w:rPr>
        </w:r>
        <w:r w:rsidR="005B3C9F">
          <w:rPr>
            <w:webHidden/>
          </w:rPr>
          <w:fldChar w:fldCharType="separate"/>
        </w:r>
        <w:r w:rsidR="005B3C9F">
          <w:rPr>
            <w:webHidden/>
          </w:rPr>
          <w:t>55</w:t>
        </w:r>
        <w:r w:rsidR="005B3C9F">
          <w:rPr>
            <w:webHidden/>
          </w:rPr>
          <w:fldChar w:fldCharType="end"/>
        </w:r>
      </w:hyperlink>
    </w:p>
    <w:p w14:paraId="4CC5FCB1" w14:textId="357FECFB" w:rsidR="005B3C9F" w:rsidRDefault="00B5445D">
      <w:pPr>
        <w:pStyle w:val="TableofFigures"/>
        <w:rPr>
          <w:rFonts w:asciiTheme="minorHAnsi" w:eastAsiaTheme="minorEastAsia" w:hAnsiTheme="minorHAnsi" w:cstheme="minorBidi"/>
          <w:bCs w:val="0"/>
          <w:sz w:val="22"/>
          <w:szCs w:val="28"/>
          <w:lang w:bidi="bn-BD"/>
        </w:rPr>
      </w:pPr>
      <w:hyperlink w:anchor="_Toc74296448" w:history="1">
        <w:r w:rsidR="005B3C9F" w:rsidRPr="00EA4E77">
          <w:rPr>
            <w:rStyle w:val="Hyperlink"/>
          </w:rPr>
          <w:t>Figure 32: 0 level Data Flow Diagram for Admin Module</w:t>
        </w:r>
        <w:r w:rsidR="005B3C9F">
          <w:rPr>
            <w:webHidden/>
          </w:rPr>
          <w:tab/>
        </w:r>
        <w:r w:rsidR="005B3C9F">
          <w:rPr>
            <w:webHidden/>
          </w:rPr>
          <w:fldChar w:fldCharType="begin"/>
        </w:r>
        <w:r w:rsidR="005B3C9F">
          <w:rPr>
            <w:webHidden/>
          </w:rPr>
          <w:instrText xml:space="preserve"> PAGEREF _Toc74296448 \h </w:instrText>
        </w:r>
        <w:r w:rsidR="005B3C9F">
          <w:rPr>
            <w:webHidden/>
          </w:rPr>
        </w:r>
        <w:r w:rsidR="005B3C9F">
          <w:rPr>
            <w:webHidden/>
          </w:rPr>
          <w:fldChar w:fldCharType="separate"/>
        </w:r>
        <w:r w:rsidR="005B3C9F">
          <w:rPr>
            <w:webHidden/>
          </w:rPr>
          <w:t>56</w:t>
        </w:r>
        <w:r w:rsidR="005B3C9F">
          <w:rPr>
            <w:webHidden/>
          </w:rPr>
          <w:fldChar w:fldCharType="end"/>
        </w:r>
      </w:hyperlink>
    </w:p>
    <w:p w14:paraId="627BDE21" w14:textId="2C41B1AC" w:rsidR="005B3C9F" w:rsidRDefault="00B5445D">
      <w:pPr>
        <w:pStyle w:val="TableofFigures"/>
        <w:rPr>
          <w:rFonts w:asciiTheme="minorHAnsi" w:eastAsiaTheme="minorEastAsia" w:hAnsiTheme="minorHAnsi" w:cstheme="minorBidi"/>
          <w:bCs w:val="0"/>
          <w:sz w:val="22"/>
          <w:szCs w:val="28"/>
          <w:lang w:bidi="bn-BD"/>
        </w:rPr>
      </w:pPr>
      <w:hyperlink w:anchor="_Toc74296449" w:history="1">
        <w:r w:rsidR="005B3C9F" w:rsidRPr="00EA4E77">
          <w:rPr>
            <w:rStyle w:val="Hyperlink"/>
          </w:rPr>
          <w:t>Figure 33: 1st level Data Flow Diagram for Admin Module</w:t>
        </w:r>
        <w:r w:rsidR="005B3C9F">
          <w:rPr>
            <w:webHidden/>
          </w:rPr>
          <w:tab/>
        </w:r>
        <w:r w:rsidR="005B3C9F">
          <w:rPr>
            <w:webHidden/>
          </w:rPr>
          <w:fldChar w:fldCharType="begin"/>
        </w:r>
        <w:r w:rsidR="005B3C9F">
          <w:rPr>
            <w:webHidden/>
          </w:rPr>
          <w:instrText xml:space="preserve"> PAGEREF _Toc74296449 \h </w:instrText>
        </w:r>
        <w:r w:rsidR="005B3C9F">
          <w:rPr>
            <w:webHidden/>
          </w:rPr>
        </w:r>
        <w:r w:rsidR="005B3C9F">
          <w:rPr>
            <w:webHidden/>
          </w:rPr>
          <w:fldChar w:fldCharType="separate"/>
        </w:r>
        <w:r w:rsidR="005B3C9F">
          <w:rPr>
            <w:webHidden/>
          </w:rPr>
          <w:t>56</w:t>
        </w:r>
        <w:r w:rsidR="005B3C9F">
          <w:rPr>
            <w:webHidden/>
          </w:rPr>
          <w:fldChar w:fldCharType="end"/>
        </w:r>
      </w:hyperlink>
    </w:p>
    <w:p w14:paraId="450581F0" w14:textId="0F324E65" w:rsidR="005B3C9F" w:rsidRDefault="00B5445D">
      <w:pPr>
        <w:pStyle w:val="TableofFigures"/>
        <w:rPr>
          <w:rFonts w:asciiTheme="minorHAnsi" w:eastAsiaTheme="minorEastAsia" w:hAnsiTheme="minorHAnsi" w:cstheme="minorBidi"/>
          <w:bCs w:val="0"/>
          <w:sz w:val="22"/>
          <w:szCs w:val="28"/>
          <w:lang w:bidi="bn-BD"/>
        </w:rPr>
      </w:pPr>
      <w:hyperlink w:anchor="_Toc74296450" w:history="1">
        <w:r w:rsidR="005B3C9F" w:rsidRPr="00EA4E77">
          <w:rPr>
            <w:rStyle w:val="Hyperlink"/>
          </w:rPr>
          <w:t>Figure 34: 2nd level Data Flow Diagram for Admin Module</w:t>
        </w:r>
        <w:r w:rsidR="005B3C9F">
          <w:rPr>
            <w:webHidden/>
          </w:rPr>
          <w:tab/>
        </w:r>
        <w:r w:rsidR="005B3C9F">
          <w:rPr>
            <w:webHidden/>
          </w:rPr>
          <w:fldChar w:fldCharType="begin"/>
        </w:r>
        <w:r w:rsidR="005B3C9F">
          <w:rPr>
            <w:webHidden/>
          </w:rPr>
          <w:instrText xml:space="preserve"> PAGEREF _Toc74296450 \h </w:instrText>
        </w:r>
        <w:r w:rsidR="005B3C9F">
          <w:rPr>
            <w:webHidden/>
          </w:rPr>
        </w:r>
        <w:r w:rsidR="005B3C9F">
          <w:rPr>
            <w:webHidden/>
          </w:rPr>
          <w:fldChar w:fldCharType="separate"/>
        </w:r>
        <w:r w:rsidR="005B3C9F">
          <w:rPr>
            <w:webHidden/>
          </w:rPr>
          <w:t>57</w:t>
        </w:r>
        <w:r w:rsidR="005B3C9F">
          <w:rPr>
            <w:webHidden/>
          </w:rPr>
          <w:fldChar w:fldCharType="end"/>
        </w:r>
      </w:hyperlink>
    </w:p>
    <w:p w14:paraId="7F56A7E1" w14:textId="34D1C438" w:rsidR="005B3C9F" w:rsidRDefault="00B5445D">
      <w:pPr>
        <w:pStyle w:val="TableofFigures"/>
        <w:rPr>
          <w:rFonts w:asciiTheme="minorHAnsi" w:eastAsiaTheme="minorEastAsia" w:hAnsiTheme="minorHAnsi" w:cstheme="minorBidi"/>
          <w:bCs w:val="0"/>
          <w:sz w:val="22"/>
          <w:szCs w:val="28"/>
          <w:lang w:bidi="bn-BD"/>
        </w:rPr>
      </w:pPr>
      <w:hyperlink w:anchor="_Toc74296451" w:history="1">
        <w:r w:rsidR="005B3C9F" w:rsidRPr="00EA4E77">
          <w:rPr>
            <w:rStyle w:val="Hyperlink"/>
          </w:rPr>
          <w:t>Figure 35: 3rd level Data Flow Diagram for Admin Module</w:t>
        </w:r>
        <w:r w:rsidR="005B3C9F">
          <w:rPr>
            <w:webHidden/>
          </w:rPr>
          <w:tab/>
        </w:r>
        <w:r w:rsidR="005B3C9F">
          <w:rPr>
            <w:webHidden/>
          </w:rPr>
          <w:fldChar w:fldCharType="begin"/>
        </w:r>
        <w:r w:rsidR="005B3C9F">
          <w:rPr>
            <w:webHidden/>
          </w:rPr>
          <w:instrText xml:space="preserve"> PAGEREF _Toc74296451 \h </w:instrText>
        </w:r>
        <w:r w:rsidR="005B3C9F">
          <w:rPr>
            <w:webHidden/>
          </w:rPr>
        </w:r>
        <w:r w:rsidR="005B3C9F">
          <w:rPr>
            <w:webHidden/>
          </w:rPr>
          <w:fldChar w:fldCharType="separate"/>
        </w:r>
        <w:r w:rsidR="005B3C9F">
          <w:rPr>
            <w:webHidden/>
          </w:rPr>
          <w:t>58</w:t>
        </w:r>
        <w:r w:rsidR="005B3C9F">
          <w:rPr>
            <w:webHidden/>
          </w:rPr>
          <w:fldChar w:fldCharType="end"/>
        </w:r>
      </w:hyperlink>
    </w:p>
    <w:p w14:paraId="3A735ED2" w14:textId="027CF656" w:rsidR="005B3C9F" w:rsidRDefault="00B5445D">
      <w:pPr>
        <w:pStyle w:val="TableofFigures"/>
        <w:rPr>
          <w:rFonts w:asciiTheme="minorHAnsi" w:eastAsiaTheme="minorEastAsia" w:hAnsiTheme="minorHAnsi" w:cstheme="minorBidi"/>
          <w:bCs w:val="0"/>
          <w:sz w:val="22"/>
          <w:szCs w:val="28"/>
          <w:lang w:bidi="bn-BD"/>
        </w:rPr>
      </w:pPr>
      <w:hyperlink w:anchor="_Toc74296452" w:history="1">
        <w:r w:rsidR="005B3C9F" w:rsidRPr="00EA4E77">
          <w:rPr>
            <w:rStyle w:val="Hyperlink"/>
          </w:rPr>
          <w:t>Figure 36: Design model</w:t>
        </w:r>
        <w:r w:rsidR="005B3C9F">
          <w:rPr>
            <w:webHidden/>
          </w:rPr>
          <w:tab/>
        </w:r>
        <w:r w:rsidR="005B3C9F">
          <w:rPr>
            <w:webHidden/>
          </w:rPr>
          <w:fldChar w:fldCharType="begin"/>
        </w:r>
        <w:r w:rsidR="005B3C9F">
          <w:rPr>
            <w:webHidden/>
          </w:rPr>
          <w:instrText xml:space="preserve"> PAGEREF _Toc74296452 \h </w:instrText>
        </w:r>
        <w:r w:rsidR="005B3C9F">
          <w:rPr>
            <w:webHidden/>
          </w:rPr>
        </w:r>
        <w:r w:rsidR="005B3C9F">
          <w:rPr>
            <w:webHidden/>
          </w:rPr>
          <w:fldChar w:fldCharType="separate"/>
        </w:r>
        <w:r w:rsidR="005B3C9F">
          <w:rPr>
            <w:webHidden/>
          </w:rPr>
          <w:t>59</w:t>
        </w:r>
        <w:r w:rsidR="005B3C9F">
          <w:rPr>
            <w:webHidden/>
          </w:rPr>
          <w:fldChar w:fldCharType="end"/>
        </w:r>
      </w:hyperlink>
    </w:p>
    <w:p w14:paraId="77097055" w14:textId="11A74DBF" w:rsidR="005B3C9F" w:rsidRDefault="00B5445D">
      <w:pPr>
        <w:pStyle w:val="TableofFigures"/>
        <w:rPr>
          <w:rFonts w:asciiTheme="minorHAnsi" w:eastAsiaTheme="minorEastAsia" w:hAnsiTheme="minorHAnsi" w:cstheme="minorBidi"/>
          <w:bCs w:val="0"/>
          <w:sz w:val="22"/>
          <w:szCs w:val="28"/>
          <w:lang w:bidi="bn-BD"/>
        </w:rPr>
      </w:pPr>
      <w:hyperlink w:anchor="_Toc74296453" w:history="1">
        <w:r w:rsidR="005B3C9F" w:rsidRPr="00EA4E77">
          <w:rPr>
            <w:rStyle w:val="Hyperlink"/>
          </w:rPr>
          <w:t>Figure 37: Malicious Request By Attacker Was Blocked</w:t>
        </w:r>
        <w:r w:rsidR="005B3C9F">
          <w:rPr>
            <w:webHidden/>
          </w:rPr>
          <w:tab/>
        </w:r>
        <w:r w:rsidR="005B3C9F">
          <w:rPr>
            <w:webHidden/>
          </w:rPr>
          <w:fldChar w:fldCharType="begin"/>
        </w:r>
        <w:r w:rsidR="005B3C9F">
          <w:rPr>
            <w:webHidden/>
          </w:rPr>
          <w:instrText xml:space="preserve"> PAGEREF _Toc74296453 \h </w:instrText>
        </w:r>
        <w:r w:rsidR="005B3C9F">
          <w:rPr>
            <w:webHidden/>
          </w:rPr>
        </w:r>
        <w:r w:rsidR="005B3C9F">
          <w:rPr>
            <w:webHidden/>
          </w:rPr>
          <w:fldChar w:fldCharType="separate"/>
        </w:r>
        <w:r w:rsidR="005B3C9F">
          <w:rPr>
            <w:webHidden/>
          </w:rPr>
          <w:t>59</w:t>
        </w:r>
        <w:r w:rsidR="005B3C9F">
          <w:rPr>
            <w:webHidden/>
          </w:rPr>
          <w:fldChar w:fldCharType="end"/>
        </w:r>
      </w:hyperlink>
    </w:p>
    <w:p w14:paraId="4027691C" w14:textId="07AB8323" w:rsidR="005B3C9F" w:rsidRDefault="00B5445D">
      <w:pPr>
        <w:pStyle w:val="TableofFigures"/>
        <w:rPr>
          <w:rFonts w:asciiTheme="minorHAnsi" w:eastAsiaTheme="minorEastAsia" w:hAnsiTheme="minorHAnsi" w:cstheme="minorBidi"/>
          <w:bCs w:val="0"/>
          <w:sz w:val="22"/>
          <w:szCs w:val="28"/>
          <w:lang w:bidi="bn-BD"/>
        </w:rPr>
      </w:pPr>
      <w:hyperlink w:anchor="_Toc74296454" w:history="1">
        <w:r w:rsidR="005B3C9F" w:rsidRPr="00EA4E77">
          <w:rPr>
            <w:rStyle w:val="Hyperlink"/>
          </w:rPr>
          <w:t>Figure 38: An Attacker Was Banned</w:t>
        </w:r>
        <w:r w:rsidR="005B3C9F">
          <w:rPr>
            <w:webHidden/>
          </w:rPr>
          <w:tab/>
        </w:r>
        <w:r w:rsidR="005B3C9F">
          <w:rPr>
            <w:webHidden/>
          </w:rPr>
          <w:fldChar w:fldCharType="begin"/>
        </w:r>
        <w:r w:rsidR="005B3C9F">
          <w:rPr>
            <w:webHidden/>
          </w:rPr>
          <w:instrText xml:space="preserve"> PAGEREF _Toc74296454 \h </w:instrText>
        </w:r>
        <w:r w:rsidR="005B3C9F">
          <w:rPr>
            <w:webHidden/>
          </w:rPr>
        </w:r>
        <w:r w:rsidR="005B3C9F">
          <w:rPr>
            <w:webHidden/>
          </w:rPr>
          <w:fldChar w:fldCharType="separate"/>
        </w:r>
        <w:r w:rsidR="005B3C9F">
          <w:rPr>
            <w:webHidden/>
          </w:rPr>
          <w:t>60</w:t>
        </w:r>
        <w:r w:rsidR="005B3C9F">
          <w:rPr>
            <w:webHidden/>
          </w:rPr>
          <w:fldChar w:fldCharType="end"/>
        </w:r>
      </w:hyperlink>
    </w:p>
    <w:p w14:paraId="42F8374E" w14:textId="0B0F2424" w:rsidR="005B3C9F" w:rsidRDefault="00B5445D">
      <w:pPr>
        <w:pStyle w:val="TableofFigures"/>
        <w:rPr>
          <w:rFonts w:asciiTheme="minorHAnsi" w:eastAsiaTheme="minorEastAsia" w:hAnsiTheme="minorHAnsi" w:cstheme="minorBidi"/>
          <w:bCs w:val="0"/>
          <w:sz w:val="22"/>
          <w:szCs w:val="28"/>
          <w:lang w:bidi="bn-BD"/>
        </w:rPr>
      </w:pPr>
      <w:hyperlink w:anchor="_Toc74296455" w:history="1">
        <w:r w:rsidR="005B3C9F" w:rsidRPr="00EA4E77">
          <w:rPr>
            <w:rStyle w:val="Hyperlink"/>
          </w:rPr>
          <w:t>Figure 39: A spammer Request was Blocked</w:t>
        </w:r>
        <w:r w:rsidR="005B3C9F">
          <w:rPr>
            <w:webHidden/>
          </w:rPr>
          <w:tab/>
        </w:r>
        <w:r w:rsidR="005B3C9F">
          <w:rPr>
            <w:webHidden/>
          </w:rPr>
          <w:fldChar w:fldCharType="begin"/>
        </w:r>
        <w:r w:rsidR="005B3C9F">
          <w:rPr>
            <w:webHidden/>
          </w:rPr>
          <w:instrText xml:space="preserve"> PAGEREF _Toc74296455 \h </w:instrText>
        </w:r>
        <w:r w:rsidR="005B3C9F">
          <w:rPr>
            <w:webHidden/>
          </w:rPr>
        </w:r>
        <w:r w:rsidR="005B3C9F">
          <w:rPr>
            <w:webHidden/>
          </w:rPr>
          <w:fldChar w:fldCharType="separate"/>
        </w:r>
        <w:r w:rsidR="005B3C9F">
          <w:rPr>
            <w:webHidden/>
          </w:rPr>
          <w:t>61</w:t>
        </w:r>
        <w:r w:rsidR="005B3C9F">
          <w:rPr>
            <w:webHidden/>
          </w:rPr>
          <w:fldChar w:fldCharType="end"/>
        </w:r>
      </w:hyperlink>
    </w:p>
    <w:p w14:paraId="476E86E6" w14:textId="1340C3EC" w:rsidR="005B3C9F" w:rsidRDefault="00B5445D">
      <w:pPr>
        <w:pStyle w:val="TableofFigures"/>
        <w:rPr>
          <w:rFonts w:asciiTheme="minorHAnsi" w:eastAsiaTheme="minorEastAsia" w:hAnsiTheme="minorHAnsi" w:cstheme="minorBidi"/>
          <w:bCs w:val="0"/>
          <w:sz w:val="22"/>
          <w:szCs w:val="28"/>
          <w:lang w:bidi="bn-BD"/>
        </w:rPr>
      </w:pPr>
      <w:hyperlink w:anchor="_Toc74296456" w:history="1">
        <w:r w:rsidR="005B3C9F" w:rsidRPr="00EA4E77">
          <w:rPr>
            <w:rStyle w:val="Hyperlink"/>
          </w:rPr>
          <w:t>Figure 40: Administrator Authentication</w:t>
        </w:r>
        <w:r w:rsidR="005B3C9F">
          <w:rPr>
            <w:webHidden/>
          </w:rPr>
          <w:tab/>
        </w:r>
        <w:r w:rsidR="005B3C9F">
          <w:rPr>
            <w:webHidden/>
          </w:rPr>
          <w:fldChar w:fldCharType="begin"/>
        </w:r>
        <w:r w:rsidR="005B3C9F">
          <w:rPr>
            <w:webHidden/>
          </w:rPr>
          <w:instrText xml:space="preserve"> PAGEREF _Toc74296456 \h </w:instrText>
        </w:r>
        <w:r w:rsidR="005B3C9F">
          <w:rPr>
            <w:webHidden/>
          </w:rPr>
        </w:r>
        <w:r w:rsidR="005B3C9F">
          <w:rPr>
            <w:webHidden/>
          </w:rPr>
          <w:fldChar w:fldCharType="separate"/>
        </w:r>
        <w:r w:rsidR="005B3C9F">
          <w:rPr>
            <w:webHidden/>
          </w:rPr>
          <w:t>61</w:t>
        </w:r>
        <w:r w:rsidR="005B3C9F">
          <w:rPr>
            <w:webHidden/>
          </w:rPr>
          <w:fldChar w:fldCharType="end"/>
        </w:r>
      </w:hyperlink>
    </w:p>
    <w:p w14:paraId="7639FE0B" w14:textId="062EF743" w:rsidR="005B3C9F" w:rsidRDefault="00B5445D">
      <w:pPr>
        <w:pStyle w:val="TableofFigures"/>
        <w:rPr>
          <w:rFonts w:asciiTheme="minorHAnsi" w:eastAsiaTheme="minorEastAsia" w:hAnsiTheme="minorHAnsi" w:cstheme="minorBidi"/>
          <w:bCs w:val="0"/>
          <w:sz w:val="22"/>
          <w:szCs w:val="28"/>
          <w:lang w:bidi="bn-BD"/>
        </w:rPr>
      </w:pPr>
      <w:hyperlink w:anchor="_Toc74296457" w:history="1">
        <w:r w:rsidR="005B3C9F" w:rsidRPr="00EA4E77">
          <w:rPr>
            <w:rStyle w:val="Hyperlink"/>
          </w:rPr>
          <w:t>Figure 41: Admin Module Dashboard</w:t>
        </w:r>
        <w:r w:rsidR="005B3C9F">
          <w:rPr>
            <w:webHidden/>
          </w:rPr>
          <w:tab/>
        </w:r>
        <w:r w:rsidR="005B3C9F">
          <w:rPr>
            <w:webHidden/>
          </w:rPr>
          <w:fldChar w:fldCharType="begin"/>
        </w:r>
        <w:r w:rsidR="005B3C9F">
          <w:rPr>
            <w:webHidden/>
          </w:rPr>
          <w:instrText xml:space="preserve"> PAGEREF _Toc74296457 \h </w:instrText>
        </w:r>
        <w:r w:rsidR="005B3C9F">
          <w:rPr>
            <w:webHidden/>
          </w:rPr>
        </w:r>
        <w:r w:rsidR="005B3C9F">
          <w:rPr>
            <w:webHidden/>
          </w:rPr>
          <w:fldChar w:fldCharType="separate"/>
        </w:r>
        <w:r w:rsidR="005B3C9F">
          <w:rPr>
            <w:webHidden/>
          </w:rPr>
          <w:t>62</w:t>
        </w:r>
        <w:r w:rsidR="005B3C9F">
          <w:rPr>
            <w:webHidden/>
          </w:rPr>
          <w:fldChar w:fldCharType="end"/>
        </w:r>
      </w:hyperlink>
    </w:p>
    <w:p w14:paraId="29D3D9B1" w14:textId="56666DC8" w:rsidR="005B3C9F" w:rsidRDefault="00B5445D">
      <w:pPr>
        <w:pStyle w:val="TableofFigures"/>
        <w:rPr>
          <w:rFonts w:asciiTheme="minorHAnsi" w:eastAsiaTheme="minorEastAsia" w:hAnsiTheme="minorHAnsi" w:cstheme="minorBidi"/>
          <w:bCs w:val="0"/>
          <w:sz w:val="22"/>
          <w:szCs w:val="28"/>
          <w:lang w:bidi="bn-BD"/>
        </w:rPr>
      </w:pPr>
      <w:hyperlink w:anchor="_Toc74296458" w:history="1">
        <w:r w:rsidR="005B3C9F" w:rsidRPr="00EA4E77">
          <w:rPr>
            <w:rStyle w:val="Hyperlink"/>
          </w:rPr>
          <w:t>Figure 42: SQL Injection Protection Module</w:t>
        </w:r>
        <w:r w:rsidR="005B3C9F">
          <w:rPr>
            <w:webHidden/>
          </w:rPr>
          <w:tab/>
        </w:r>
        <w:r w:rsidR="005B3C9F">
          <w:rPr>
            <w:webHidden/>
          </w:rPr>
          <w:fldChar w:fldCharType="begin"/>
        </w:r>
        <w:r w:rsidR="005B3C9F">
          <w:rPr>
            <w:webHidden/>
          </w:rPr>
          <w:instrText xml:space="preserve"> PAGEREF _Toc74296458 \h </w:instrText>
        </w:r>
        <w:r w:rsidR="005B3C9F">
          <w:rPr>
            <w:webHidden/>
          </w:rPr>
        </w:r>
        <w:r w:rsidR="005B3C9F">
          <w:rPr>
            <w:webHidden/>
          </w:rPr>
          <w:fldChar w:fldCharType="separate"/>
        </w:r>
        <w:r w:rsidR="005B3C9F">
          <w:rPr>
            <w:webHidden/>
          </w:rPr>
          <w:t>63</w:t>
        </w:r>
        <w:r w:rsidR="005B3C9F">
          <w:rPr>
            <w:webHidden/>
          </w:rPr>
          <w:fldChar w:fldCharType="end"/>
        </w:r>
      </w:hyperlink>
    </w:p>
    <w:p w14:paraId="3F533225" w14:textId="792F428F" w:rsidR="005B3C9F" w:rsidRDefault="00B5445D">
      <w:pPr>
        <w:pStyle w:val="TableofFigures"/>
        <w:rPr>
          <w:rFonts w:asciiTheme="minorHAnsi" w:eastAsiaTheme="minorEastAsia" w:hAnsiTheme="minorHAnsi" w:cstheme="minorBidi"/>
          <w:bCs w:val="0"/>
          <w:sz w:val="22"/>
          <w:szCs w:val="28"/>
          <w:lang w:bidi="bn-BD"/>
        </w:rPr>
      </w:pPr>
      <w:hyperlink w:anchor="_Toc74296459" w:history="1">
        <w:r w:rsidR="005B3C9F" w:rsidRPr="00EA4E77">
          <w:rPr>
            <w:rStyle w:val="Hyperlink"/>
          </w:rPr>
          <w:t>Figure 43: Bad Bots - Protection Module</w:t>
        </w:r>
        <w:r w:rsidR="005B3C9F">
          <w:rPr>
            <w:webHidden/>
          </w:rPr>
          <w:tab/>
        </w:r>
        <w:r w:rsidR="005B3C9F">
          <w:rPr>
            <w:webHidden/>
          </w:rPr>
          <w:fldChar w:fldCharType="begin"/>
        </w:r>
        <w:r w:rsidR="005B3C9F">
          <w:rPr>
            <w:webHidden/>
          </w:rPr>
          <w:instrText xml:space="preserve"> PAGEREF _Toc74296459 \h </w:instrText>
        </w:r>
        <w:r w:rsidR="005B3C9F">
          <w:rPr>
            <w:webHidden/>
          </w:rPr>
        </w:r>
        <w:r w:rsidR="005B3C9F">
          <w:rPr>
            <w:webHidden/>
          </w:rPr>
          <w:fldChar w:fldCharType="separate"/>
        </w:r>
        <w:r w:rsidR="005B3C9F">
          <w:rPr>
            <w:webHidden/>
          </w:rPr>
          <w:t>64</w:t>
        </w:r>
        <w:r w:rsidR="005B3C9F">
          <w:rPr>
            <w:webHidden/>
          </w:rPr>
          <w:fldChar w:fldCharType="end"/>
        </w:r>
      </w:hyperlink>
    </w:p>
    <w:p w14:paraId="75B77CEC" w14:textId="50B3CDA5" w:rsidR="005B3C9F" w:rsidRDefault="00B5445D">
      <w:pPr>
        <w:pStyle w:val="TableofFigures"/>
        <w:rPr>
          <w:rFonts w:asciiTheme="minorHAnsi" w:eastAsiaTheme="minorEastAsia" w:hAnsiTheme="minorHAnsi" w:cstheme="minorBidi"/>
          <w:bCs w:val="0"/>
          <w:sz w:val="22"/>
          <w:szCs w:val="28"/>
          <w:lang w:bidi="bn-BD"/>
        </w:rPr>
      </w:pPr>
      <w:hyperlink w:anchor="_Toc74296460" w:history="1">
        <w:r w:rsidR="005B3C9F" w:rsidRPr="00EA4E77">
          <w:rPr>
            <w:rStyle w:val="Hyperlink"/>
          </w:rPr>
          <w:t>Figure 44:Proxy - Protection Module</w:t>
        </w:r>
        <w:r w:rsidR="005B3C9F">
          <w:rPr>
            <w:webHidden/>
          </w:rPr>
          <w:tab/>
        </w:r>
        <w:r w:rsidR="005B3C9F">
          <w:rPr>
            <w:webHidden/>
          </w:rPr>
          <w:fldChar w:fldCharType="begin"/>
        </w:r>
        <w:r w:rsidR="005B3C9F">
          <w:rPr>
            <w:webHidden/>
          </w:rPr>
          <w:instrText xml:space="preserve"> PAGEREF _Toc74296460 \h </w:instrText>
        </w:r>
        <w:r w:rsidR="005B3C9F">
          <w:rPr>
            <w:webHidden/>
          </w:rPr>
        </w:r>
        <w:r w:rsidR="005B3C9F">
          <w:rPr>
            <w:webHidden/>
          </w:rPr>
          <w:fldChar w:fldCharType="separate"/>
        </w:r>
        <w:r w:rsidR="005B3C9F">
          <w:rPr>
            <w:webHidden/>
          </w:rPr>
          <w:t>65</w:t>
        </w:r>
        <w:r w:rsidR="005B3C9F">
          <w:rPr>
            <w:webHidden/>
          </w:rPr>
          <w:fldChar w:fldCharType="end"/>
        </w:r>
      </w:hyperlink>
    </w:p>
    <w:p w14:paraId="1B404E84" w14:textId="7D64051F" w:rsidR="005B3C9F" w:rsidRDefault="00B5445D">
      <w:pPr>
        <w:pStyle w:val="TableofFigures"/>
        <w:rPr>
          <w:rFonts w:asciiTheme="minorHAnsi" w:eastAsiaTheme="minorEastAsia" w:hAnsiTheme="minorHAnsi" w:cstheme="minorBidi"/>
          <w:bCs w:val="0"/>
          <w:sz w:val="22"/>
          <w:szCs w:val="28"/>
          <w:lang w:bidi="bn-BD"/>
        </w:rPr>
      </w:pPr>
      <w:hyperlink w:anchor="_Toc74296461" w:history="1">
        <w:r w:rsidR="005B3C9F" w:rsidRPr="00EA4E77">
          <w:rPr>
            <w:rStyle w:val="Hyperlink"/>
          </w:rPr>
          <w:t>Figure 45: Spam - Protection Module</w:t>
        </w:r>
        <w:r w:rsidR="005B3C9F">
          <w:rPr>
            <w:webHidden/>
          </w:rPr>
          <w:tab/>
        </w:r>
        <w:r w:rsidR="005B3C9F">
          <w:rPr>
            <w:webHidden/>
          </w:rPr>
          <w:fldChar w:fldCharType="begin"/>
        </w:r>
        <w:r w:rsidR="005B3C9F">
          <w:rPr>
            <w:webHidden/>
          </w:rPr>
          <w:instrText xml:space="preserve"> PAGEREF _Toc74296461 \h </w:instrText>
        </w:r>
        <w:r w:rsidR="005B3C9F">
          <w:rPr>
            <w:webHidden/>
          </w:rPr>
        </w:r>
        <w:r w:rsidR="005B3C9F">
          <w:rPr>
            <w:webHidden/>
          </w:rPr>
          <w:fldChar w:fldCharType="separate"/>
        </w:r>
        <w:r w:rsidR="005B3C9F">
          <w:rPr>
            <w:webHidden/>
          </w:rPr>
          <w:t>66</w:t>
        </w:r>
        <w:r w:rsidR="005B3C9F">
          <w:rPr>
            <w:webHidden/>
          </w:rPr>
          <w:fldChar w:fldCharType="end"/>
        </w:r>
      </w:hyperlink>
    </w:p>
    <w:p w14:paraId="0D10DD45" w14:textId="232F8AAF" w:rsidR="005B3C9F" w:rsidRDefault="00B5445D">
      <w:pPr>
        <w:pStyle w:val="TableofFigures"/>
        <w:rPr>
          <w:rFonts w:asciiTheme="minorHAnsi" w:eastAsiaTheme="minorEastAsia" w:hAnsiTheme="minorHAnsi" w:cstheme="minorBidi"/>
          <w:bCs w:val="0"/>
          <w:sz w:val="22"/>
          <w:szCs w:val="28"/>
          <w:lang w:bidi="bn-BD"/>
        </w:rPr>
      </w:pPr>
      <w:hyperlink w:anchor="_Toc74296462" w:history="1">
        <w:r w:rsidR="005B3C9F" w:rsidRPr="00EA4E77">
          <w:rPr>
            <w:rStyle w:val="Hyperlink"/>
          </w:rPr>
          <w:t>Figure 46: Attack Logs</w:t>
        </w:r>
        <w:r w:rsidR="005B3C9F">
          <w:rPr>
            <w:webHidden/>
          </w:rPr>
          <w:tab/>
        </w:r>
        <w:r w:rsidR="005B3C9F">
          <w:rPr>
            <w:webHidden/>
          </w:rPr>
          <w:fldChar w:fldCharType="begin"/>
        </w:r>
        <w:r w:rsidR="005B3C9F">
          <w:rPr>
            <w:webHidden/>
          </w:rPr>
          <w:instrText xml:space="preserve"> PAGEREF _Toc74296462 \h </w:instrText>
        </w:r>
        <w:r w:rsidR="005B3C9F">
          <w:rPr>
            <w:webHidden/>
          </w:rPr>
        </w:r>
        <w:r w:rsidR="005B3C9F">
          <w:rPr>
            <w:webHidden/>
          </w:rPr>
          <w:fldChar w:fldCharType="separate"/>
        </w:r>
        <w:r w:rsidR="005B3C9F">
          <w:rPr>
            <w:webHidden/>
          </w:rPr>
          <w:t>67</w:t>
        </w:r>
        <w:r w:rsidR="005B3C9F">
          <w:rPr>
            <w:webHidden/>
          </w:rPr>
          <w:fldChar w:fldCharType="end"/>
        </w:r>
      </w:hyperlink>
    </w:p>
    <w:p w14:paraId="6A1087AE" w14:textId="5B056633" w:rsidR="007A7DED" w:rsidRDefault="007A7DED" w:rsidP="0065016A">
      <w:pPr>
        <w:pStyle w:val="TableofFigures"/>
      </w:pPr>
      <w:r w:rsidRPr="001E3E3D">
        <w:fldChar w:fldCharType="end"/>
      </w:r>
    </w:p>
    <w:p w14:paraId="1731FE46" w14:textId="77777777" w:rsidR="007A7DED" w:rsidRPr="00C030FB" w:rsidRDefault="007A7DED" w:rsidP="00C030FB">
      <w:pPr>
        <w:pStyle w:val="11Normal02-SecondOnwardParagraph"/>
      </w:pPr>
    </w:p>
    <w:tbl>
      <w:tblPr>
        <w:tblW w:w="0" w:type="auto"/>
        <w:tblLook w:val="04A0" w:firstRow="1" w:lastRow="0" w:firstColumn="1" w:lastColumn="0" w:noHBand="0" w:noVBand="1"/>
      </w:tblPr>
      <w:tblGrid>
        <w:gridCol w:w="4172"/>
        <w:gridCol w:w="4155"/>
      </w:tblGrid>
      <w:tr w:rsidR="007A7DED" w:rsidRPr="001E3E3D" w14:paraId="74663CAE" w14:textId="77777777" w:rsidTr="00182955">
        <w:tc>
          <w:tcPr>
            <w:tcW w:w="4271" w:type="dxa"/>
            <w:shd w:val="clear" w:color="auto" w:fill="auto"/>
          </w:tcPr>
          <w:p w14:paraId="73F471A8" w14:textId="77777777" w:rsidR="007A7DED" w:rsidRPr="001E3E3D" w:rsidRDefault="007A7DED" w:rsidP="00182955">
            <w:pPr>
              <w:pStyle w:val="13aPage-Left"/>
            </w:pPr>
            <w:r w:rsidRPr="001E3E3D">
              <w:t>Photo No.</w:t>
            </w:r>
          </w:p>
        </w:tc>
        <w:tc>
          <w:tcPr>
            <w:tcW w:w="4272" w:type="dxa"/>
            <w:shd w:val="clear" w:color="auto" w:fill="auto"/>
          </w:tcPr>
          <w:p w14:paraId="03B93D03" w14:textId="77777777" w:rsidR="007A7DED" w:rsidRPr="001E3E3D" w:rsidRDefault="007A7DED" w:rsidP="00182955">
            <w:pPr>
              <w:pStyle w:val="13bPage-Right"/>
            </w:pPr>
          </w:p>
        </w:tc>
      </w:tr>
    </w:tbl>
    <w:p w14:paraId="67C5D66C" w14:textId="39F8F786" w:rsidR="007A7DED" w:rsidRDefault="007A7DED" w:rsidP="00186A44">
      <w:pPr>
        <w:pStyle w:val="09Heading0"/>
      </w:pPr>
      <w:bookmarkStart w:id="18" w:name="_Toc74296341"/>
      <w:r w:rsidRPr="001E3E3D">
        <w:lastRenderedPageBreak/>
        <w:t>LIST OF ABBREVIATIONS</w:t>
      </w:r>
      <w:bookmarkEnd w:id="18"/>
    </w:p>
    <w:p w14:paraId="73EFD41E" w14:textId="77777777" w:rsidR="00721CA9" w:rsidRPr="00721CA9" w:rsidRDefault="00721CA9" w:rsidP="00721CA9">
      <w:pPr>
        <w:pStyle w:val="TableofAuthorities"/>
      </w:pPr>
      <w:r w:rsidRPr="00721CA9">
        <w:t xml:space="preserve">WAF </w:t>
      </w:r>
      <w:r w:rsidRPr="00721CA9">
        <w:tab/>
        <w:t>Web Application Firewall</w:t>
      </w:r>
    </w:p>
    <w:p w14:paraId="52A97217" w14:textId="77777777" w:rsidR="00721CA9" w:rsidRPr="00721CA9" w:rsidRDefault="00721CA9" w:rsidP="00721CA9">
      <w:pPr>
        <w:pStyle w:val="TableofAuthorities"/>
      </w:pPr>
      <w:r w:rsidRPr="00721CA9">
        <w:t xml:space="preserve">IIUC </w:t>
      </w:r>
      <w:r w:rsidRPr="00721CA9">
        <w:tab/>
        <w:t>International Islamic University Chittagong</w:t>
      </w:r>
    </w:p>
    <w:p w14:paraId="498ACB79" w14:textId="77777777" w:rsidR="00721CA9" w:rsidRPr="00721CA9" w:rsidRDefault="00721CA9" w:rsidP="00721CA9">
      <w:pPr>
        <w:pStyle w:val="TableofAuthorities"/>
      </w:pPr>
      <w:r w:rsidRPr="00721CA9">
        <w:t xml:space="preserve">NSS </w:t>
      </w:r>
      <w:r w:rsidRPr="00721CA9">
        <w:tab/>
        <w:t>Network Security Services</w:t>
      </w:r>
    </w:p>
    <w:p w14:paraId="6CACC91B" w14:textId="77777777" w:rsidR="00721CA9" w:rsidRPr="00721CA9" w:rsidRDefault="00721CA9" w:rsidP="00721CA9">
      <w:pPr>
        <w:pStyle w:val="TableofAuthorities"/>
      </w:pPr>
      <w:r w:rsidRPr="00721CA9">
        <w:t>PWC</w:t>
      </w:r>
      <w:r w:rsidRPr="00721CA9">
        <w:tab/>
        <w:t>Price Waterhouse and Coopers &amp; Lybrand</w:t>
      </w:r>
    </w:p>
    <w:p w14:paraId="3BABFD15" w14:textId="53B95B7E" w:rsidR="00721CA9" w:rsidRDefault="00721CA9" w:rsidP="00721CA9">
      <w:pPr>
        <w:pStyle w:val="TableofAuthorities"/>
      </w:pPr>
      <w:r w:rsidRPr="00721CA9">
        <w:t>ROI</w:t>
      </w:r>
      <w:r w:rsidRPr="00721CA9">
        <w:tab/>
        <w:t>Return on investment</w:t>
      </w:r>
    </w:p>
    <w:p w14:paraId="7C675F55" w14:textId="7B014947" w:rsidR="003A39AA" w:rsidRPr="00721CA9" w:rsidRDefault="003A39AA" w:rsidP="003A39AA">
      <w:pPr>
        <w:pStyle w:val="TableofAuthorities"/>
      </w:pPr>
      <w:r>
        <w:t>OWASP</w:t>
      </w:r>
      <w:r>
        <w:tab/>
      </w:r>
      <w:r w:rsidRPr="003A39AA">
        <w:t>Open Web Application Security Project</w:t>
      </w:r>
    </w:p>
    <w:p w14:paraId="1F3CA0C1" w14:textId="77777777" w:rsidR="00721CA9" w:rsidRPr="00721CA9" w:rsidRDefault="00721CA9" w:rsidP="00721CA9">
      <w:pPr>
        <w:pStyle w:val="10Normal01-FirstParagraph"/>
      </w:pPr>
    </w:p>
    <w:p w14:paraId="71A02538" w14:textId="77777777" w:rsidR="007A7DED" w:rsidRPr="001E3E3D" w:rsidRDefault="007A7DED" w:rsidP="00F731C3">
      <w:pPr>
        <w:pStyle w:val="TableofAuthorities"/>
      </w:pPr>
    </w:p>
    <w:p w14:paraId="440759A2" w14:textId="77777777" w:rsidR="007A7DED" w:rsidRPr="001E3E3D" w:rsidRDefault="007A7DED" w:rsidP="00F16C33">
      <w:pPr>
        <w:spacing w:after="240"/>
      </w:pPr>
    </w:p>
    <w:p w14:paraId="690682CD" w14:textId="77777777" w:rsidR="007A7DED" w:rsidRPr="001E3E3D" w:rsidRDefault="007A7DED" w:rsidP="00F16C33">
      <w:pPr>
        <w:spacing w:after="240"/>
        <w:sectPr w:rsidR="007A7DED" w:rsidRPr="001E3E3D" w:rsidSect="00182955">
          <w:footerReference w:type="default" r:id="rId15"/>
          <w:headerReference w:type="first" r:id="rId16"/>
          <w:footerReference w:type="first" r:id="rId17"/>
          <w:footnotePr>
            <w:numRestart w:val="eachSect"/>
          </w:footnotePr>
          <w:pgSz w:w="11900" w:h="16840" w:code="9"/>
          <w:pgMar w:top="1701" w:right="1418" w:bottom="1418" w:left="2155" w:header="851" w:footer="680" w:gutter="0"/>
          <w:pgNumType w:fmt="lowerRoman"/>
          <w:cols w:space="708"/>
          <w:titlePg/>
          <w:docGrid w:linePitch="360"/>
        </w:sectPr>
      </w:pPr>
    </w:p>
    <w:p w14:paraId="36FC04B7" w14:textId="6E93F02F" w:rsidR="001E3E3D" w:rsidRPr="001E3E3D" w:rsidRDefault="001E3E3D" w:rsidP="00E83F8C">
      <w:pPr>
        <w:pStyle w:val="09aLevel01"/>
      </w:pPr>
      <w:bookmarkStart w:id="19" w:name="_Toc419666882"/>
      <w:bookmarkEnd w:id="0"/>
      <w:bookmarkEnd w:id="1"/>
      <w:bookmarkEnd w:id="2"/>
      <w:bookmarkEnd w:id="3"/>
      <w:bookmarkEnd w:id="4"/>
      <w:bookmarkEnd w:id="5"/>
      <w:bookmarkEnd w:id="6"/>
      <w:bookmarkEnd w:id="7"/>
      <w:bookmarkEnd w:id="19"/>
      <w:r w:rsidRPr="001E3E3D">
        <w:lastRenderedPageBreak/>
        <w:br/>
      </w:r>
      <w:r w:rsidRPr="001E3E3D">
        <w:br/>
      </w:r>
      <w:bookmarkStart w:id="20" w:name="_Toc74296342"/>
      <w:r w:rsidRPr="001E3E3D">
        <w:t>Introduction</w:t>
      </w:r>
      <w:bookmarkEnd w:id="20"/>
    </w:p>
    <w:p w14:paraId="64E8ADC2" w14:textId="40880FF9" w:rsidR="00C8595D" w:rsidRPr="00F90420" w:rsidRDefault="001E3E3D" w:rsidP="00E862F5">
      <w:pPr>
        <w:pStyle w:val="09bLevel02"/>
      </w:pPr>
      <w:bookmarkStart w:id="21" w:name="_Toc74296343"/>
      <w:r w:rsidRPr="00463DE0">
        <w:t>Research</w:t>
      </w:r>
      <w:r w:rsidRPr="008E7E05">
        <w:t xml:space="preserve"> Background</w:t>
      </w:r>
      <w:bookmarkEnd w:id="21"/>
    </w:p>
    <w:p w14:paraId="105143C2" w14:textId="3EC078B9" w:rsidR="00C8595D" w:rsidRPr="00C8595D" w:rsidRDefault="00C8595D" w:rsidP="00C7492F">
      <w:pPr>
        <w:pStyle w:val="10Normal01-FirstParagraph"/>
        <w:rPr>
          <w:lang w:val="ms-MY"/>
        </w:rPr>
      </w:pPr>
      <w:bookmarkStart w:id="22" w:name="_Toc300138917"/>
      <w:bookmarkStart w:id="23" w:name="_Toc301213346"/>
      <w:bookmarkStart w:id="24" w:name="_Toc301213502"/>
      <w:bookmarkStart w:id="25" w:name="_Toc301213551"/>
      <w:bookmarkStart w:id="26" w:name="_Toc303521663"/>
      <w:bookmarkStart w:id="27" w:name="_Toc303523617"/>
      <w:r w:rsidRPr="00C8595D">
        <w:rPr>
          <w:lang w:val="ms-MY"/>
        </w:rPr>
        <w:t>In the late 1990s, web application's appearance was a numerous breakthrough when it began to recognize the internet's true potential. They are now a staple for companies of all sizes. The number of websites online, right now, is monstrous 1.75 billion. In this era, they have become the most indispensable part of our lives.</w:t>
      </w:r>
    </w:p>
    <w:p w14:paraId="4F1CDA06" w14:textId="40891EBB" w:rsidR="003A1899" w:rsidRPr="003A1899" w:rsidRDefault="00C8595D" w:rsidP="00C7492F">
      <w:pPr>
        <w:pStyle w:val="10Normal01-FirstParagraph"/>
      </w:pPr>
      <w:r w:rsidRPr="00C8595D">
        <w:rPr>
          <w:lang w:val="ms-MY"/>
        </w:rPr>
        <w:t>Sadly, for the same purpose, web applications became the main security threat to them</w:t>
      </w:r>
      <w:r w:rsidR="007E140A">
        <w:t xml:space="preserve"> </w:t>
      </w:r>
      <w:r w:rsidR="007E140A" w:rsidRPr="00D63C10">
        <w:rPr>
          <w:rStyle w:val="EndNoteBibliographyTitleChar"/>
        </w:rPr>
        <w:t>[1</w:t>
      </w:r>
      <w:r w:rsidR="00CF5BA0" w:rsidRPr="00D63C10">
        <w:rPr>
          <w:rStyle w:val="EndNoteBibliographyTitleChar"/>
        </w:rPr>
        <w:t>]</w:t>
      </w:r>
      <w:r w:rsidR="003A1899" w:rsidRPr="003A1899">
        <w:t xml:space="preserve"> A new study reveals that [2] 72 of 100 businesses compromised their websites/applications at least once in 24 months their websites/applications. Most hackers target the application layer (Layer 7 of the OSI model), as the application layer is the weak region. While the lower levels are not stable, network protocols have been hardened to the point that hacking is complicated, and there are few vulnerabilities [3]. The operating systems, web servers, and encryption engines are comparatively stable compared to websites/applications. Since they usually come from only a few manufacturers, everybody has a good user base to find bugs early and patch them fast. However, the case with a Web application is the reverse. They typically are exclusive (although they use common code portions - e.g., a particular framework) and usually only held by or with a specific client. This results in lower average code protection (as specialist expertise is less accessible in such a fragmented sector for each company) and fewer chances of identifying weaknesses before being exploited. That is why web server bugs are more vulnerable than browser/operating systems. The disparity is shown by the 1:10 ratio [4]. Some common attacks include cross-site scripting (XSS</w:t>
      </w:r>
      <w:proofErr w:type="gramStart"/>
      <w:r w:rsidR="003A1899" w:rsidRPr="003A1899">
        <w:t>)[</w:t>
      </w:r>
      <w:proofErr w:type="gramEnd"/>
      <w:r w:rsidR="003A1899" w:rsidRPr="003A1899">
        <w:t>5</w:t>
      </w:r>
      <w:r w:rsidR="004401F5">
        <w:t>]</w:t>
      </w:r>
      <w:r w:rsidR="003A1899" w:rsidRPr="003A1899">
        <w:t>, SQL injection, and remote execution of commands. These are the most challenging problems for creators of mobile apps and Internet protection staff [6].</w:t>
      </w:r>
    </w:p>
    <w:p w14:paraId="1DFA12A4" w14:textId="77777777" w:rsidR="00D20A25" w:rsidRPr="00D20A25" w:rsidRDefault="00C8595D" w:rsidP="00C7492F">
      <w:pPr>
        <w:pStyle w:val="10Normal01-FirstParagraph"/>
      </w:pPr>
      <w:r w:rsidRPr="00C8595D">
        <w:rPr>
          <w:lang w:val="ms-MY"/>
        </w:rPr>
        <w:lastRenderedPageBreak/>
        <w:t>A Web Application Firewall (WAF) is a protection module in an application proxy mechanism that shields the web application server from various attacks in the back end</w:t>
      </w:r>
      <w:r w:rsidR="007E140A">
        <w:t xml:space="preserve"> [7]</w:t>
      </w:r>
      <w:r w:rsidRPr="00C8595D">
        <w:rPr>
          <w:lang w:val="ms-MY"/>
        </w:rPr>
        <w:t xml:space="preserve">. </w:t>
      </w:r>
      <w:r w:rsidR="00D20A25" w:rsidRPr="00C2636D">
        <w:t xml:space="preserve">Security of applications is a worthy safety layer. This is how it will guard against many security vulnerabilities to the application layer. Usually, a traditional network layer intrusion prevention device would not cover this layer. The WAF guarantees that the security of the database server is not affected by resembling the HTTP/HTTPS request packets and the Web traffic patterns. The WAF blocks the attack in any defense, in the setup or the interrupt monitoring method, by blocking an HTTP request or user session, or IP address. The WAF blocks the attack. Logging is a crucial component of every web2 framework. Often it becomes too important to record stuff because they allow certain malicious users to spot an imperfection or behavior later on. Most log processing of the program currently is not performed intelligently. It is just inserted into the logs and managed manually afterward. However, as more inquiries are made, and worthwhile pieces of knowledge may be retrieved from these requests, there is 100% waste. As more attacks are observed, better protection needs to be given to the backend </w:t>
      </w:r>
      <w:r w:rsidR="00D20A25" w:rsidRPr="00D20A25">
        <w:t>server [8]. The Network IDS attempts to track such attacks by reviewing data and identifying unusual trends. In general, algorithms used in IDS are used to identify intrusions via different techniques. For example, signature-based approaches use hard-coded algorithms from some experts to detect established attacks. Courses in data mining are also used for training. These algorithms more often lag when it comes to the detection of new and unfamiliar types of intrusions. You either need to send a new algorithm or train the machine on a new dataset to fight it.</w:t>
      </w:r>
    </w:p>
    <w:p w14:paraId="3E97252E" w14:textId="1DA9EDAE" w:rsidR="00C8595D" w:rsidRPr="00C8595D" w:rsidRDefault="00C8595D" w:rsidP="00D20A25">
      <w:pPr>
        <w:spacing w:after="240"/>
        <w:rPr>
          <w:lang w:val="ms-MY"/>
        </w:rPr>
      </w:pPr>
    </w:p>
    <w:p w14:paraId="4891947C" w14:textId="2E9F3561" w:rsidR="001E3E3D" w:rsidRPr="001E3E3D" w:rsidRDefault="001E3E3D" w:rsidP="003D19F1">
      <w:pPr>
        <w:pStyle w:val="12cArabic-Translation"/>
      </w:pPr>
    </w:p>
    <w:p w14:paraId="13FA35D0" w14:textId="3341AEBC" w:rsidR="001E3E3D" w:rsidRDefault="001E3E3D" w:rsidP="008E7E05">
      <w:pPr>
        <w:pStyle w:val="09bLevel02"/>
      </w:pPr>
      <w:bookmarkStart w:id="28" w:name="_Toc74296344"/>
      <w:bookmarkEnd w:id="22"/>
      <w:bookmarkEnd w:id="23"/>
      <w:bookmarkEnd w:id="24"/>
      <w:bookmarkEnd w:id="25"/>
      <w:bookmarkEnd w:id="26"/>
      <w:bookmarkEnd w:id="27"/>
      <w:r w:rsidRPr="008E7E05">
        <w:t>Problem Statement</w:t>
      </w:r>
      <w:bookmarkEnd w:id="28"/>
    </w:p>
    <w:p w14:paraId="79D92CFF" w14:textId="69C7ADE7" w:rsidR="00BF1290" w:rsidRPr="003D549F" w:rsidRDefault="00BF1290" w:rsidP="003D549F">
      <w:pPr>
        <w:spacing w:after="240"/>
      </w:pPr>
      <w:r w:rsidRPr="003D549F">
        <w:t>Web applications are a mixture of client-side scripts to display information to users and server-side scripts to manage the information's storage and retrieval</w:t>
      </w:r>
      <w:r w:rsidR="008D063C" w:rsidRPr="003D549F">
        <w:t xml:space="preserve"> [9]</w:t>
      </w:r>
      <w:r w:rsidRPr="003D549F">
        <w:t xml:space="preserve">. They require an application server to perform the tasks requested, a webserver to handle requests from the client, and a database to store the information. In 2002, according to the Computer Security Institute and the Federal Bureau of Investigation (United States) survey, 60% of online databases were subject to security breaches every year. Beyond the sessions of 2015, it was determined that over 700 million data records had been negotiated. They match this with the case that the predicted cost of cybercrime is </w:t>
      </w:r>
      <w:r w:rsidRPr="003D549F">
        <w:lastRenderedPageBreak/>
        <w:t>expected to rise to over $2 trillion over 2019 and values around $400 billion yearly now. The freshest records establish that cybercrime is expanding in frequency and cruelty [</w:t>
      </w:r>
      <w:r w:rsidR="008D063C" w:rsidRPr="003D549F">
        <w:t>10</w:t>
      </w:r>
      <w:r w:rsidRPr="003D549F">
        <w:t>], with a prediction to touch $6 trillion by 2021 (up from $3 trillion in 2015) [</w:t>
      </w:r>
      <w:r w:rsidR="008D063C" w:rsidRPr="003D549F">
        <w:t>11</w:t>
      </w:r>
      <w:r w:rsidRPr="003D549F">
        <w:t>] and also take on common crime in number and cost</w:t>
      </w:r>
      <w:r w:rsidR="008D063C" w:rsidRPr="003D549F">
        <w:t xml:space="preserve"> </w:t>
      </w:r>
      <w:r w:rsidRPr="003D549F">
        <w:t>[</w:t>
      </w:r>
      <w:r w:rsidR="008D063C" w:rsidRPr="003D549F">
        <w:t>12</w:t>
      </w:r>
      <w:r w:rsidRPr="003D549F">
        <w:t>]</w:t>
      </w:r>
      <w:r w:rsidR="008D063C" w:rsidRPr="003D549F">
        <w:t xml:space="preserve">. </w:t>
      </w:r>
      <w:r w:rsidRPr="003D549F">
        <w:t xml:space="preserve">Around 35,000 to 50,000 websites get hacked every single day. Unfortunately, the numbers are growing fast, and website security's weight is increasing </w:t>
      </w:r>
      <w:r w:rsidR="000D1559" w:rsidRPr="003D549F">
        <w:t>rapidly. No</w:t>
      </w:r>
      <w:r w:rsidRPr="003D549F">
        <w:t xml:space="preserve"> one on the web is protected security risks.</w:t>
      </w:r>
    </w:p>
    <w:p w14:paraId="1201B64C" w14:textId="5247BD21" w:rsidR="00873E6A" w:rsidRDefault="00873E6A" w:rsidP="00873E6A">
      <w:pPr>
        <w:pStyle w:val="09bLevel02"/>
      </w:pPr>
      <w:bookmarkStart w:id="29" w:name="_Toc74296345"/>
      <w:r w:rsidRPr="00873E6A">
        <w:t>Motivation</w:t>
      </w:r>
      <w:bookmarkEnd w:id="29"/>
    </w:p>
    <w:p w14:paraId="51A530D9" w14:textId="77777777" w:rsidR="00C25C79" w:rsidRPr="00C25C79" w:rsidRDefault="00C25C79" w:rsidP="00C25C79">
      <w:pPr>
        <w:spacing w:after="240"/>
      </w:pPr>
      <w:r w:rsidRPr="002F3622">
        <w:t xml:space="preserve">The increase in safety of the web app is significant, given that it covers all things related to the guarding of confidential data, PII, personal3, intellectual capital, secure health data (PHI), hacker information systems, and the loss of criminals and rivals by national and </w:t>
      </w:r>
      <w:r w:rsidRPr="00C25C79">
        <w:t>manufacturers [8]. Cybersecurity risks are growing, propelled by the use of global networking and cloud computing to store confidential data and personal details, such as Amazon Web Services. The pervasive misconfiguration of cloud resources together with increasingly advanced cybercriminals ensures that the possibility of an effective cyber assault or data theft for your company is on the increase [13].</w:t>
      </w:r>
    </w:p>
    <w:p w14:paraId="5BF78276" w14:textId="436D5455" w:rsidR="001E3E3D" w:rsidRDefault="001E3E3D" w:rsidP="008E7E05">
      <w:pPr>
        <w:pStyle w:val="09bLevel02"/>
      </w:pPr>
      <w:bookmarkStart w:id="30" w:name="_Toc74296346"/>
      <w:r w:rsidRPr="008E7E05">
        <w:t>Objective of Research</w:t>
      </w:r>
      <w:bookmarkEnd w:id="30"/>
      <w:r w:rsidRPr="008E7E05">
        <w:t xml:space="preserve"> </w:t>
      </w:r>
    </w:p>
    <w:p w14:paraId="76967CE4" w14:textId="77777777" w:rsidR="00E21D19" w:rsidRDefault="00E21D19" w:rsidP="00E21D19">
      <w:pPr>
        <w:pStyle w:val="29Listing"/>
        <w:rPr>
          <w:lang w:eastAsia="en-US"/>
        </w:rPr>
      </w:pPr>
      <w:r w:rsidRPr="00E21D19">
        <w:rPr>
          <w:lang w:eastAsia="en-US"/>
        </w:rPr>
        <w:t>This research concentrates on the development of new techniques….</w:t>
      </w:r>
    </w:p>
    <w:p w14:paraId="54491ACB" w14:textId="3742B3E5" w:rsidR="00A10CD7" w:rsidRDefault="00A10CD7" w:rsidP="00A10CD7">
      <w:pPr>
        <w:pStyle w:val="29Listing"/>
        <w:numPr>
          <w:ilvl w:val="0"/>
          <w:numId w:val="6"/>
        </w:numPr>
      </w:pPr>
      <w:r w:rsidRPr="00A10CD7">
        <w:t>To detects Unknown,  Zero-Day Attacks and Exploits</w:t>
      </w:r>
    </w:p>
    <w:p w14:paraId="2601DDA8" w14:textId="77777777" w:rsidR="00E21D19" w:rsidRPr="00A10CD7" w:rsidRDefault="00E21D19" w:rsidP="00E21D19">
      <w:pPr>
        <w:pStyle w:val="29Listing"/>
        <w:numPr>
          <w:ilvl w:val="0"/>
          <w:numId w:val="6"/>
        </w:numPr>
      </w:pPr>
      <w:r w:rsidRPr="00A10CD7">
        <w:t>To provide more secure and accurate protection to web applications.</w:t>
      </w:r>
    </w:p>
    <w:p w14:paraId="14FC16C2" w14:textId="77777777" w:rsidR="00E21D19" w:rsidRPr="00A10CD7" w:rsidRDefault="00E21D19" w:rsidP="00E21D19">
      <w:pPr>
        <w:pStyle w:val="29Listing"/>
        <w:ind w:left="720"/>
      </w:pPr>
    </w:p>
    <w:p w14:paraId="6363F261" w14:textId="7DBA5897" w:rsidR="00094E76" w:rsidRDefault="00EB04FA" w:rsidP="00094E76">
      <w:pPr>
        <w:pStyle w:val="09bLevel02"/>
      </w:pPr>
      <w:bookmarkStart w:id="31" w:name="_Toc74296347"/>
      <w:r w:rsidRPr="007E5B9B">
        <w:t>Organization of the Thesis</w:t>
      </w:r>
      <w:bookmarkEnd w:id="31"/>
    </w:p>
    <w:p w14:paraId="752CC28E" w14:textId="77777777" w:rsidR="00A10C1B" w:rsidRPr="00A10C1B" w:rsidRDefault="00A10C1B" w:rsidP="00A10C1B">
      <w:pPr>
        <w:spacing w:after="240"/>
      </w:pPr>
      <w:r>
        <w:t>The project contains five chapters. These are ordinarily defined as follows:</w:t>
      </w:r>
    </w:p>
    <w:p w14:paraId="5130AFBB" w14:textId="77777777" w:rsidR="00A10C1B" w:rsidRPr="00A10C1B" w:rsidRDefault="00A10C1B" w:rsidP="00A10C1B">
      <w:pPr>
        <w:spacing w:after="240"/>
      </w:pPr>
      <w:r>
        <w:t>The first chapter reveals the inception of the project. The issue and study inspiration are mentioned in this chapter. The study goals of the study are therefore illustrated. The following chapters would go into the different facets of this project in depth.</w:t>
      </w:r>
    </w:p>
    <w:p w14:paraId="53D2735F" w14:textId="77777777" w:rsidR="00A10C1B" w:rsidRPr="00A10C1B" w:rsidRDefault="00A10C1B" w:rsidP="00A10C1B">
      <w:pPr>
        <w:spacing w:after="240"/>
      </w:pPr>
      <w:r>
        <w:t>The second chapter analyses related works done by others, focusing on contrasting the functionality and limitations.</w:t>
      </w:r>
    </w:p>
    <w:p w14:paraId="1A251ED2" w14:textId="77777777" w:rsidR="00A10C1B" w:rsidRDefault="00A10C1B" w:rsidP="00A10C1B">
      <w:pPr>
        <w:spacing w:after="240"/>
      </w:pPr>
      <w:r>
        <w:t xml:space="preserve">Chapter 3 reflects on the methods for system construction and process flow in-depth of this project. It reveals the strategies and the algorithms that will be used in performing the analysis. </w:t>
      </w:r>
    </w:p>
    <w:p w14:paraId="4BA0E691" w14:textId="0F3FB590" w:rsidR="00A10C1B" w:rsidRPr="00A10C1B" w:rsidRDefault="00A10C1B" w:rsidP="00A10C1B">
      <w:pPr>
        <w:spacing w:after="240"/>
      </w:pPr>
      <w:r>
        <w:t>Chapter 4 outlines the study, specification, and implementation of the framework in depth.</w:t>
      </w:r>
    </w:p>
    <w:p w14:paraId="76BA2775" w14:textId="5E9AFB0C" w:rsidR="007553F6" w:rsidRDefault="00A10C1B" w:rsidP="00A10C1B">
      <w:pPr>
        <w:spacing w:after="240"/>
      </w:pPr>
      <w:r>
        <w:lastRenderedPageBreak/>
        <w:t>Chapter 5 concentrates on the specifics of the findings and the discussion of our analysis. The last chapter ends the overall report to explore our study's contribution and potential work.</w:t>
      </w:r>
    </w:p>
    <w:p w14:paraId="2CD2E7E4" w14:textId="16D1B721" w:rsidR="00E14E7B" w:rsidRPr="00E14E7B" w:rsidRDefault="007553F6" w:rsidP="007553F6">
      <w:pPr>
        <w:pStyle w:val="11Normal02-SecondOnwardParagraph"/>
      </w:pPr>
      <w:r>
        <w:br w:type="page"/>
      </w:r>
    </w:p>
    <w:p w14:paraId="16321A6F" w14:textId="77777777" w:rsidR="001E3E3D" w:rsidRPr="001E3E3D" w:rsidRDefault="001E3E3D" w:rsidP="009479B6">
      <w:pPr>
        <w:pStyle w:val="09aLevel01"/>
      </w:pPr>
      <w:r w:rsidRPr="001E3E3D">
        <w:lastRenderedPageBreak/>
        <w:br/>
      </w:r>
      <w:r w:rsidRPr="001E3E3D">
        <w:br/>
      </w:r>
      <w:r w:rsidRPr="001E3E3D">
        <w:br/>
      </w:r>
      <w:bookmarkStart w:id="32" w:name="_Toc74296348"/>
      <w:r w:rsidRPr="001E3E3D">
        <w:t>Literature Review</w:t>
      </w:r>
      <w:bookmarkEnd w:id="32"/>
    </w:p>
    <w:p w14:paraId="1B2CD12B" w14:textId="0EBB6CCC" w:rsidR="001E3E3D" w:rsidRPr="004550D6" w:rsidRDefault="00F34B2D" w:rsidP="004550D6">
      <w:pPr>
        <w:pStyle w:val="09bLevel02"/>
      </w:pPr>
      <w:r w:rsidRPr="004550D6">
        <w:t xml:space="preserve"> </w:t>
      </w:r>
      <w:bookmarkStart w:id="33" w:name="_Toc74296349"/>
      <w:r w:rsidR="001E3E3D" w:rsidRPr="004550D6">
        <w:t>Introduction</w:t>
      </w:r>
      <w:bookmarkEnd w:id="33"/>
    </w:p>
    <w:p w14:paraId="5695D83C" w14:textId="26E1636C" w:rsidR="006F470C" w:rsidRPr="00F61CD6" w:rsidRDefault="006F470C" w:rsidP="00F61CD6">
      <w:pPr>
        <w:pStyle w:val="10Normal01-FirstParagraph"/>
      </w:pPr>
      <w:r w:rsidRPr="00F61CD6">
        <w:t>This chapter casually reviews and discusses existing similar works related to the current project, “An intelligent web application firewall framework to prevent security attacks,” which will be developed. This chapter comprises three sections. The first section describes the scope of the project that contains details about WAF. The second section contains a table comparing three of the most popular WAF available right now. It describes the description, features, and limitations of every specific app. The third section discusses the gap achieved from the review.</w:t>
      </w:r>
    </w:p>
    <w:p w14:paraId="1C3B83FC" w14:textId="6C79C5BE" w:rsidR="00B82397" w:rsidRPr="00F61CD6" w:rsidRDefault="001E3E3D" w:rsidP="00B82397">
      <w:pPr>
        <w:pStyle w:val="09bLevel02"/>
      </w:pPr>
      <w:bookmarkStart w:id="34" w:name="_Toc74296350"/>
      <w:r w:rsidRPr="008E7E05">
        <w:t>Scope of Research</w:t>
      </w:r>
      <w:bookmarkEnd w:id="34"/>
    </w:p>
    <w:p w14:paraId="4E247171" w14:textId="30E768EF" w:rsidR="00B82397" w:rsidRDefault="0060094F" w:rsidP="00537E80">
      <w:pPr>
        <w:pStyle w:val="10Normal01-FirstParagraph"/>
      </w:pPr>
      <w:r>
        <w:t xml:space="preserve">WAF protects web applications from malicious traffic movement to the web application by tracking, filtering, and stopping illegal data from leaving the app. It adheres to policies that help decide which traffic is malicious and </w:t>
      </w:r>
      <w:r w:rsidRPr="0060094F">
        <w:t>safe [14].</w:t>
      </w:r>
    </w:p>
    <w:p w14:paraId="38B165B4" w14:textId="5D0DDCB8" w:rsidR="00F76A10" w:rsidRPr="00F76A10" w:rsidRDefault="00F76A10" w:rsidP="00F76A10">
      <w:pPr>
        <w:pStyle w:val="11Normal02-SecondOnwardParagraph"/>
      </w:pPr>
      <w:r>
        <w:rPr>
          <w:noProof/>
        </w:rPr>
        <mc:AlternateContent>
          <mc:Choice Requires="wps">
            <w:drawing>
              <wp:anchor distT="0" distB="0" distL="114300" distR="114300" simplePos="0" relativeHeight="251662338" behindDoc="1" locked="0" layoutInCell="1" allowOverlap="1" wp14:anchorId="77D96618" wp14:editId="694197EB">
                <wp:simplePos x="0" y="0"/>
                <wp:positionH relativeFrom="margin">
                  <wp:align>right</wp:align>
                </wp:positionH>
                <wp:positionV relativeFrom="paragraph">
                  <wp:posOffset>2736850</wp:posOffset>
                </wp:positionV>
                <wp:extent cx="5287645" cy="635"/>
                <wp:effectExtent l="0" t="0" r="8255" b="6350"/>
                <wp:wrapTight wrapText="bothSides">
                  <wp:wrapPolygon edited="0">
                    <wp:start x="0" y="0"/>
                    <wp:lineTo x="0" y="20868"/>
                    <wp:lineTo x="21556" y="20868"/>
                    <wp:lineTo x="21556"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5287645" cy="635"/>
                        </a:xfrm>
                        <a:prstGeom prst="rect">
                          <a:avLst/>
                        </a:prstGeom>
                        <a:solidFill>
                          <a:prstClr val="white"/>
                        </a:solidFill>
                        <a:ln>
                          <a:noFill/>
                        </a:ln>
                      </wps:spPr>
                      <wps:txbx>
                        <w:txbxContent>
                          <w:p w14:paraId="14640B30" w14:textId="48B4C5CC" w:rsidR="00F76A10" w:rsidRPr="00E07250" w:rsidRDefault="00F76A10" w:rsidP="00F76A10">
                            <w:pPr>
                              <w:pStyle w:val="15aCaption-Center"/>
                              <w:rPr>
                                <w:sz w:val="24"/>
                                <w:szCs w:val="24"/>
                              </w:rPr>
                            </w:pPr>
                            <w:bookmarkStart w:id="35" w:name="_Toc74296417"/>
                            <w:r>
                              <w:t xml:space="preserve">Figure </w:t>
                            </w:r>
                            <w:r w:rsidR="00B5445D">
                              <w:fldChar w:fldCharType="begin"/>
                            </w:r>
                            <w:r w:rsidR="00B5445D">
                              <w:instrText xml:space="preserve"> SEQ Figure \* ARABIC </w:instrText>
                            </w:r>
                            <w:r w:rsidR="00B5445D">
                              <w:fldChar w:fldCharType="separate"/>
                            </w:r>
                            <w:r w:rsidR="00556864">
                              <w:rPr>
                                <w:noProof/>
                              </w:rPr>
                              <w:t>1</w:t>
                            </w:r>
                            <w:r w:rsidR="00B5445D">
                              <w:rPr>
                                <w:noProof/>
                              </w:rPr>
                              <w:fldChar w:fldCharType="end"/>
                            </w:r>
                            <w:r>
                              <w:t>: Basic structure of WAF</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D96618" id="_x0000_t202" coordsize="21600,21600" o:spt="202" path="m,l,21600r21600,l21600,xe">
                <v:stroke joinstyle="miter"/>
                <v:path gradientshapeok="t" o:connecttype="rect"/>
              </v:shapetype>
              <v:shape id="Text Box 51" o:spid="_x0000_s1026" type="#_x0000_t202" style="position:absolute;left:0;text-align:left;margin-left:365.15pt;margin-top:215.5pt;width:416.35pt;height:.05pt;z-index:-25165414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" stroked="f">
                <v:textbox style="mso-fit-shape-to-text:t" inset="0,0,0,0">
                  <w:txbxContent>
                    <w:p w14:paraId="14640B30" w14:textId="48B4C5CC" w:rsidR="00F76A10" w:rsidRPr="00E07250" w:rsidRDefault="00F76A10" w:rsidP="00F76A10">
                      <w:pPr>
                        <w:pStyle w:val="15aCaption-Center"/>
                        <w:rPr>
                          <w:sz w:val="24"/>
                          <w:szCs w:val="24"/>
                        </w:rPr>
                      </w:pPr>
                      <w:bookmarkStart w:id="36" w:name="_Toc74296417"/>
                      <w:r>
                        <w:t xml:space="preserve">Figure </w:t>
                      </w:r>
                      <w:fldSimple w:instr=" SEQ Figure \* ARABIC ">
                        <w:r w:rsidR="00556864">
                          <w:rPr>
                            <w:noProof/>
                          </w:rPr>
                          <w:t>1</w:t>
                        </w:r>
                      </w:fldSimple>
                      <w:r>
                        <w:t>: Basic structure of WAF</w:t>
                      </w:r>
                      <w:bookmarkEnd w:id="36"/>
                    </w:p>
                  </w:txbxContent>
                </v:textbox>
                <w10:wrap type="tight" anchorx="margin"/>
              </v:shape>
            </w:pict>
          </mc:Fallback>
        </mc:AlternateContent>
      </w:r>
      <w:r w:rsidRPr="00F76A10">
        <w:rPr>
          <w:noProof/>
        </w:rPr>
        <w:drawing>
          <wp:anchor distT="0" distB="0" distL="114300" distR="114300" simplePos="0" relativeHeight="251660290" behindDoc="1" locked="0" layoutInCell="1" allowOverlap="1" wp14:anchorId="340F8744" wp14:editId="52C515D7">
            <wp:simplePos x="0" y="0"/>
            <wp:positionH relativeFrom="margin">
              <wp:posOffset>0</wp:posOffset>
            </wp:positionH>
            <wp:positionV relativeFrom="paragraph">
              <wp:posOffset>518160</wp:posOffset>
            </wp:positionV>
            <wp:extent cx="5287645" cy="2392045"/>
            <wp:effectExtent l="0" t="0" r="8255" b="8255"/>
            <wp:wrapTight wrapText="bothSides">
              <wp:wrapPolygon edited="0">
                <wp:start x="311" y="0"/>
                <wp:lineTo x="0" y="344"/>
                <wp:lineTo x="0" y="21331"/>
                <wp:lineTo x="311" y="21503"/>
                <wp:lineTo x="21245" y="21503"/>
                <wp:lineTo x="21556" y="21331"/>
                <wp:lineTo x="21556" y="344"/>
                <wp:lineTo x="21245" y="0"/>
                <wp:lineTo x="311"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7645" cy="2392045"/>
                    </a:xfrm>
                    <a:prstGeom prst="rect">
                      <a:avLst/>
                    </a:prstGeom>
                    <a:ln>
                      <a:noFill/>
                    </a:ln>
                    <a:effectLst>
                      <a:softEdge rad="112500"/>
                    </a:effectLst>
                  </pic:spPr>
                </pic:pic>
              </a:graphicData>
            </a:graphic>
          </wp:anchor>
        </w:drawing>
      </w:r>
    </w:p>
    <w:p w14:paraId="59CD8454" w14:textId="11AD0E34" w:rsidR="00776BFC" w:rsidRDefault="00776BFC" w:rsidP="00E250AF">
      <w:pPr>
        <w:pStyle w:val="11Normal02-SecondOnwardParagraph"/>
        <w:ind w:firstLine="0"/>
      </w:pPr>
      <w:r>
        <w:lastRenderedPageBreak/>
        <w:t>WAF has the following methods to block or minimize threats</w:t>
      </w:r>
      <w:r w:rsidRPr="00776BFC">
        <w:t>:</w:t>
      </w:r>
    </w:p>
    <w:p w14:paraId="3C5A62B5" w14:textId="6B0139D0" w:rsidR="00776BFC" w:rsidRPr="00776BFC" w:rsidRDefault="00776BFC" w:rsidP="00F61CD6">
      <w:pPr>
        <w:pStyle w:val="11Normal02-SecondOnwardParagraph"/>
      </w:pPr>
      <w:r>
        <w:t>Cross-site (XSS)</w:t>
      </w:r>
      <w:r w:rsidR="00B37D60">
        <w:t>:</w:t>
      </w:r>
      <w:r>
        <w:t xml:space="preserve"> </w:t>
      </w:r>
      <w:r w:rsidR="00B37D60">
        <w:t>It</w:t>
      </w:r>
      <w:r>
        <w:t xml:space="preserve"> is one of the most popular assault vectors. This is when an intruder injects malicious code to manipulate session cookies in the client's browser. And then, confidential data is thieved, or even material is rewritten to reveal false facts. WAFs may be designed to apply Content Security Policy to deter XSS assaults.</w:t>
      </w:r>
    </w:p>
    <w:p w14:paraId="72898B93" w14:textId="77777777" w:rsidR="00776BFC" w:rsidRPr="00776BFC" w:rsidRDefault="00776BFC" w:rsidP="00F61CD6">
      <w:pPr>
        <w:pStyle w:val="11Normal02-SecondOnwardParagraph"/>
      </w:pPr>
      <w:r>
        <w:t>Misconfigured servers: unsafe configurations - for example, the main intruder priorities are default credentials and guest accounts. These vulnerabilities are created primarily when managers fail to implement best practices in protection. WAFs will enforce protection guidelines and reject unsafe protocols, thus mitigating the effect of malfunctioning devices.</w:t>
      </w:r>
    </w:p>
    <w:p w14:paraId="21BC6DBB" w14:textId="77777777" w:rsidR="00776BFC" w:rsidRPr="00776BFC" w:rsidRDefault="00776BFC" w:rsidP="00F61CD6">
      <w:pPr>
        <w:pStyle w:val="11Normal02-SecondOnwardParagraph"/>
      </w:pPr>
      <w:r>
        <w:t>SQL injection: Websites with insufficient input validation are opened in code injection vulnerabilities. In order to obtain unauthorized entry to accounts, attackers attempt to sneak into SQL claims. WAFs will identify and prevent certain attempts.</w:t>
      </w:r>
    </w:p>
    <w:p w14:paraId="54CA64FE" w14:textId="77777777" w:rsidR="00776BFC" w:rsidRPr="00776BFC" w:rsidRDefault="00776BFC" w:rsidP="00F61CD6">
      <w:pPr>
        <w:pStyle w:val="11Normal02-SecondOnwardParagraph"/>
      </w:pPr>
      <w:r>
        <w:t>Known bugs are still open to obsolete applications and databases.</w:t>
      </w:r>
    </w:p>
    <w:p w14:paraId="739137BE" w14:textId="77777777" w:rsidR="00776BFC" w:rsidRPr="00776BFC" w:rsidRDefault="00776BFC" w:rsidP="00F61CD6">
      <w:pPr>
        <w:pStyle w:val="11Normal02-SecondOnwardParagraph"/>
      </w:pPr>
      <w:r>
        <w:t>WAFs will block established vulnerabilities before patching is carried out, thereby acting as a stop-gap remedy.</w:t>
      </w:r>
    </w:p>
    <w:p w14:paraId="25145B34" w14:textId="77777777" w:rsidR="00776BFC" w:rsidRPr="00776BFC" w:rsidRDefault="00776BFC" w:rsidP="00F61CD6">
      <w:pPr>
        <w:pStyle w:val="11Normal02-SecondOnwardParagraph"/>
      </w:pPr>
      <w:r>
        <w:t>Insufficient logging and surveillance: Comprehensive traffic logging can result in early malicious activity detection. A WAF serves as a central logging point and alerts managers of ongoing threats [15]</w:t>
      </w:r>
    </w:p>
    <w:p w14:paraId="486C439C" w14:textId="709A9104" w:rsidR="002E7E58" w:rsidRPr="00C030FB" w:rsidRDefault="00B82397" w:rsidP="00F61CD6">
      <w:pPr>
        <w:pStyle w:val="11Normal02-SecondOnwardParagraph"/>
        <w:sectPr w:rsidR="002E7E58" w:rsidRPr="00C030FB" w:rsidSect="00182955">
          <w:headerReference w:type="first" r:id="rId19"/>
          <w:footerReference w:type="first" r:id="rId20"/>
          <w:footnotePr>
            <w:numRestart w:val="eachSect"/>
          </w:footnotePr>
          <w:pgSz w:w="11900" w:h="16840" w:code="9"/>
          <w:pgMar w:top="1701" w:right="1418" w:bottom="1418" w:left="2155" w:header="851" w:footer="851" w:gutter="0"/>
          <w:cols w:space="708"/>
          <w:titlePg/>
          <w:docGrid w:linePitch="360"/>
        </w:sectPr>
      </w:pPr>
      <w:r w:rsidRPr="00B82397">
        <w:t>Access control and sensitive data exposure: attackers may try to steal sensitive data by scanning a website structure and exploiting unsecured resources</w:t>
      </w:r>
      <w:r w:rsidR="00167B2A">
        <w:t xml:space="preserve"> [16]</w:t>
      </w:r>
      <w:r w:rsidRPr="00B82397">
        <w:t xml:space="preserve">. </w:t>
      </w:r>
      <w:r w:rsidR="004F0962" w:rsidRPr="004F0962">
        <w:t>WAFs can be used to lock parts of the website and to only allow trusted parties access.</w:t>
      </w:r>
    </w:p>
    <w:p w14:paraId="3D7D0E8E" w14:textId="4B051986" w:rsidR="001E3E3D" w:rsidRDefault="006B795D" w:rsidP="008E7E05">
      <w:pPr>
        <w:pStyle w:val="09bLevel02"/>
      </w:pPr>
      <w:bookmarkStart w:id="36" w:name="_Toc74296351"/>
      <w:r>
        <w:lastRenderedPageBreak/>
        <w:t>Similar Existing works</w:t>
      </w:r>
      <w:bookmarkEnd w:id="36"/>
    </w:p>
    <w:p w14:paraId="1DB0FFD0" w14:textId="12557C4D" w:rsidR="007E629A" w:rsidRPr="00BD4B4D" w:rsidRDefault="007E629A" w:rsidP="00BD4B4D">
      <w:pPr>
        <w:pStyle w:val="10Normal01-FirstParagraph"/>
      </w:pPr>
      <w:r w:rsidRPr="00BD4B4D">
        <w:t>There are already many works on WAF that exist. Some of the most popular WAF has been reviewed below:</w:t>
      </w:r>
    </w:p>
    <w:p w14:paraId="667037DE" w14:textId="5C0E61C1" w:rsidR="007E629A" w:rsidRPr="007E629A" w:rsidRDefault="007E629A" w:rsidP="007E629A">
      <w:pPr>
        <w:pStyle w:val="15aCaption-Center"/>
      </w:pPr>
    </w:p>
    <w:p w14:paraId="26DED217" w14:textId="43C9AC07" w:rsidR="003649CF" w:rsidRDefault="003649CF" w:rsidP="003649CF">
      <w:pPr>
        <w:pStyle w:val="15aCaption-Center"/>
      </w:pPr>
      <w:bookmarkStart w:id="37" w:name="_Toc74296413"/>
      <w:r>
        <w:t xml:space="preserve">Table </w:t>
      </w:r>
      <w:r w:rsidR="00B5445D">
        <w:fldChar w:fldCharType="begin"/>
      </w:r>
      <w:r w:rsidR="00B5445D">
        <w:instrText xml:space="preserve"> SEQ Table \* ARABIC </w:instrText>
      </w:r>
      <w:r w:rsidR="00B5445D">
        <w:fldChar w:fldCharType="separate"/>
      </w:r>
      <w:r w:rsidR="00556864">
        <w:rPr>
          <w:noProof/>
        </w:rPr>
        <w:t>1</w:t>
      </w:r>
      <w:r w:rsidR="00B5445D">
        <w:rPr>
          <w:noProof/>
        </w:rPr>
        <w:fldChar w:fldCharType="end"/>
      </w:r>
      <w:r>
        <w:t xml:space="preserve">: </w:t>
      </w:r>
      <w:r w:rsidRPr="00C8707F">
        <w:t>Review of most popular existing similar works</w:t>
      </w:r>
      <w:bookmarkEnd w:id="37"/>
    </w:p>
    <w:tbl>
      <w:tblPr>
        <w:tblStyle w:val="TableGrid"/>
        <w:tblW w:w="14935" w:type="dxa"/>
        <w:tblLook w:val="04A0" w:firstRow="1" w:lastRow="0" w:firstColumn="1" w:lastColumn="0" w:noHBand="0" w:noVBand="1"/>
      </w:tblPr>
      <w:tblGrid>
        <w:gridCol w:w="1218"/>
        <w:gridCol w:w="2006"/>
        <w:gridCol w:w="4425"/>
        <w:gridCol w:w="3691"/>
        <w:gridCol w:w="3595"/>
      </w:tblGrid>
      <w:tr w:rsidR="007E629A" w14:paraId="0DD0D38A" w14:textId="77777777" w:rsidTr="007E629A">
        <w:tc>
          <w:tcPr>
            <w:tcW w:w="1218" w:type="dxa"/>
          </w:tcPr>
          <w:p w14:paraId="33A09631" w14:textId="77777777" w:rsidR="007E629A" w:rsidRPr="007E629A" w:rsidRDefault="007E629A" w:rsidP="00D53F7D">
            <w:pPr>
              <w:pStyle w:val="11Normal02-SecondOnwardParagraph"/>
              <w:ind w:firstLine="0"/>
            </w:pPr>
            <w:r w:rsidRPr="007E629A">
              <w:t>SL No.</w:t>
            </w:r>
          </w:p>
        </w:tc>
        <w:tc>
          <w:tcPr>
            <w:tcW w:w="2006" w:type="dxa"/>
          </w:tcPr>
          <w:p w14:paraId="32AE98D3" w14:textId="77777777" w:rsidR="007E629A" w:rsidRPr="007E629A" w:rsidRDefault="007E629A" w:rsidP="007E629A">
            <w:pPr>
              <w:pStyle w:val="11Normal02-SecondOnwardParagraph"/>
            </w:pPr>
            <w:r w:rsidRPr="007E629A">
              <w:t>Name</w:t>
            </w:r>
          </w:p>
        </w:tc>
        <w:tc>
          <w:tcPr>
            <w:tcW w:w="4425" w:type="dxa"/>
          </w:tcPr>
          <w:p w14:paraId="6F29AFA1" w14:textId="77777777" w:rsidR="007E629A" w:rsidRPr="007E629A" w:rsidRDefault="007E629A" w:rsidP="007E629A">
            <w:pPr>
              <w:pStyle w:val="11Normal02-SecondOnwardParagraph"/>
            </w:pPr>
            <w:r w:rsidRPr="007E629A">
              <w:t>Descriptions</w:t>
            </w:r>
          </w:p>
        </w:tc>
        <w:tc>
          <w:tcPr>
            <w:tcW w:w="3691" w:type="dxa"/>
          </w:tcPr>
          <w:p w14:paraId="2D4394EF" w14:textId="77777777" w:rsidR="007E629A" w:rsidRPr="007E629A" w:rsidRDefault="007E629A" w:rsidP="007E629A">
            <w:pPr>
              <w:pStyle w:val="11Normal02-SecondOnwardParagraph"/>
            </w:pPr>
            <w:r w:rsidRPr="007E629A">
              <w:t>Features</w:t>
            </w:r>
          </w:p>
        </w:tc>
        <w:tc>
          <w:tcPr>
            <w:tcW w:w="3595" w:type="dxa"/>
          </w:tcPr>
          <w:p w14:paraId="14B5642D" w14:textId="77777777" w:rsidR="007E629A" w:rsidRPr="007E629A" w:rsidRDefault="007E629A" w:rsidP="007E629A">
            <w:pPr>
              <w:pStyle w:val="11Normal02-SecondOnwardParagraph"/>
            </w:pPr>
            <w:r w:rsidRPr="007E629A">
              <w:t>Limitations</w:t>
            </w:r>
          </w:p>
        </w:tc>
      </w:tr>
      <w:tr w:rsidR="007E629A" w14:paraId="52788DF4" w14:textId="77777777" w:rsidTr="007E629A">
        <w:tc>
          <w:tcPr>
            <w:tcW w:w="1218" w:type="dxa"/>
          </w:tcPr>
          <w:p w14:paraId="1F5009A9" w14:textId="77777777" w:rsidR="007E629A" w:rsidRPr="007E629A" w:rsidRDefault="007E629A" w:rsidP="007E629A">
            <w:pPr>
              <w:pStyle w:val="11Normal02-SecondOnwardParagraph"/>
            </w:pPr>
            <w:r w:rsidRPr="007E629A">
              <w:t>1</w:t>
            </w:r>
          </w:p>
        </w:tc>
        <w:tc>
          <w:tcPr>
            <w:tcW w:w="2006" w:type="dxa"/>
          </w:tcPr>
          <w:p w14:paraId="5C8F5888" w14:textId="77777777" w:rsidR="007E629A" w:rsidRPr="007E629A" w:rsidRDefault="007E629A" w:rsidP="0049002D">
            <w:pPr>
              <w:pStyle w:val="11Normal02-SecondOnwardParagraph"/>
              <w:ind w:firstLine="0"/>
            </w:pPr>
            <w:r w:rsidRPr="007E629A">
              <w:t>Fortinet FortiWeb</w:t>
            </w:r>
          </w:p>
        </w:tc>
        <w:tc>
          <w:tcPr>
            <w:tcW w:w="4425" w:type="dxa"/>
          </w:tcPr>
          <w:p w14:paraId="024445D5" w14:textId="6418CB60" w:rsidR="007E629A" w:rsidRPr="007E629A" w:rsidRDefault="004C7BD6" w:rsidP="00232F94">
            <w:pPr>
              <w:spacing w:after="240"/>
            </w:pPr>
            <w:r w:rsidRPr="004C7BD6">
              <w:t>FortiWeb is a web application firewall (WAF) that protects hosted web-based applications from exploit-based assaults. It integrates into the Fortinet Security Fabric and shares bidirectional threat intelligence with FortiGate enterprise firewalls, FortiSandbox sandboxing solutions, with automation of security workflows and processes.</w:t>
            </w:r>
          </w:p>
        </w:tc>
        <w:tc>
          <w:tcPr>
            <w:tcW w:w="3691" w:type="dxa"/>
          </w:tcPr>
          <w:p w14:paraId="1242C0C4" w14:textId="77777777" w:rsidR="0089577C" w:rsidRPr="0089577C" w:rsidRDefault="0089577C" w:rsidP="0089577C">
            <w:pPr>
              <w:spacing w:after="240"/>
            </w:pPr>
            <w:r w:rsidRPr="0089577C">
              <w:t>Security: Quite excellent. NSS Labs rated it on track with three other leaders in security efficiency, with a 98 per cent blocking rate.</w:t>
            </w:r>
          </w:p>
          <w:p w14:paraId="426DE13A" w14:textId="25E9D335" w:rsidR="007E629A" w:rsidRPr="007E629A" w:rsidRDefault="0089577C" w:rsidP="0089577C">
            <w:pPr>
              <w:pStyle w:val="11Normal02-SecondOnwardParagraph"/>
              <w:ind w:firstLine="0"/>
            </w:pPr>
            <w:r w:rsidRPr="0089577C">
              <w:t>Implementation: Awesome. Its fastest advertised protected WAF throughput is 20 Gbps, though models start at 25 Mbps.</w:t>
            </w:r>
          </w:p>
        </w:tc>
        <w:tc>
          <w:tcPr>
            <w:tcW w:w="3595" w:type="dxa"/>
          </w:tcPr>
          <w:p w14:paraId="0C663D20" w14:textId="77777777" w:rsidR="007E629A" w:rsidRPr="007E629A" w:rsidRDefault="007E629A" w:rsidP="00232F94">
            <w:pPr>
              <w:spacing w:after="240"/>
            </w:pPr>
            <w:r w:rsidRPr="007E629A">
              <w:t>Alliance with other cloud-based DDoS protection assistance such as Cloudflare, Akamai, Arbor, etc.</w:t>
            </w:r>
          </w:p>
          <w:p w14:paraId="4175778F" w14:textId="72D63AF5" w:rsidR="007E629A" w:rsidRPr="007E629A" w:rsidRDefault="007E629A" w:rsidP="00232F94">
            <w:pPr>
              <w:spacing w:after="240"/>
            </w:pPr>
            <w:r w:rsidRPr="007E629A">
              <w:t xml:space="preserve">Doesn't provide protection for Brute Force. </w:t>
            </w:r>
          </w:p>
        </w:tc>
      </w:tr>
      <w:tr w:rsidR="007E629A" w14:paraId="158E250C" w14:textId="77777777" w:rsidTr="007E629A">
        <w:tc>
          <w:tcPr>
            <w:tcW w:w="1218" w:type="dxa"/>
          </w:tcPr>
          <w:p w14:paraId="75EA9DC8" w14:textId="77777777" w:rsidR="007E629A" w:rsidRPr="007E629A" w:rsidRDefault="007E629A" w:rsidP="007E629A">
            <w:pPr>
              <w:pStyle w:val="11Normal02-SecondOnwardParagraph"/>
            </w:pPr>
            <w:r w:rsidRPr="007E629A">
              <w:lastRenderedPageBreak/>
              <w:t>2</w:t>
            </w:r>
          </w:p>
        </w:tc>
        <w:tc>
          <w:tcPr>
            <w:tcW w:w="2006" w:type="dxa"/>
          </w:tcPr>
          <w:p w14:paraId="44B4012F" w14:textId="77777777" w:rsidR="007E629A" w:rsidRPr="007E629A" w:rsidRDefault="007E629A" w:rsidP="00EF2C3E">
            <w:pPr>
              <w:pStyle w:val="Heading2"/>
              <w:jc w:val="both"/>
              <w:outlineLvl w:val="1"/>
            </w:pPr>
            <w:r w:rsidRPr="007E629A">
              <w:t xml:space="preserve">CITRIX NETSCALER </w:t>
            </w:r>
          </w:p>
        </w:tc>
        <w:tc>
          <w:tcPr>
            <w:tcW w:w="4425" w:type="dxa"/>
          </w:tcPr>
          <w:p w14:paraId="4851C3FE" w14:textId="77777777" w:rsidR="00A832FE" w:rsidRPr="00A832FE" w:rsidRDefault="00A832FE" w:rsidP="00A832FE">
            <w:pPr>
              <w:spacing w:after="240"/>
            </w:pPr>
            <w:r w:rsidRPr="00A832FE">
              <w:t>Citrix NetScaler AppFirewall is a WAF that monitors all bi-directional traffic in the fight against protection advisories, including SSL encrypted correspondence.</w:t>
            </w:r>
          </w:p>
          <w:p w14:paraId="489E47E8" w14:textId="6C59B3C0" w:rsidR="007E629A" w:rsidRPr="007E629A" w:rsidRDefault="007E629A" w:rsidP="00EF2C3E">
            <w:pPr>
              <w:pStyle w:val="11Normal02-SecondOnwardParagraph"/>
              <w:ind w:firstLine="0"/>
            </w:pPr>
          </w:p>
        </w:tc>
        <w:tc>
          <w:tcPr>
            <w:tcW w:w="3691" w:type="dxa"/>
          </w:tcPr>
          <w:p w14:paraId="27D94284" w14:textId="77777777" w:rsidR="00A832FE" w:rsidRPr="00A832FE" w:rsidRDefault="00A832FE" w:rsidP="00A832FE">
            <w:pPr>
              <w:spacing w:after="240"/>
            </w:pPr>
            <w:r w:rsidRPr="00A832FE">
              <w:t>Security: Very well. NSS Labs also achieved the maximum level of safety efficiency and the second-highest block rate at 99.07%.</w:t>
            </w:r>
          </w:p>
          <w:p w14:paraId="54D99280" w14:textId="77777777" w:rsidR="00A832FE" w:rsidRPr="00A832FE" w:rsidRDefault="00A832FE" w:rsidP="00A832FE">
            <w:pPr>
              <w:spacing w:after="240"/>
            </w:pPr>
            <w:r w:rsidRPr="00A832FE">
              <w:t>Performance: best performance in class. With 149,000 contacts per second and 184,400 transactions per second, NSS Labs ranked the best.</w:t>
            </w:r>
          </w:p>
          <w:p w14:paraId="665726DA" w14:textId="774186B2" w:rsidR="007E629A" w:rsidRPr="007E629A" w:rsidRDefault="007E629A" w:rsidP="00EF2C3E">
            <w:pPr>
              <w:pStyle w:val="11Normal02-SecondOnwardParagraph"/>
              <w:ind w:firstLine="0"/>
            </w:pPr>
          </w:p>
        </w:tc>
        <w:tc>
          <w:tcPr>
            <w:tcW w:w="3595" w:type="dxa"/>
          </w:tcPr>
          <w:p w14:paraId="10D79322" w14:textId="77777777" w:rsidR="00863826" w:rsidRPr="00863826" w:rsidRDefault="00863826" w:rsidP="00863826">
            <w:pPr>
              <w:spacing w:after="240"/>
            </w:pPr>
            <w:r w:rsidRPr="00863826">
              <w:t>There are restrictions on predictive policy learning, dashboard monitoring, and the capacity to prevent false warnings (false positive rate).</w:t>
            </w:r>
          </w:p>
          <w:p w14:paraId="4A937220" w14:textId="48E4E951" w:rsidR="007E629A" w:rsidRPr="007E629A" w:rsidRDefault="007E629A" w:rsidP="00EF2C3E">
            <w:pPr>
              <w:pStyle w:val="11Normal02-SecondOnwardParagraph"/>
              <w:ind w:firstLine="0"/>
            </w:pPr>
          </w:p>
        </w:tc>
      </w:tr>
      <w:tr w:rsidR="007E629A" w14:paraId="0B506C0B" w14:textId="77777777" w:rsidTr="007E629A">
        <w:tc>
          <w:tcPr>
            <w:tcW w:w="1218" w:type="dxa"/>
          </w:tcPr>
          <w:p w14:paraId="092FF4A9" w14:textId="77777777" w:rsidR="007E629A" w:rsidRPr="007E629A" w:rsidRDefault="007E629A" w:rsidP="007E629A">
            <w:pPr>
              <w:pStyle w:val="11Normal02-SecondOnwardParagraph"/>
            </w:pPr>
            <w:r w:rsidRPr="007E629A">
              <w:t>3</w:t>
            </w:r>
          </w:p>
        </w:tc>
        <w:tc>
          <w:tcPr>
            <w:tcW w:w="2006" w:type="dxa"/>
          </w:tcPr>
          <w:p w14:paraId="0FC9ACD2" w14:textId="77777777" w:rsidR="007E629A" w:rsidRPr="007E629A" w:rsidRDefault="007E629A" w:rsidP="00EF2C3E">
            <w:pPr>
              <w:pStyle w:val="11Normal02-SecondOnwardParagraph"/>
              <w:ind w:firstLine="0"/>
            </w:pPr>
            <w:r w:rsidRPr="007E629A">
              <w:t>Symantec WAF</w:t>
            </w:r>
          </w:p>
        </w:tc>
        <w:tc>
          <w:tcPr>
            <w:tcW w:w="4425" w:type="dxa"/>
          </w:tcPr>
          <w:p w14:paraId="46F7BB52" w14:textId="77777777" w:rsidR="007E629A" w:rsidRPr="007E629A" w:rsidRDefault="007E629A" w:rsidP="00232F94">
            <w:pPr>
              <w:spacing w:after="240"/>
            </w:pPr>
            <w:r w:rsidRPr="007E629A">
              <w:t>Symantec Web Application Firewall is built on the ProxySG principles. Clients can deploy it on-premises or in the cloud with AWS to prevent familiar attack patterns with signature-based engines.</w:t>
            </w:r>
          </w:p>
        </w:tc>
        <w:tc>
          <w:tcPr>
            <w:tcW w:w="3691" w:type="dxa"/>
          </w:tcPr>
          <w:p w14:paraId="28DA1A1F" w14:textId="77777777" w:rsidR="007E629A" w:rsidRPr="007E629A" w:rsidRDefault="007E629A" w:rsidP="00232F94">
            <w:pPr>
              <w:spacing w:after="240"/>
            </w:pPr>
            <w:r w:rsidRPr="007E629A">
              <w:t>Security: Fair. NSS Labs scored its block rate of only 91.07% and security effectiveness of 92.45%.</w:t>
            </w:r>
          </w:p>
          <w:p w14:paraId="5228EF3A" w14:textId="77777777" w:rsidR="007E629A" w:rsidRPr="007E629A" w:rsidRDefault="007E629A" w:rsidP="00232F94">
            <w:pPr>
              <w:spacing w:after="240"/>
            </w:pPr>
            <w:r w:rsidRPr="007E629A">
              <w:t>Performance: Fair. NSS Labs tested Blue Coat at only 1,905 connections and 1,600 transactions per second.</w:t>
            </w:r>
          </w:p>
        </w:tc>
        <w:tc>
          <w:tcPr>
            <w:tcW w:w="3595" w:type="dxa"/>
          </w:tcPr>
          <w:p w14:paraId="076E675B" w14:textId="77777777" w:rsidR="007E629A" w:rsidRPr="007E629A" w:rsidRDefault="007E629A" w:rsidP="00232F94">
            <w:pPr>
              <w:spacing w:after="240"/>
            </w:pPr>
            <w:r w:rsidRPr="007E629A">
              <w:t>It takes 4-5 hours to install.</w:t>
            </w:r>
          </w:p>
          <w:p w14:paraId="317FB506" w14:textId="77777777" w:rsidR="007E629A" w:rsidRPr="007E629A" w:rsidRDefault="007E629A" w:rsidP="00232F94">
            <w:pPr>
              <w:spacing w:after="240"/>
            </w:pPr>
            <w:r w:rsidRPr="007E629A">
              <w:t>Doesn't share attacking logs with user.</w:t>
            </w:r>
          </w:p>
        </w:tc>
      </w:tr>
    </w:tbl>
    <w:p w14:paraId="7175EBF5" w14:textId="77777777" w:rsidR="00E94456" w:rsidRDefault="00E94456" w:rsidP="007E629A">
      <w:pPr>
        <w:pStyle w:val="10Normal01-FirstParagraph"/>
        <w:rPr>
          <w:lang w:val="ms-MY"/>
        </w:rPr>
        <w:sectPr w:rsidR="00E94456" w:rsidSect="00E94456">
          <w:headerReference w:type="default" r:id="rId21"/>
          <w:footerReference w:type="default" r:id="rId22"/>
          <w:headerReference w:type="first" r:id="rId23"/>
          <w:footnotePr>
            <w:numRestart w:val="eachSect"/>
          </w:footnotePr>
          <w:pgSz w:w="16840" w:h="11900" w:orient="landscape" w:code="9"/>
          <w:pgMar w:top="2160" w:right="1699" w:bottom="1411" w:left="1411" w:header="850" w:footer="850" w:gutter="0"/>
          <w:cols w:space="708"/>
          <w:titlePg/>
          <w:docGrid w:linePitch="360"/>
        </w:sectPr>
      </w:pPr>
    </w:p>
    <w:p w14:paraId="70523D6F" w14:textId="77777777" w:rsidR="007E629A" w:rsidRPr="007E629A" w:rsidRDefault="007E629A" w:rsidP="007E629A">
      <w:pPr>
        <w:pStyle w:val="10Normal01-FirstParagraph"/>
        <w:rPr>
          <w:lang w:val="ms-MY"/>
        </w:rPr>
      </w:pPr>
    </w:p>
    <w:p w14:paraId="07C408F5" w14:textId="3AA49DE6" w:rsidR="00D40478" w:rsidRDefault="001E3E3D" w:rsidP="00D40478">
      <w:pPr>
        <w:pStyle w:val="09cLevel03"/>
      </w:pPr>
      <w:bookmarkStart w:id="38" w:name="_Toc74296352"/>
      <w:r w:rsidRPr="008E7E05">
        <w:t>General</w:t>
      </w:r>
      <w:bookmarkEnd w:id="38"/>
    </w:p>
    <w:p w14:paraId="3EBD3C8A" w14:textId="77777777" w:rsidR="00D40478" w:rsidRPr="00D40478" w:rsidRDefault="00D40478" w:rsidP="00BD4B4D">
      <w:pPr>
        <w:pStyle w:val="10Normal01-FirstParagraph"/>
      </w:pPr>
      <w:r w:rsidRPr="00BD4B4D">
        <w:t>Assuredly, WAFs are not an absolute innovation. For several years they have been available on the market, and there exist many vendors. It is clear from the Comparison of the three popular WAF that none of them is perfectly perfect</w:t>
      </w:r>
      <w:r w:rsidRPr="00D40478">
        <w:t>.</w:t>
      </w:r>
    </w:p>
    <w:p w14:paraId="7CC84F06" w14:textId="37D285A1" w:rsidR="00D40478" w:rsidRPr="00D40478" w:rsidRDefault="00D40478" w:rsidP="00D40478">
      <w:pPr>
        <w:pStyle w:val="11Normal02-SecondOnwardParagraph"/>
      </w:pPr>
      <w:r w:rsidRPr="00D40478">
        <w:t>No WAF is dealing with all OWASP Top Ten Web Application vulnerabilities efficiently. Most WAFs cannot Detect Unknown and Zero-Day Attacks, Exploits and do not share attack logs.</w:t>
      </w:r>
    </w:p>
    <w:p w14:paraId="584A5E70" w14:textId="77777777" w:rsidR="00D40478" w:rsidRPr="00D40478" w:rsidRDefault="00D40478" w:rsidP="00D40478">
      <w:pPr>
        <w:pStyle w:val="10Normal01-FirstParagraph"/>
      </w:pPr>
    </w:p>
    <w:p w14:paraId="0ACDD27B" w14:textId="70A1015D" w:rsidR="001760EA" w:rsidRDefault="00E06224" w:rsidP="00E06224">
      <w:pPr>
        <w:pStyle w:val="09bLevel02"/>
      </w:pPr>
      <w:bookmarkStart w:id="39" w:name="_Toc74296353"/>
      <w:r w:rsidRPr="00E06224">
        <w:t>Summary</w:t>
      </w:r>
      <w:bookmarkEnd w:id="39"/>
    </w:p>
    <w:p w14:paraId="76025A39" w14:textId="1197A64C" w:rsidR="003649CF" w:rsidRDefault="00D40478" w:rsidP="00D40478">
      <w:pPr>
        <w:pStyle w:val="10Normal01-FirstParagraph"/>
      </w:pPr>
      <w:r w:rsidRPr="00D40478">
        <w:t>Exploring the exact gap is the most critical and time-consuming procedure of the research. We have discovered the way by reviewing the existing similar works in this chapter.</w:t>
      </w:r>
    </w:p>
    <w:p w14:paraId="06A73138" w14:textId="22708C12" w:rsidR="001E3E3D" w:rsidRPr="00B02104" w:rsidRDefault="003649CF" w:rsidP="00B02104">
      <w:pPr>
        <w:pStyle w:val="11Normal02-SecondOnwardParagraph"/>
        <w:rPr>
          <w:rFonts w:cs="Times New Roman"/>
        </w:rPr>
      </w:pPr>
      <w:r>
        <w:br w:type="page"/>
      </w:r>
    </w:p>
    <w:p w14:paraId="5717DAC7" w14:textId="77777777" w:rsidR="001E3E3D" w:rsidRPr="001E3E3D" w:rsidRDefault="001E3E3D" w:rsidP="009479B6">
      <w:pPr>
        <w:pStyle w:val="09aLevel01"/>
      </w:pPr>
      <w:r w:rsidRPr="001E3E3D">
        <w:lastRenderedPageBreak/>
        <w:br/>
      </w:r>
      <w:r w:rsidRPr="001E3E3D">
        <w:br/>
      </w:r>
      <w:r w:rsidRPr="001E3E3D">
        <w:br/>
      </w:r>
      <w:bookmarkStart w:id="40" w:name="_Toc419666891"/>
      <w:bookmarkStart w:id="41" w:name="_Toc74296354"/>
      <w:bookmarkEnd w:id="40"/>
      <w:r w:rsidRPr="001E3E3D">
        <w:t>Methodology</w:t>
      </w:r>
      <w:bookmarkEnd w:id="41"/>
    </w:p>
    <w:p w14:paraId="4BEB237F" w14:textId="67A2B5E4" w:rsidR="007872F4" w:rsidRDefault="0080541E" w:rsidP="007872F4">
      <w:pPr>
        <w:pStyle w:val="09bLevel02"/>
      </w:pPr>
      <w:bookmarkStart w:id="42" w:name="_Toc74296355"/>
      <w:bookmarkStart w:id="43" w:name="_Toc417154779"/>
      <w:bookmarkStart w:id="44" w:name="_Toc417155924"/>
      <w:bookmarkStart w:id="45" w:name="_Toc417155967"/>
      <w:bookmarkStart w:id="46" w:name="_Toc417156200"/>
      <w:bookmarkStart w:id="47" w:name="_Toc417158909"/>
      <w:bookmarkStart w:id="48" w:name="_Toc417160851"/>
      <w:bookmarkStart w:id="49" w:name="_Toc417160903"/>
      <w:bookmarkStart w:id="50" w:name="_Toc417244219"/>
      <w:bookmarkStart w:id="51" w:name="_Toc418016057"/>
      <w:bookmarkStart w:id="52" w:name="_Toc418108615"/>
      <w:r>
        <w:t>Introduction</w:t>
      </w:r>
      <w:bookmarkEnd w:id="42"/>
      <w:r>
        <w:t xml:space="preserve"> </w:t>
      </w:r>
    </w:p>
    <w:p w14:paraId="6828D866" w14:textId="7D8963DD" w:rsidR="00775BB3" w:rsidRPr="00775BB3" w:rsidRDefault="006625E5" w:rsidP="00775BB3">
      <w:pPr>
        <w:pStyle w:val="10Normal01-FirstParagraph"/>
        <w:rPr>
          <w:lang w:val="ms-MY"/>
        </w:rPr>
      </w:pPr>
      <w:r w:rsidRPr="006625E5">
        <w:rPr>
          <w:lang w:val="ms-MY"/>
        </w:rPr>
        <w:t>This chapter aims to address the project procedure and structure. The technique, methodology, or approach would be utilized throughout the design and implementation of the project. This chapter further explains the process or solution used and the specifications for hardware and software.</w:t>
      </w:r>
    </w:p>
    <w:p w14:paraId="3F7518E0" w14:textId="77097C26" w:rsidR="007F1CB3" w:rsidRDefault="007F1CB3">
      <w:pPr>
        <w:pStyle w:val="09bLevel02"/>
      </w:pPr>
      <w:bookmarkStart w:id="53" w:name="_Toc74296356"/>
      <w:r>
        <w:t>Process Model</w:t>
      </w:r>
      <w:bookmarkEnd w:id="53"/>
    </w:p>
    <w:p w14:paraId="5C199A6D" w14:textId="2AE05CEB" w:rsidR="00FB3F48" w:rsidRPr="00FB3F48" w:rsidRDefault="00FB3F48" w:rsidP="00B02104">
      <w:pPr>
        <w:pStyle w:val="10Normal01-FirstParagraph"/>
        <w:rPr>
          <w:lang w:val="ms-MY"/>
        </w:rPr>
      </w:pPr>
      <w:r w:rsidRPr="00FB3F48">
        <w:rPr>
          <w:lang w:val="ms-MY"/>
        </w:rPr>
        <w:t>The procedure is a movement, which works on an article and changes its state. Model is the graphical portrayal of an article. In this way, a procedure model shows the exercises of programming graphically. We need a procedure model since the procedure is significant than the item (software). On the off chance that the procedure is excellent, the item likewise is excellent.</w:t>
      </w:r>
    </w:p>
    <w:p w14:paraId="27BBAE06" w14:textId="1CF98AB0" w:rsidR="00FB3F48" w:rsidRDefault="00FB3F48">
      <w:pPr>
        <w:pStyle w:val="09bLevel02"/>
      </w:pPr>
      <w:bookmarkStart w:id="54" w:name="_Toc74296357"/>
      <w:r w:rsidRPr="00FB3F48">
        <w:t>RECENT TRENDS IN SOFTWARE PROCESS MODEL</w:t>
      </w:r>
      <w:bookmarkEnd w:id="54"/>
    </w:p>
    <w:p w14:paraId="291F1660" w14:textId="77777777" w:rsidR="00FB3F48" w:rsidRDefault="00FB3F48" w:rsidP="00FB3F48">
      <w:pPr>
        <w:pStyle w:val="10Normal01-FirstParagraph"/>
        <w:rPr>
          <w:lang w:val="ms-MY"/>
        </w:rPr>
      </w:pPr>
      <w:r w:rsidRPr="00FB3F48">
        <w:rPr>
          <w:lang w:val="ms-MY"/>
        </w:rPr>
        <w:t>Current trends in software process model has been given below:</w:t>
      </w:r>
    </w:p>
    <w:p w14:paraId="5D5C33B6" w14:textId="25362466" w:rsidR="00FB3F48" w:rsidRPr="00FB3F48" w:rsidRDefault="00FB3F48" w:rsidP="003E5EFA">
      <w:pPr>
        <w:pStyle w:val="29Listing"/>
        <w:rPr>
          <w:lang w:val="ms-MY"/>
        </w:rPr>
      </w:pPr>
      <w:r w:rsidRPr="00FB3F48">
        <w:rPr>
          <w:lang w:val="ms-MY"/>
        </w:rPr>
        <w:t>1.  Waterfall model</w:t>
      </w:r>
    </w:p>
    <w:p w14:paraId="04CD16FB" w14:textId="47DD4AE3" w:rsidR="003E5EFA" w:rsidRPr="003E5EFA" w:rsidRDefault="00FB3F48" w:rsidP="003E5EFA">
      <w:pPr>
        <w:pStyle w:val="29Listing"/>
      </w:pPr>
      <w:r w:rsidRPr="00FB3F48">
        <w:rPr>
          <w:lang w:val="ms-MY"/>
        </w:rPr>
        <w:t xml:space="preserve">2.   </w:t>
      </w:r>
      <w:r w:rsidR="003E5EFA" w:rsidRPr="003E5EFA">
        <w:t>Spiral Model</w:t>
      </w:r>
    </w:p>
    <w:p w14:paraId="5B5E002C" w14:textId="28727525" w:rsidR="00FB3F48" w:rsidRPr="003E5EFA" w:rsidRDefault="00FB3F48" w:rsidP="003E5EFA">
      <w:pPr>
        <w:pStyle w:val="29Listing"/>
      </w:pPr>
      <w:r w:rsidRPr="00FB3F48">
        <w:rPr>
          <w:lang w:val="ms-MY"/>
        </w:rPr>
        <w:t xml:space="preserve">3.   </w:t>
      </w:r>
      <w:r w:rsidR="003E5EFA" w:rsidRPr="003E5EFA">
        <w:t>Incremental Model</w:t>
      </w:r>
    </w:p>
    <w:p w14:paraId="29DEA704" w14:textId="14039BB5" w:rsidR="00646231" w:rsidRDefault="00FB3F48" w:rsidP="003E5EFA">
      <w:pPr>
        <w:pStyle w:val="29Listing"/>
        <w:rPr>
          <w:lang w:val="ms-MY"/>
        </w:rPr>
      </w:pPr>
      <w:r w:rsidRPr="00FB3F48">
        <w:rPr>
          <w:lang w:val="ms-MY"/>
        </w:rPr>
        <w:t xml:space="preserve">4.   Prototyping </w:t>
      </w:r>
    </w:p>
    <w:p w14:paraId="313391ED" w14:textId="1214A454" w:rsidR="00FB3F48" w:rsidRPr="00FB3F48" w:rsidRDefault="00FB3F48" w:rsidP="00874EEC">
      <w:pPr>
        <w:pStyle w:val="28aListCase-Text"/>
        <w:rPr>
          <w:lang w:val="ms-MY"/>
        </w:rPr>
      </w:pPr>
      <w:r w:rsidRPr="00FB3F48">
        <w:rPr>
          <w:lang w:val="ms-MY"/>
        </w:rPr>
        <w:t xml:space="preserve"> </w:t>
      </w:r>
      <w:r w:rsidR="004E197F">
        <w:tab/>
      </w:r>
      <w:r w:rsidRPr="00FB3F48">
        <w:rPr>
          <w:lang w:val="ms-MY"/>
        </w:rPr>
        <w:t xml:space="preserve">a) </w:t>
      </w:r>
      <w:r w:rsidR="00743730">
        <w:t>Rapid t</w:t>
      </w:r>
      <w:r w:rsidRPr="00FB3F48">
        <w:rPr>
          <w:lang w:val="ms-MY"/>
        </w:rPr>
        <w:t>hrow away prototyping process model.</w:t>
      </w:r>
    </w:p>
    <w:p w14:paraId="37E13ECF" w14:textId="10538AFB" w:rsidR="00FB3F48" w:rsidRDefault="00FB3F48" w:rsidP="003E5EFA">
      <w:pPr>
        <w:pStyle w:val="28aListCase-Text"/>
        <w:rPr>
          <w:lang w:val="ms-MY"/>
        </w:rPr>
      </w:pPr>
      <w:r w:rsidRPr="00FB3F48">
        <w:rPr>
          <w:lang w:val="ms-MY"/>
        </w:rPr>
        <w:t xml:space="preserve">  </w:t>
      </w:r>
      <w:r w:rsidR="004E197F">
        <w:tab/>
      </w:r>
      <w:r w:rsidRPr="00FB3F48">
        <w:rPr>
          <w:lang w:val="ms-MY"/>
        </w:rPr>
        <w:t>b) Evolutionary prototyping process model.</w:t>
      </w:r>
    </w:p>
    <w:p w14:paraId="70076BFD" w14:textId="71C0C269" w:rsidR="00940B9C" w:rsidRDefault="00940B9C" w:rsidP="003E5EFA">
      <w:pPr>
        <w:pStyle w:val="28aListCase-Text"/>
      </w:pPr>
      <w:r>
        <w:tab/>
        <w:t>c) Extreme prototyping process model.</w:t>
      </w:r>
    </w:p>
    <w:p w14:paraId="33558F2F" w14:textId="77777777" w:rsidR="0083727A" w:rsidRDefault="0083727A" w:rsidP="0083727A">
      <w:pPr>
        <w:pStyle w:val="28aListCase-Text"/>
      </w:pPr>
      <w:r>
        <w:lastRenderedPageBreak/>
        <w:tab/>
        <w:t>d) Incremental prototyping process model.</w:t>
      </w:r>
    </w:p>
    <w:p w14:paraId="0AEF3BBF" w14:textId="7462D271" w:rsidR="0083727A" w:rsidRPr="00FB3F48" w:rsidRDefault="0083727A" w:rsidP="0083727A">
      <w:pPr>
        <w:pStyle w:val="28aListCase-Text"/>
        <w:ind w:left="0" w:firstLine="0"/>
        <w:rPr>
          <w:lang w:val="ms-MY"/>
        </w:rPr>
      </w:pPr>
    </w:p>
    <w:p w14:paraId="12F5E0DA" w14:textId="0A385397" w:rsidR="001E3E3D" w:rsidRPr="008E7E05" w:rsidRDefault="00FB3F48" w:rsidP="008E7E05">
      <w:pPr>
        <w:pStyle w:val="09bLevel02"/>
      </w:pPr>
      <w:bookmarkStart w:id="55" w:name="_Toc74296358"/>
      <w:r w:rsidRPr="00FB3F48">
        <w:t>SUITABLE PROCESS MODEL FOR "INTELLIGENT WAF"</w:t>
      </w:r>
      <w:bookmarkEnd w:id="55"/>
    </w:p>
    <w:p w14:paraId="3DF534D1" w14:textId="77777777" w:rsidR="007A6595" w:rsidRDefault="007A6595" w:rsidP="008A612B">
      <w:pPr>
        <w:pStyle w:val="10Normal01-FirstParagraph"/>
      </w:pPr>
      <w:r w:rsidRPr="007A6595">
        <w:t>To develop this application, we have followed SCRUM methodology of Agile approach.</w:t>
      </w:r>
    </w:p>
    <w:p w14:paraId="25BCFF5E" w14:textId="257C1EA1" w:rsidR="005D0499" w:rsidRPr="005D0499" w:rsidRDefault="005D0499" w:rsidP="008A612B">
      <w:pPr>
        <w:pStyle w:val="10Normal01-FirstParagraph"/>
      </w:pPr>
      <w:r w:rsidRPr="005D0499">
        <w:t>Agile Approach: The Agile Approach is based on iterative and incremental progress instead of a</w:t>
      </w:r>
      <w:r w:rsidR="008A612B">
        <w:t xml:space="preserve"> </w:t>
      </w:r>
      <w:r w:rsidRPr="005D0499">
        <w:t>straightforward approach. It does not formulate a whole system at once but alternatively develops incrementally. More insufficient time is spent upfront for documentation and critique, as consumers are continually seeing and testing the output and providing feedback. The development and feedback process attaches accountability and advances client satisfaction by allowing open-ended input.</w:t>
      </w:r>
    </w:p>
    <w:p w14:paraId="0369B296" w14:textId="77777777" w:rsidR="00FB3F48" w:rsidRPr="00FB3F48" w:rsidRDefault="005D0499" w:rsidP="00612A1E">
      <w:pPr>
        <w:pStyle w:val="11Normal02-SecondOnwardParagraph"/>
      </w:pPr>
      <w:r w:rsidRPr="005D0499">
        <w:t>Agile depends on a very high level of consumer engagement completely every</w:t>
      </w:r>
      <w:r w:rsidR="008F321A">
        <w:t xml:space="preserve"> </w:t>
      </w:r>
      <w:r w:rsidRPr="005D0499">
        <w:t>phase of the project. The planning, design, development, testing, release, and feedback are constantly in a fixed period. Somewhat of segmenting schemes in stages, agile development leads to address the projects as a whole.</w:t>
      </w:r>
      <w:r w:rsidR="00FB3F48" w:rsidRPr="00FB3F48">
        <w:rPr>
          <w:noProof/>
        </w:rPr>
        <w:drawing>
          <wp:inline distT="0" distB="0" distL="0" distR="0" wp14:anchorId="773AD51A" wp14:editId="3839CADE">
            <wp:extent cx="4476115" cy="245918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4490874" cy="2467291"/>
                    </a:xfrm>
                    <a:prstGeom prst="rect">
                      <a:avLst/>
                    </a:prstGeom>
                    <a:ln>
                      <a:noFill/>
                    </a:ln>
                    <a:effectLst>
                      <a:softEdge rad="112500"/>
                    </a:effectLst>
                  </pic:spPr>
                </pic:pic>
              </a:graphicData>
            </a:graphic>
          </wp:inline>
        </w:drawing>
      </w:r>
    </w:p>
    <w:p w14:paraId="08F4CB89" w14:textId="21595589" w:rsidR="00FB3F48" w:rsidRPr="00FB3F48" w:rsidRDefault="00FB3F48" w:rsidP="00970165">
      <w:pPr>
        <w:pStyle w:val="15aCaption-Center"/>
      </w:pPr>
      <w:bookmarkStart w:id="56" w:name="_Toc64239747"/>
      <w:bookmarkStart w:id="57" w:name="_Toc74296418"/>
      <w:r w:rsidRPr="00970165">
        <w:t>Figure</w:t>
      </w:r>
      <w:r>
        <w:t xml:space="preserve"> </w:t>
      </w:r>
      <w:r w:rsidR="00B5445D">
        <w:fldChar w:fldCharType="begin"/>
      </w:r>
      <w:r w:rsidR="00B5445D">
        <w:instrText xml:space="preserve"> SEQ Figure \* ARABIC </w:instrText>
      </w:r>
      <w:r w:rsidR="00B5445D">
        <w:fldChar w:fldCharType="separate"/>
      </w:r>
      <w:r w:rsidR="00556864">
        <w:rPr>
          <w:noProof/>
        </w:rPr>
        <w:t>2</w:t>
      </w:r>
      <w:r w:rsidR="00B5445D">
        <w:rPr>
          <w:noProof/>
        </w:rPr>
        <w:fldChar w:fldCharType="end"/>
      </w:r>
      <w:r w:rsidRPr="00FB3F48">
        <w:t xml:space="preserve">: Agile </w:t>
      </w:r>
      <w:bookmarkEnd w:id="56"/>
      <w:r w:rsidR="003A3537">
        <w:t>Approach</w:t>
      </w:r>
      <w:bookmarkEnd w:id="57"/>
    </w:p>
    <w:p w14:paraId="0FF5ED76" w14:textId="279F82CA" w:rsidR="003A3537" w:rsidRDefault="003A3537" w:rsidP="002D4507">
      <w:pPr>
        <w:pStyle w:val="11Normal02-SecondOnwardParagraph"/>
      </w:pPr>
      <w:r w:rsidRPr="003A3537">
        <w:t xml:space="preserve">This approach is more flexible than others. The specifications may change by the way, and the team must modify quickly (the teams are usually more miniature). </w:t>
      </w:r>
      <w:r w:rsidRPr="003A3537">
        <w:lastRenderedPageBreak/>
        <w:t>There is more comprehensive transparency between the consumer and developers, and the schedule and cost are anticipated.</w:t>
      </w:r>
    </w:p>
    <w:p w14:paraId="24132BEB" w14:textId="77777777" w:rsidR="000243A4" w:rsidRPr="000243A4" w:rsidRDefault="000243A4" w:rsidP="008D6763">
      <w:pPr>
        <w:pStyle w:val="11Normal02-SecondOnwardParagraph"/>
        <w:ind w:firstLine="0"/>
      </w:pPr>
      <w:r w:rsidRPr="000243A4">
        <w:t>SCRUM methodology:</w:t>
      </w:r>
    </w:p>
    <w:p w14:paraId="381E1A02" w14:textId="77777777" w:rsidR="00D87042" w:rsidRPr="00D87042" w:rsidRDefault="000243A4" w:rsidP="002D4507">
      <w:pPr>
        <w:pStyle w:val="11Normal02-SecondOnwardParagraph"/>
      </w:pPr>
      <w:r w:rsidRPr="000243A4">
        <w:t xml:space="preserve">Scrum methodology is one of the most popular agile approaches for developing, delivering, and transferring complicated products where requirement frequently changes. </w:t>
      </w:r>
      <w:r w:rsidR="00D87042" w:rsidRPr="00D87042">
        <w:t>Scrum's primary goal is to meet the customer's requirements in an atmosphere of communication openness, mutual accountability, and constant change. The creation begins with a broad understanding of what needs to be developed, producing a set of priority characteristics (product backlog) that the product owner wishes to achieve.</w:t>
      </w:r>
    </w:p>
    <w:p w14:paraId="2E456757" w14:textId="75D87FC3" w:rsidR="000243A4" w:rsidRDefault="000243A4" w:rsidP="00AB4654">
      <w:pPr>
        <w:pStyle w:val="20Table-Contents-Center"/>
      </w:pPr>
      <w:r>
        <w:rPr>
          <w:noProof/>
        </w:rPr>
        <w:drawing>
          <wp:inline distT="0" distB="0" distL="0" distR="0" wp14:anchorId="33634897" wp14:editId="0465A3E6">
            <wp:extent cx="5287645" cy="326136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a:extLst>
                        <a:ext uri="{28A0092B-C50C-407E-A947-70E740481C1C}">
                          <a14:useLocalDpi xmlns:a14="http://schemas.microsoft.com/office/drawing/2010/main" val="0"/>
                        </a:ext>
                      </a:extLst>
                    </a:blip>
                    <a:stretch>
                      <a:fillRect/>
                    </a:stretch>
                  </pic:blipFill>
                  <pic:spPr>
                    <a:xfrm>
                      <a:off x="0" y="0"/>
                      <a:ext cx="5287645" cy="3261360"/>
                    </a:xfrm>
                    <a:prstGeom prst="rect">
                      <a:avLst/>
                    </a:prstGeom>
                    <a:ln>
                      <a:noFill/>
                    </a:ln>
                    <a:effectLst>
                      <a:softEdge rad="112500"/>
                    </a:effectLst>
                  </pic:spPr>
                </pic:pic>
              </a:graphicData>
            </a:graphic>
          </wp:inline>
        </w:drawing>
      </w:r>
    </w:p>
    <w:p w14:paraId="53978306" w14:textId="23632BA3" w:rsidR="000243A4" w:rsidRPr="000243A4" w:rsidRDefault="000243A4" w:rsidP="00AB4654">
      <w:pPr>
        <w:pStyle w:val="15aCaption-Center"/>
      </w:pPr>
      <w:bookmarkStart w:id="58" w:name="_Toc74296419"/>
      <w:r>
        <w:t xml:space="preserve">Figure </w:t>
      </w:r>
      <w:r w:rsidR="00B5445D">
        <w:fldChar w:fldCharType="begin"/>
      </w:r>
      <w:r w:rsidR="00B5445D">
        <w:instrText xml:space="preserve"> SEQ Figure \* ARABIC </w:instrText>
      </w:r>
      <w:r w:rsidR="00B5445D">
        <w:fldChar w:fldCharType="separate"/>
      </w:r>
      <w:r w:rsidR="00556864">
        <w:rPr>
          <w:noProof/>
        </w:rPr>
        <w:t>3</w:t>
      </w:r>
      <w:r w:rsidR="00B5445D">
        <w:rPr>
          <w:noProof/>
        </w:rPr>
        <w:fldChar w:fldCharType="end"/>
      </w:r>
      <w:r>
        <w:t xml:space="preserve">: </w:t>
      </w:r>
      <w:r w:rsidRPr="00AF7DDE">
        <w:t>Basic development structure of SCRUM methodology</w:t>
      </w:r>
      <w:bookmarkEnd w:id="58"/>
    </w:p>
    <w:p w14:paraId="030BF4CB" w14:textId="77777777" w:rsidR="00352D56" w:rsidRPr="00352D56" w:rsidRDefault="00352D56" w:rsidP="002D4507">
      <w:pPr>
        <w:pStyle w:val="11Normal02-SecondOnwardParagraph"/>
        <w:rPr>
          <w:lang w:bidi="bn-BD"/>
        </w:rPr>
      </w:pPr>
      <w:r w:rsidRPr="00352D56">
        <w:rPr>
          <w:lang w:bidi="bn-BD"/>
        </w:rPr>
        <w:t>1. Product backlog: Product backlog is a trendy product management concept for Agile systems and the technique of Scrum.</w:t>
      </w:r>
    </w:p>
    <w:p w14:paraId="7CBAB25C" w14:textId="77777777" w:rsidR="00352D56" w:rsidRPr="00352D56" w:rsidRDefault="00352D56" w:rsidP="002D4507">
      <w:pPr>
        <w:pStyle w:val="11Normal02-SecondOnwardParagraph"/>
        <w:rPr>
          <w:lang w:bidi="bn-BD"/>
        </w:rPr>
      </w:pPr>
      <w:r w:rsidRPr="00352D56">
        <w:rPr>
          <w:lang w:bidi="bn-BD"/>
        </w:rPr>
        <w:t>It contains several concepts, elements, and suggestions for creating collected and assembled into a collection.</w:t>
      </w:r>
    </w:p>
    <w:p w14:paraId="2159707B" w14:textId="77777777" w:rsidR="00352D56" w:rsidRPr="00352D56" w:rsidRDefault="00352D56" w:rsidP="002D4507">
      <w:pPr>
        <w:pStyle w:val="11Normal02-SecondOnwardParagraph"/>
        <w:rPr>
          <w:lang w:bidi="bn-BD"/>
        </w:rPr>
      </w:pPr>
      <w:r w:rsidRPr="00352D56">
        <w:rPr>
          <w:lang w:bidi="bn-BD"/>
        </w:rPr>
        <w:lastRenderedPageBreak/>
        <w:t>2. Sprint Backlog:  The Sprint Backlog is an example of the whole Product Backlog Chart. All the thoughts, demands, and assignments in the context of an extensive list are referred to as items. Product Backlog Items are the product backlog material. They are named objects because they can be somewhat different in condition.</w:t>
      </w:r>
    </w:p>
    <w:p w14:paraId="7F3CEF3A" w14:textId="77777777" w:rsidR="00352D56" w:rsidRPr="00352D56" w:rsidRDefault="00352D56" w:rsidP="002D4507">
      <w:pPr>
        <w:pStyle w:val="11Normal02-SecondOnwardParagraph"/>
        <w:rPr>
          <w:lang w:bidi="bn-BD"/>
        </w:rPr>
      </w:pPr>
      <w:r w:rsidRPr="00352D56">
        <w:rPr>
          <w:lang w:bidi="bn-BD"/>
        </w:rPr>
        <w:t>3. Product Increment: It is the latest iteration of the product being created. This latest release includes all the work completed previously, including the job done in the new Sprint.</w:t>
      </w:r>
    </w:p>
    <w:p w14:paraId="5FB28E63" w14:textId="77777777" w:rsidR="00352D56" w:rsidRPr="00352D56" w:rsidRDefault="00352D56" w:rsidP="002D4507">
      <w:pPr>
        <w:pStyle w:val="11Normal02-SecondOnwardParagraph"/>
        <w:rPr>
          <w:lang w:bidi="bn-BD"/>
        </w:rPr>
      </w:pPr>
      <w:r w:rsidRPr="00352D56">
        <w:rPr>
          <w:lang w:bidi="bn-BD"/>
        </w:rPr>
        <w:t>SCRUM activities:  Events of Scrum are everyday events. Any conditions occur during each case. The official events of Scrum are as follows:</w:t>
      </w:r>
    </w:p>
    <w:p w14:paraId="492A4285" w14:textId="77777777" w:rsidR="00B11A7F" w:rsidRPr="00B11A7F" w:rsidRDefault="00B11A7F" w:rsidP="00B21C1A">
      <w:pPr>
        <w:pStyle w:val="29Listing"/>
      </w:pPr>
      <w:r w:rsidRPr="00B11A7F">
        <w:t>•</w:t>
      </w:r>
      <w:r w:rsidRPr="00B11A7F">
        <w:tab/>
        <w:t>Sprint</w:t>
      </w:r>
    </w:p>
    <w:p w14:paraId="7546BF3B" w14:textId="77777777" w:rsidR="00B11A7F" w:rsidRPr="00B11A7F" w:rsidRDefault="00B11A7F" w:rsidP="00B21C1A">
      <w:pPr>
        <w:pStyle w:val="29Listing"/>
      </w:pPr>
      <w:r w:rsidRPr="00B11A7F">
        <w:t>•</w:t>
      </w:r>
      <w:r w:rsidRPr="00B11A7F">
        <w:tab/>
        <w:t>Sprint Planning</w:t>
      </w:r>
    </w:p>
    <w:p w14:paraId="36232F3F" w14:textId="77777777" w:rsidR="00B11A7F" w:rsidRPr="00B11A7F" w:rsidRDefault="00B11A7F" w:rsidP="00B21C1A">
      <w:pPr>
        <w:pStyle w:val="29Listing"/>
      </w:pPr>
      <w:r w:rsidRPr="00B11A7F">
        <w:t>•</w:t>
      </w:r>
      <w:r w:rsidRPr="00B11A7F">
        <w:tab/>
        <w:t>Daily SCRUM</w:t>
      </w:r>
    </w:p>
    <w:p w14:paraId="7ED8649E" w14:textId="77777777" w:rsidR="00B11A7F" w:rsidRPr="00B11A7F" w:rsidRDefault="00B11A7F" w:rsidP="00B21C1A">
      <w:pPr>
        <w:pStyle w:val="29Listing"/>
      </w:pPr>
      <w:r w:rsidRPr="00B11A7F">
        <w:t>•</w:t>
      </w:r>
      <w:r w:rsidRPr="00B11A7F">
        <w:tab/>
        <w:t>Sprint Review</w:t>
      </w:r>
    </w:p>
    <w:p w14:paraId="6CC46F45" w14:textId="77777777" w:rsidR="00B11A7F" w:rsidRDefault="00B11A7F" w:rsidP="00B21C1A">
      <w:pPr>
        <w:pStyle w:val="29Listing"/>
      </w:pPr>
      <w:r w:rsidRPr="00B11A7F">
        <w:t>•</w:t>
      </w:r>
      <w:r w:rsidRPr="00B11A7F">
        <w:tab/>
        <w:t>Sprint Retrospective</w:t>
      </w:r>
      <w:r>
        <w:t xml:space="preserve"> </w:t>
      </w:r>
    </w:p>
    <w:p w14:paraId="3BC05E52" w14:textId="77777777" w:rsidR="00E37E59" w:rsidRDefault="00E37E59" w:rsidP="00A028D3">
      <w:pPr>
        <w:pStyle w:val="20Table-Contents-Center"/>
      </w:pPr>
      <w:r>
        <w:rPr>
          <w:noProof/>
        </w:rPr>
        <w:drawing>
          <wp:inline distT="0" distB="0" distL="0" distR="0" wp14:anchorId="45F2B14F" wp14:editId="58908A2A">
            <wp:extent cx="5702403" cy="329418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6">
                      <a:extLst>
                        <a:ext uri="{28A0092B-C50C-407E-A947-70E740481C1C}">
                          <a14:useLocalDpi xmlns:a14="http://schemas.microsoft.com/office/drawing/2010/main" val="0"/>
                        </a:ext>
                      </a:extLst>
                    </a:blip>
                    <a:stretch>
                      <a:fillRect/>
                    </a:stretch>
                  </pic:blipFill>
                  <pic:spPr>
                    <a:xfrm>
                      <a:off x="0" y="0"/>
                      <a:ext cx="5732688" cy="3311680"/>
                    </a:xfrm>
                    <a:prstGeom prst="rect">
                      <a:avLst/>
                    </a:prstGeom>
                    <a:ln>
                      <a:noFill/>
                    </a:ln>
                    <a:effectLst>
                      <a:softEdge rad="112500"/>
                    </a:effectLst>
                  </pic:spPr>
                </pic:pic>
              </a:graphicData>
            </a:graphic>
          </wp:inline>
        </w:drawing>
      </w:r>
    </w:p>
    <w:p w14:paraId="381F0EF0" w14:textId="350DD0A8" w:rsidR="00E37E59" w:rsidRDefault="00E37E59" w:rsidP="00AB4654">
      <w:pPr>
        <w:pStyle w:val="15aCaption-Center"/>
      </w:pPr>
      <w:bookmarkStart w:id="59" w:name="_Toc74296420"/>
      <w:r>
        <w:t xml:space="preserve">Figure </w:t>
      </w:r>
      <w:r w:rsidR="00B5445D">
        <w:fldChar w:fldCharType="begin"/>
      </w:r>
      <w:r w:rsidR="00B5445D">
        <w:instrText xml:space="preserve"> SEQ Figure \* ARABIC </w:instrText>
      </w:r>
      <w:r w:rsidR="00B5445D">
        <w:fldChar w:fldCharType="separate"/>
      </w:r>
      <w:r w:rsidR="00556864">
        <w:rPr>
          <w:noProof/>
        </w:rPr>
        <w:t>4</w:t>
      </w:r>
      <w:r w:rsidR="00B5445D">
        <w:rPr>
          <w:noProof/>
        </w:rPr>
        <w:fldChar w:fldCharType="end"/>
      </w:r>
      <w:r>
        <w:t xml:space="preserve">: </w:t>
      </w:r>
      <w:r w:rsidRPr="00BA2019">
        <w:t>SCRUM events</w:t>
      </w:r>
      <w:bookmarkEnd w:id="59"/>
    </w:p>
    <w:p w14:paraId="4ABD7A53" w14:textId="77777777" w:rsidR="004E54D6" w:rsidRPr="004E54D6" w:rsidRDefault="004E54D6" w:rsidP="002D4507">
      <w:pPr>
        <w:pStyle w:val="11Normal02-SecondOnwardParagraph"/>
      </w:pPr>
      <w:r w:rsidRPr="004E54D6">
        <w:lastRenderedPageBreak/>
        <w:t>SCUM technique has three functions. The following functions are:</w:t>
      </w:r>
    </w:p>
    <w:p w14:paraId="620A9266" w14:textId="77777777" w:rsidR="004E54D6" w:rsidRPr="004E54D6" w:rsidRDefault="004E54D6" w:rsidP="002D4507">
      <w:pPr>
        <w:pStyle w:val="11Normal02-SecondOnwardParagraph"/>
      </w:pPr>
      <w:r w:rsidRPr="004E54D6">
        <w:t>1. Owner of the product</w:t>
      </w:r>
    </w:p>
    <w:p w14:paraId="4A9F4180" w14:textId="77777777" w:rsidR="004E54D6" w:rsidRPr="004E54D6" w:rsidRDefault="004E54D6" w:rsidP="002D4507">
      <w:pPr>
        <w:pStyle w:val="11Normal02-SecondOnwardParagraph"/>
      </w:pPr>
      <w:r w:rsidRPr="004E54D6">
        <w:t>2. Master Scrum</w:t>
      </w:r>
    </w:p>
    <w:p w14:paraId="5AA09B4C" w14:textId="77777777" w:rsidR="004E54D6" w:rsidRPr="004E54D6" w:rsidRDefault="004E54D6" w:rsidP="002D4507">
      <w:pPr>
        <w:pStyle w:val="11Normal02-SecondOnwardParagraph"/>
      </w:pPr>
      <w:r w:rsidRPr="004E54D6">
        <w:t>3. Team Scrum.</w:t>
      </w:r>
    </w:p>
    <w:p w14:paraId="0D415FEE" w14:textId="77777777" w:rsidR="008C61C6" w:rsidRDefault="008C61C6" w:rsidP="002E2B67">
      <w:pPr>
        <w:pStyle w:val="20Table-Contents-Center"/>
      </w:pPr>
      <w:r>
        <w:rPr>
          <w:noProof/>
        </w:rPr>
        <w:drawing>
          <wp:inline distT="0" distB="0" distL="0" distR="0" wp14:anchorId="4494D4D1" wp14:editId="268700B2">
            <wp:extent cx="5287645" cy="297307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7">
                      <a:extLst>
                        <a:ext uri="{28A0092B-C50C-407E-A947-70E740481C1C}">
                          <a14:useLocalDpi xmlns:a14="http://schemas.microsoft.com/office/drawing/2010/main" val="0"/>
                        </a:ext>
                      </a:extLst>
                    </a:blip>
                    <a:stretch>
                      <a:fillRect/>
                    </a:stretch>
                  </pic:blipFill>
                  <pic:spPr>
                    <a:xfrm>
                      <a:off x="0" y="0"/>
                      <a:ext cx="5287645" cy="2973070"/>
                    </a:xfrm>
                    <a:prstGeom prst="rect">
                      <a:avLst/>
                    </a:prstGeom>
                    <a:ln>
                      <a:noFill/>
                    </a:ln>
                    <a:effectLst>
                      <a:softEdge rad="112500"/>
                    </a:effectLst>
                  </pic:spPr>
                </pic:pic>
              </a:graphicData>
            </a:graphic>
          </wp:inline>
        </w:drawing>
      </w:r>
    </w:p>
    <w:p w14:paraId="77E1851D" w14:textId="37A6E822" w:rsidR="008C61C6" w:rsidRDefault="008C61C6" w:rsidP="002E2B67">
      <w:pPr>
        <w:pStyle w:val="15aCaption-Center"/>
      </w:pPr>
      <w:bookmarkStart w:id="60" w:name="_Toc74296421"/>
      <w:r>
        <w:t xml:space="preserve">Figure </w:t>
      </w:r>
      <w:r w:rsidR="00B5445D">
        <w:fldChar w:fldCharType="begin"/>
      </w:r>
      <w:r w:rsidR="00B5445D">
        <w:instrText xml:space="preserve"> SEQ Figure \* ARABIC </w:instrText>
      </w:r>
      <w:r w:rsidR="00B5445D">
        <w:fldChar w:fldCharType="separate"/>
      </w:r>
      <w:r w:rsidR="00556864">
        <w:rPr>
          <w:noProof/>
        </w:rPr>
        <w:t>5</w:t>
      </w:r>
      <w:r w:rsidR="00B5445D">
        <w:rPr>
          <w:noProof/>
        </w:rPr>
        <w:fldChar w:fldCharType="end"/>
      </w:r>
      <w:r>
        <w:t xml:space="preserve">: </w:t>
      </w:r>
      <w:r w:rsidRPr="00323F61">
        <w:t>Three roles of SCRUM methodology</w:t>
      </w:r>
      <w:bookmarkEnd w:id="60"/>
    </w:p>
    <w:p w14:paraId="6238403B" w14:textId="72EA0103" w:rsidR="00D93DD9" w:rsidRPr="00D93DD9" w:rsidRDefault="00D93DD9" w:rsidP="002D4507">
      <w:pPr>
        <w:pStyle w:val="11Normal02-SecondOnwardParagraph"/>
        <w:ind w:firstLine="0"/>
        <w:rPr>
          <w:lang w:bidi="bn-BD"/>
        </w:rPr>
      </w:pPr>
      <w:r w:rsidRPr="00D93DD9">
        <w:rPr>
          <w:lang w:bidi="bn-BD"/>
        </w:rPr>
        <w:t>1. Product Owner: The role of the product owner is crucial and can be performed only by anyone who knows the expectations of end-users thoroughly. They might be anyone from the publicity or product testing department, so they can tell us what users from the project team want to see. The owner of a commodity often has to understand potential niche patterns and what steps or features rivals are taking to win more ground in the business. However, it usually depends on the form of the product is made.</w:t>
      </w:r>
    </w:p>
    <w:p w14:paraId="123DFE5C" w14:textId="62416C1F" w:rsidR="00D93DD9" w:rsidRPr="00D93DD9" w:rsidRDefault="00D93DD9" w:rsidP="002D4507">
      <w:pPr>
        <w:pStyle w:val="11Normal02-SecondOnwardParagraph"/>
        <w:ind w:firstLine="0"/>
        <w:rPr>
          <w:lang w:bidi="bn-BD"/>
        </w:rPr>
      </w:pPr>
      <w:r w:rsidRPr="00D93DD9">
        <w:rPr>
          <w:lang w:bidi="bn-BD"/>
        </w:rPr>
        <w:t>2. Master Role Scrum:</w:t>
      </w:r>
      <w:r w:rsidR="002D4507">
        <w:t xml:space="preserve"> </w:t>
      </w:r>
      <w:r w:rsidRPr="00D93DD9">
        <w:rPr>
          <w:lang w:bidi="bn-BD"/>
        </w:rPr>
        <w:t xml:space="preserve">The Scrum Master ensures that each part of the squad knows Scrum and its functions. He or she serves as a trainer and mentor and verifies that some squad participants stick to the Scrum principle and practice, leads by example, wear diligence, and pays attention to every part of the project. The Scrum Master works with the product owner to streamline the product backlog and to improve strategies. It </w:t>
      </w:r>
      <w:r w:rsidRPr="00D93DD9">
        <w:rPr>
          <w:lang w:bidi="bn-BD"/>
        </w:rPr>
        <w:lastRenderedPageBreak/>
        <w:t>encourages the team to shine by ensuring that the sprints are not over-engaged - the primary aim behind routine sprints is to present better variations, given that sprints do not extend four weeks. The purpose of the sprint is to have quality outcomes in a limited period. However, suppose the team is overcommitted to a given period for some purpose. In that case, it will trigger uncertainty and worry, preventing the development of a project rather than speeding up quality outcomes.</w:t>
      </w:r>
    </w:p>
    <w:p w14:paraId="6F53CDAF" w14:textId="77777777" w:rsidR="00D93DD9" w:rsidRPr="00D93DD9" w:rsidRDefault="00D93DD9" w:rsidP="002D4507">
      <w:pPr>
        <w:pStyle w:val="11Normal02-SecondOnwardParagraph"/>
        <w:ind w:firstLine="0"/>
        <w:rPr>
          <w:lang w:bidi="bn-BD"/>
        </w:rPr>
      </w:pPr>
      <w:r w:rsidRPr="00D93DD9">
        <w:rPr>
          <w:lang w:bidi="bn-BD"/>
        </w:rPr>
        <w:t>3. Scrum Development Team Role: The core work of the Scrum Framework is performed by a devoted Scrum team; the community operates collectively to produce and distribute the product. Ideally, it is a small cross-functional team of about six members (plus, minus three people), comprising consultants for businesses, software testers, and engineers. During regular stand-up sessions, members of the Scrum team must track their daily growth, victories, and obstacles. In the first sprint, no new Scrum team delivers a 100 percent product increase; it usually requires 2-3 weeks to achieve the best success of a new Scrum team.</w:t>
      </w:r>
    </w:p>
    <w:p w14:paraId="7F9905D2" w14:textId="6277F47E" w:rsidR="00FB3F48" w:rsidRDefault="00FB3F48" w:rsidP="00B500D7">
      <w:pPr>
        <w:pStyle w:val="09bLevel02"/>
      </w:pPr>
      <w:bookmarkStart w:id="61" w:name="_Toc74296359"/>
      <w:r>
        <w:t>Reasons behind choosing Agile model:</w:t>
      </w:r>
      <w:bookmarkEnd w:id="61"/>
    </w:p>
    <w:p w14:paraId="2EEB7D96" w14:textId="77660C78" w:rsidR="00266B74" w:rsidRPr="00266B74" w:rsidRDefault="00266B74" w:rsidP="00266B74">
      <w:pPr>
        <w:pStyle w:val="10Normal01-FirstParagraph"/>
        <w:rPr>
          <w:lang w:val="ms-MY"/>
        </w:rPr>
      </w:pPr>
      <w:r w:rsidRPr="00266B74">
        <w:rPr>
          <w:lang w:val="ms-MY"/>
        </w:rPr>
        <w:t>Agile is ideal for applications where the requirements change frequently. Depending on the situation, our pattern matching techniques for the security model may change constantly. Furthermore, it outperforms other existing models in terms of speed. It provides developers implementation flexibility by allowing them to build and test at the same time.</w:t>
      </w:r>
    </w:p>
    <w:p w14:paraId="145D644F" w14:textId="451EC1F9" w:rsidR="008C5EAB" w:rsidRDefault="008C5EAB">
      <w:pPr>
        <w:pStyle w:val="09bLevel02"/>
      </w:pPr>
      <w:bookmarkStart w:id="62" w:name="_Toc74296360"/>
      <w:r w:rsidRPr="008C5EAB">
        <w:t>REQUIREMENT SPECIFICATION</w:t>
      </w:r>
      <w:bookmarkEnd w:id="62"/>
    </w:p>
    <w:p w14:paraId="480447BF" w14:textId="7D63E14C" w:rsidR="00AC6CAC" w:rsidRPr="00AC6CAC" w:rsidRDefault="00AC6CAC" w:rsidP="00AC6CAC">
      <w:pPr>
        <w:pStyle w:val="10Normal01-FirstParagraph"/>
        <w:rPr>
          <w:lang w:val="ms-MY"/>
        </w:rPr>
      </w:pPr>
      <w:r w:rsidRPr="00AC6CAC">
        <w:rPr>
          <w:lang w:val="ms-MY"/>
        </w:rPr>
        <w:t>A specification can be thought of as a contract between users and software developers that specifies the desired (functional/service) properties of the software artefacts and other properties of its achievement, reliability, and so on, without revealing how much functionality will be performed.</w:t>
      </w:r>
    </w:p>
    <w:p w14:paraId="4E5E3874" w14:textId="10298969" w:rsidR="008C5EAB" w:rsidRDefault="008C5EAB" w:rsidP="00315765">
      <w:pPr>
        <w:pStyle w:val="09cLevel03"/>
        <w:rPr>
          <w:lang w:val="ms-MY"/>
        </w:rPr>
      </w:pPr>
      <w:bookmarkStart w:id="63" w:name="_Toc74296361"/>
      <w:r w:rsidRPr="008C5EAB">
        <w:rPr>
          <w:lang w:val="ms-MY"/>
        </w:rPr>
        <w:lastRenderedPageBreak/>
        <w:t>Why Requirement Specification is needed?</w:t>
      </w:r>
      <w:bookmarkEnd w:id="63"/>
    </w:p>
    <w:p w14:paraId="4531838B" w14:textId="77D7ED29" w:rsidR="00A712C5" w:rsidRPr="00A712C5" w:rsidRDefault="00A712C5" w:rsidP="00A712C5">
      <w:pPr>
        <w:pStyle w:val="10Normal01-FirstParagraph"/>
        <w:rPr>
          <w:lang w:val="ms-MY"/>
        </w:rPr>
      </w:pPr>
      <w:r w:rsidRPr="00A712C5">
        <w:rPr>
          <w:lang w:val="ms-MY"/>
        </w:rPr>
        <w:t>Requirement Specifications necessitated because:</w:t>
      </w:r>
    </w:p>
    <w:p w14:paraId="17903561" w14:textId="77777777" w:rsidR="00A712C5" w:rsidRPr="00A712C5" w:rsidRDefault="00A712C5" w:rsidP="00A712C5">
      <w:pPr>
        <w:pStyle w:val="29Listing"/>
        <w:rPr>
          <w:lang w:val="ms-MY"/>
        </w:rPr>
      </w:pPr>
      <w:r w:rsidRPr="00A712C5">
        <w:rPr>
          <w:lang w:val="ms-MY"/>
        </w:rPr>
        <w:t>1. It can be seen as a foundation for contracts between the system developer and customers.</w:t>
      </w:r>
    </w:p>
    <w:p w14:paraId="248946E8" w14:textId="125C8177" w:rsidR="00A712C5" w:rsidRPr="00A712C5" w:rsidRDefault="00A712C5" w:rsidP="00A712C5">
      <w:pPr>
        <w:pStyle w:val="29Listing"/>
        <w:rPr>
          <w:lang w:val="ms-MY"/>
        </w:rPr>
      </w:pPr>
      <w:r w:rsidRPr="00A712C5">
        <w:rPr>
          <w:lang w:val="ms-MY"/>
        </w:rPr>
        <w:t>2. It is a more detailed description of the system's functionality and the constraints on its development.</w:t>
      </w:r>
    </w:p>
    <w:p w14:paraId="29FA8EBA" w14:textId="33AD445A" w:rsidR="00FB7143" w:rsidRDefault="00FB7143">
      <w:pPr>
        <w:pStyle w:val="09bLevel02"/>
      </w:pPr>
      <w:bookmarkStart w:id="64" w:name="_Toc74296362"/>
      <w:r w:rsidRPr="00FB7143">
        <w:t>REQUIREMENT VALIDATION</w:t>
      </w:r>
      <w:bookmarkEnd w:id="64"/>
    </w:p>
    <w:p w14:paraId="1923F7E1" w14:textId="61CD75C9" w:rsidR="00924022" w:rsidRPr="00924022" w:rsidRDefault="00924022" w:rsidP="00924022">
      <w:pPr>
        <w:pStyle w:val="10Normal01-FirstParagraph"/>
        <w:rPr>
          <w:lang w:val="ms-MY"/>
        </w:rPr>
      </w:pPr>
      <w:r w:rsidRPr="00924022">
        <w:rPr>
          <w:lang w:val="ms-MY"/>
        </w:rPr>
        <w:t>Requirement validation is involved with assuring that the requirements determine the system, which the consumer demands. It has much in common with review as it is concerned with discovering problems with the situations. However, they are different processes since validation should be concerned with a complete draft of the requirements document, whereas analysis includes working with incomplete requirements.</w:t>
      </w:r>
    </w:p>
    <w:p w14:paraId="7E17024A" w14:textId="55B1CBCB" w:rsidR="00FB7143" w:rsidRDefault="00FB7143">
      <w:pPr>
        <w:pStyle w:val="09bLevel02"/>
      </w:pPr>
      <w:bookmarkStart w:id="65" w:name="_Toc74296363"/>
      <w:r w:rsidRPr="00FB7143">
        <w:t>REQUIREMENT VALIDATION IN SOFTWARE PROCESS</w:t>
      </w:r>
      <w:bookmarkEnd w:id="65"/>
    </w:p>
    <w:p w14:paraId="5CB87938" w14:textId="77777777" w:rsidR="005E3DFE" w:rsidRDefault="005E3DFE" w:rsidP="00FB7143">
      <w:pPr>
        <w:pStyle w:val="10Normal01-FirstParagraph"/>
        <w:rPr>
          <w:lang w:val="ms-MY"/>
        </w:rPr>
      </w:pPr>
      <w:r w:rsidRPr="005E3DFE">
        <w:rPr>
          <w:lang w:val="ms-MY"/>
        </w:rPr>
        <w:t xml:space="preserve">Various sorts of checks must be performed during the software's processing phase. These checks include the following: </w:t>
      </w:r>
    </w:p>
    <w:p w14:paraId="1C50FEC3" w14:textId="76702623" w:rsidR="00FB7143" w:rsidRPr="00FB7143" w:rsidRDefault="00FB7143" w:rsidP="00FB7143">
      <w:pPr>
        <w:pStyle w:val="10Normal01-FirstParagraph"/>
        <w:rPr>
          <w:lang w:val="ms-MY"/>
        </w:rPr>
      </w:pPr>
      <w:r w:rsidRPr="00FB7143">
        <w:rPr>
          <w:lang w:val="ms-MY"/>
        </w:rPr>
        <w:t xml:space="preserve">1. Validity check: </w:t>
      </w:r>
      <w:r w:rsidR="0061624D" w:rsidRPr="0061624D">
        <w:rPr>
          <w:lang w:val="ms-MY"/>
        </w:rPr>
        <w:t>A user may assume that a system is required to do particular tasks. However, more study may reveal the need for new or alternative roles.</w:t>
      </w:r>
      <w:r w:rsidRPr="00FB7143">
        <w:rPr>
          <w:lang w:val="ms-MY"/>
        </w:rPr>
        <w:t xml:space="preserve">For example, in the “Intelligent WAF,” the system has diverse users with different needs and requirements. </w:t>
      </w:r>
      <w:r w:rsidR="005E3DFE">
        <w:t>Anyways</w:t>
      </w:r>
      <w:r w:rsidRPr="00FB7143">
        <w:rPr>
          <w:lang w:val="ms-MY"/>
        </w:rPr>
        <w:t xml:space="preserve">, the software must be arranged so that the services are provided across the user community by maintaining and checking validity. </w:t>
      </w:r>
    </w:p>
    <w:p w14:paraId="1AEDD57E" w14:textId="77777777" w:rsidR="00CE6309" w:rsidRPr="00CE6309" w:rsidRDefault="00CE6309" w:rsidP="00CE6309">
      <w:pPr>
        <w:spacing w:after="240"/>
      </w:pPr>
      <w:r w:rsidRPr="00CE6309">
        <w:t>2. Completeness Check: The required document should contain specifications that describe the device user's designated roles and restrictions.</w:t>
      </w:r>
    </w:p>
    <w:p w14:paraId="3123F461" w14:textId="77777777" w:rsidR="00CE6309" w:rsidRPr="00CE6309" w:rsidRDefault="00CE6309" w:rsidP="00CE6309">
      <w:pPr>
        <w:spacing w:after="240"/>
      </w:pPr>
      <w:r w:rsidRPr="00CE6309">
        <w:t>3. Control of consistency: text requirements do not clash. For instance, the "Intelligent WAF" does not have inconsistent restrictions or distinct representations of the same machine structure in dealing with unrecorded participants.</w:t>
      </w:r>
    </w:p>
    <w:p w14:paraId="4B62EA28" w14:textId="77777777" w:rsidR="00CE6309" w:rsidRPr="00CE6309" w:rsidRDefault="00CE6309" w:rsidP="00CE6309">
      <w:pPr>
        <w:spacing w:after="240"/>
      </w:pPr>
      <w:r w:rsidRPr="00CE6309">
        <w:lastRenderedPageBreak/>
        <w:t>4. Realism check: Specifications can be tested using current technical experience to ensure that they can be applied.</w:t>
      </w:r>
    </w:p>
    <w:p w14:paraId="79C6BC70" w14:textId="4149212F" w:rsidR="00C3009F" w:rsidRDefault="001913F5">
      <w:pPr>
        <w:pStyle w:val="09bLevel02"/>
      </w:pPr>
      <w:bookmarkStart w:id="66" w:name="_Toc74296364"/>
      <w:r>
        <w:t>Application requirement</w:t>
      </w:r>
      <w:bookmarkEnd w:id="66"/>
    </w:p>
    <w:p w14:paraId="73621EC6" w14:textId="77777777" w:rsidR="00233993" w:rsidRPr="00233993" w:rsidRDefault="00233993" w:rsidP="008D6763">
      <w:pPr>
        <w:pStyle w:val="09cLevel03"/>
        <w:rPr>
          <w:lang w:val="ms-MY"/>
        </w:rPr>
      </w:pPr>
      <w:bookmarkStart w:id="67" w:name="_Toc74296365"/>
      <w:r w:rsidRPr="00233993">
        <w:rPr>
          <w:lang w:val="ms-MY"/>
        </w:rPr>
        <w:t>Language:</w:t>
      </w:r>
      <w:bookmarkEnd w:id="67"/>
    </w:p>
    <w:p w14:paraId="16438EC3" w14:textId="77777777" w:rsidR="00233993" w:rsidRPr="00233993" w:rsidRDefault="00233993" w:rsidP="00233993">
      <w:pPr>
        <w:pStyle w:val="10Normal01-FirstParagraph"/>
        <w:rPr>
          <w:lang w:val="ms-MY"/>
        </w:rPr>
      </w:pPr>
      <w:r w:rsidRPr="00233993">
        <w:rPr>
          <w:lang w:val="ms-MY"/>
        </w:rPr>
        <w:t>1.</w:t>
      </w:r>
      <w:r w:rsidRPr="00233993">
        <w:rPr>
          <w:lang w:val="ms-MY"/>
        </w:rPr>
        <w:tab/>
        <w:t>Backend - PHP</w:t>
      </w:r>
    </w:p>
    <w:p w14:paraId="38C899FE" w14:textId="77777777" w:rsidR="00233993" w:rsidRPr="00233993" w:rsidRDefault="00233993" w:rsidP="00233993">
      <w:pPr>
        <w:pStyle w:val="10Normal01-FirstParagraph"/>
        <w:rPr>
          <w:lang w:val="ms-MY"/>
        </w:rPr>
      </w:pPr>
      <w:r w:rsidRPr="00233993">
        <w:rPr>
          <w:lang w:val="ms-MY"/>
        </w:rPr>
        <w:t>2.</w:t>
      </w:r>
      <w:r w:rsidRPr="00233993">
        <w:rPr>
          <w:lang w:val="ms-MY"/>
        </w:rPr>
        <w:tab/>
        <w:t>Frontend- HTML, JavaScript</w:t>
      </w:r>
    </w:p>
    <w:p w14:paraId="00EB2019" w14:textId="77777777" w:rsidR="00975A7B" w:rsidRDefault="00975A7B" w:rsidP="00233993">
      <w:pPr>
        <w:pStyle w:val="10Normal01-FirstParagraph"/>
        <w:rPr>
          <w:lang w:val="ms-MY"/>
        </w:rPr>
      </w:pPr>
    </w:p>
    <w:p w14:paraId="6CC0D20D" w14:textId="77777777" w:rsidR="00B02104" w:rsidRDefault="00B02104" w:rsidP="00233993">
      <w:pPr>
        <w:pStyle w:val="10Normal01-FirstParagraph"/>
        <w:rPr>
          <w:lang w:val="ms-MY"/>
        </w:rPr>
      </w:pPr>
    </w:p>
    <w:p w14:paraId="02C8863C" w14:textId="3D4DCD11" w:rsidR="00233993" w:rsidRPr="00233993" w:rsidRDefault="00233993" w:rsidP="008D6763">
      <w:pPr>
        <w:pStyle w:val="09cLevel03"/>
        <w:rPr>
          <w:lang w:val="ms-MY"/>
        </w:rPr>
      </w:pPr>
      <w:bookmarkStart w:id="68" w:name="_Toc74296366"/>
      <w:r w:rsidRPr="00233993">
        <w:rPr>
          <w:lang w:val="ms-MY"/>
        </w:rPr>
        <w:t>Database:</w:t>
      </w:r>
      <w:bookmarkEnd w:id="68"/>
    </w:p>
    <w:p w14:paraId="451213C8" w14:textId="61D260EB" w:rsidR="001913F5" w:rsidRPr="001913F5" w:rsidRDefault="00233993" w:rsidP="00233993">
      <w:pPr>
        <w:pStyle w:val="10Normal01-FirstParagraph"/>
        <w:rPr>
          <w:lang w:val="ms-MY"/>
        </w:rPr>
      </w:pPr>
      <w:r w:rsidRPr="00233993">
        <w:rPr>
          <w:lang w:val="ms-MY"/>
        </w:rPr>
        <w:t>1.</w:t>
      </w:r>
      <w:r w:rsidRPr="00233993">
        <w:rPr>
          <w:lang w:val="ms-MY"/>
        </w:rPr>
        <w:tab/>
        <w:t>MySQL</w:t>
      </w:r>
    </w:p>
    <w:p w14:paraId="20C6CB79" w14:textId="17636871" w:rsidR="008C5EAB" w:rsidRDefault="008C5EAB">
      <w:pPr>
        <w:pStyle w:val="09bLevel02"/>
      </w:pPr>
      <w:bookmarkStart w:id="69" w:name="_Toc74296367"/>
      <w:r w:rsidRPr="008C5EAB">
        <w:t>Feasibility studies</w:t>
      </w:r>
      <w:bookmarkEnd w:id="69"/>
    </w:p>
    <w:p w14:paraId="3041C98D" w14:textId="77777777" w:rsidR="00CD780A" w:rsidRPr="00CD780A" w:rsidRDefault="00CD780A" w:rsidP="00CD780A">
      <w:pPr>
        <w:pStyle w:val="10Normal01-FirstParagraph"/>
        <w:rPr>
          <w:lang w:val="ms-MY"/>
        </w:rPr>
      </w:pPr>
      <w:r w:rsidRPr="00CD780A">
        <w:rPr>
          <w:lang w:val="ms-MY"/>
        </w:rPr>
        <w:t>Feasibility studies are designed to show pretty and accurately the qualities and weaknesses of existing companies or prospective adventures, openings, and risks, the tools needed to achieve, and at last, to develop possibilities.</w:t>
      </w:r>
    </w:p>
    <w:p w14:paraId="66DDF233" w14:textId="77777777" w:rsidR="00CD780A" w:rsidRPr="00CD780A" w:rsidRDefault="00CD780A" w:rsidP="00C639BE">
      <w:pPr>
        <w:pStyle w:val="11Normal02-SecondOnwardParagraph"/>
        <w:rPr>
          <w:lang w:val="ms-MY"/>
        </w:rPr>
      </w:pPr>
      <w:r w:rsidRPr="00CD780A">
        <w:rPr>
          <w:lang w:val="ms-MY"/>
        </w:rPr>
        <w:t>Economic feasibility: the monetary benefits of this commodity are investigated. More often known as a cost/benefit analysis, the approach is to assess, contrasting the gains and the reserve capital that is normal in the context of an up-and-coming framework. If the benefits outweigh the expenses, the decision is taken to prepare and implement the system. A business individual should measure the cost and advantages precisely before making a move. Such applications spend our resources.</w:t>
      </w:r>
    </w:p>
    <w:p w14:paraId="6BA16F68" w14:textId="77777777" w:rsidR="00CD780A" w:rsidRPr="00CD780A" w:rsidRDefault="00CD780A" w:rsidP="00C639BE">
      <w:pPr>
        <w:pStyle w:val="11Normal02-SecondOnwardParagraph"/>
        <w:rPr>
          <w:lang w:val="ms-MY"/>
        </w:rPr>
      </w:pPr>
      <w:r w:rsidRPr="00CD780A">
        <w:rPr>
          <w:lang w:val="ms-MY"/>
        </w:rPr>
        <w:t xml:space="preserve">Feasibility of the operation: The operational feasibility is how well a planned framework responds to the challenges and considers the possibilities recognized during </w:t>
      </w:r>
      <w:r w:rsidRPr="00CD780A">
        <w:rPr>
          <w:lang w:val="ms-MY"/>
        </w:rPr>
        <w:lastRenderedPageBreak/>
        <w:t>scope definition and how it satisfies the criteria defined in the system implementation specifications review aspect.</w:t>
      </w:r>
    </w:p>
    <w:p w14:paraId="2B3BE3AA" w14:textId="77777777" w:rsidR="00CD780A" w:rsidRPr="00CD780A" w:rsidRDefault="00CD780A" w:rsidP="00C639BE">
      <w:pPr>
        <w:pStyle w:val="11Normal02-SecondOnwardParagraph"/>
        <w:rPr>
          <w:lang w:val="ms-MY"/>
        </w:rPr>
      </w:pPr>
    </w:p>
    <w:p w14:paraId="3399C667" w14:textId="77777777" w:rsidR="00CD780A" w:rsidRPr="00CD780A" w:rsidRDefault="00CD780A" w:rsidP="00C639BE">
      <w:pPr>
        <w:pStyle w:val="11Normal02-SecondOnwardParagraph"/>
        <w:rPr>
          <w:lang w:val="ms-MY"/>
        </w:rPr>
      </w:pPr>
      <w:r w:rsidRPr="00CD780A">
        <w:rPr>
          <w:lang w:val="ms-MY"/>
        </w:rPr>
        <w:t>Technical Viability: Technical feasibility decides what project work can be accomplished with the available facilities, specialized software, and staff. Technical viability concerns the specification of facilities and applications that meet the user's needs. The machine suggested will operate on any handheld OS, which is a fascinating technology.</w:t>
      </w:r>
    </w:p>
    <w:p w14:paraId="2D5D287F" w14:textId="77777777" w:rsidR="00CD780A" w:rsidRPr="00CD780A" w:rsidRDefault="00CD780A" w:rsidP="00C639BE">
      <w:pPr>
        <w:pStyle w:val="11Normal02-SecondOnwardParagraph"/>
        <w:rPr>
          <w:lang w:val="ms-MY"/>
        </w:rPr>
      </w:pPr>
    </w:p>
    <w:p w14:paraId="1B4974F0" w14:textId="25D727F2" w:rsidR="008C5EAB" w:rsidRPr="008C5EAB" w:rsidRDefault="00CD780A" w:rsidP="00C639BE">
      <w:pPr>
        <w:pStyle w:val="11Normal02-SecondOnwardParagraph"/>
        <w:rPr>
          <w:lang w:val="ms-MY"/>
        </w:rPr>
      </w:pPr>
      <w:r w:rsidRPr="00CD780A">
        <w:rPr>
          <w:lang w:val="ms-MY"/>
        </w:rPr>
        <w:t>Schedule Feasibility: A proposal can take too long to be completed in some manner before it becomes valuable. This usually involves assessing to what degree the system can be created and whether it appears to be finalized in a specific time frame using certain strategies such as payout duration. The probability of calendars is a proportion of how sensitive the schedule is.</w:t>
      </w:r>
      <w:r w:rsidR="008C5EAB">
        <w:rPr>
          <w:lang w:val="ms-MY"/>
        </w:rPr>
        <w:t>Our Schedule Feasibility is simply time accommodation of the task. In any case, some of the time political viciousness, terrible climate produced results to present our task due time</w:t>
      </w:r>
      <w:r w:rsidR="008C5EAB">
        <w:t>.</w:t>
      </w:r>
    </w:p>
    <w:p w14:paraId="6CC90654" w14:textId="083FF80E" w:rsidR="008C5EAB" w:rsidRDefault="008C5EAB">
      <w:pPr>
        <w:pStyle w:val="09bLevel02"/>
      </w:pPr>
      <w:bookmarkStart w:id="70" w:name="_Toc74296368"/>
      <w:r w:rsidRPr="008C5EAB">
        <w:t>FEASIBILITY STUDY OF "INTELLIGENT WAF"</w:t>
      </w:r>
      <w:bookmarkEnd w:id="70"/>
    </w:p>
    <w:p w14:paraId="500E85A5" w14:textId="2790D165" w:rsidR="00BC2248" w:rsidRPr="00BC2248" w:rsidRDefault="008C5EAB" w:rsidP="00BC2248">
      <w:pPr>
        <w:pStyle w:val="10Normal01-FirstParagraph"/>
      </w:pPr>
      <w:r w:rsidRPr="008C5EAB">
        <w:rPr>
          <w:lang w:val="ms-MY"/>
        </w:rPr>
        <w:t>This segment will discuss the possible investigation of the product interfaces plan and framework Functionalities of "Intelligent WAF." This is to recognize whether our website and the idea of the framework meet the potential clients. The attainability study will be surveyed utilizing a few parameters to check the framework prerequisites in various classifications</w:t>
      </w:r>
      <w:r w:rsidR="00D45BF4">
        <w:t>.</w:t>
      </w:r>
      <w:r w:rsidR="00BC2248" w:rsidRPr="00BC2248">
        <w:t xml:space="preserve"> It is essential to grasp the customer's needs during the arrangement, and sometimes these crucial perspectives are purposely disregarded. The importance of the customer's emotion on an advanced item has also been verified. The main practical characteristics of the research merely emphasize the estimation and provide another element for the operation of an organization. Innovation potential, economic viability, operational practicality, and legal plausibility are the crucial </w:t>
      </w:r>
      <w:r w:rsidR="00BC2248" w:rsidRPr="00BC2248">
        <w:lastRenderedPageBreak/>
        <w:t>characteristics. Nevertheless, the evaluation of the customers' need for the additional idea is not highlighted here, while customers do not decide whether or not to buy an item. A quality item should be acceptable to use and agree to all possible customer needs.</w:t>
      </w:r>
    </w:p>
    <w:p w14:paraId="5F1EEE58" w14:textId="5829FB7C" w:rsidR="008C5EAB" w:rsidRPr="008C5EAB" w:rsidRDefault="008C5EAB" w:rsidP="008C5EAB">
      <w:pPr>
        <w:pStyle w:val="10Normal01-FirstParagraph"/>
        <w:rPr>
          <w:lang w:val="ms-MY"/>
        </w:rPr>
      </w:pPr>
    </w:p>
    <w:p w14:paraId="44C5D090" w14:textId="48269305" w:rsidR="008C5EAB" w:rsidRDefault="008C5EAB">
      <w:pPr>
        <w:pStyle w:val="09bLevel02"/>
      </w:pPr>
      <w:bookmarkStart w:id="71" w:name="_Toc74296369"/>
      <w:r>
        <w:t>Testing</w:t>
      </w:r>
      <w:bookmarkEnd w:id="71"/>
    </w:p>
    <w:p w14:paraId="7E9543DE" w14:textId="77777777" w:rsidR="008A0F0D" w:rsidRPr="008A0F0D" w:rsidRDefault="008C5EAB" w:rsidP="008A0F0D">
      <w:pPr>
        <w:spacing w:after="240"/>
      </w:pPr>
      <w:r w:rsidRPr="008C5EAB">
        <w:t xml:space="preserve">Software testing is an inquiry administered to present stakeholders with information about the product's quality or service under test. </w:t>
      </w:r>
      <w:r w:rsidR="008A0F0D" w:rsidRPr="008A0F0D">
        <w:t>It may also give an impartial, independent assessment of the program to help the company realize and grasp the risks associated with software installation.</w:t>
      </w:r>
    </w:p>
    <w:p w14:paraId="3F598BD1" w14:textId="77777777" w:rsidR="008A0F0D" w:rsidRPr="008A0F0D" w:rsidRDefault="008A0F0D" w:rsidP="008A0F0D">
      <w:pPr>
        <w:spacing w:after="240"/>
      </w:pPr>
      <w:r w:rsidRPr="008A0F0D">
        <w:t xml:space="preserve">Software testing may be confirmed as an authentication and verification process: Software testing may be confirmed as an authentication and verification process: </w:t>
      </w:r>
    </w:p>
    <w:p w14:paraId="6955A79E" w14:textId="77777777" w:rsidR="008A0F0D" w:rsidRPr="008A0F0D" w:rsidRDefault="008A0F0D" w:rsidP="008A0F0D">
      <w:pPr>
        <w:spacing w:after="240"/>
      </w:pPr>
      <w:r w:rsidRPr="008A0F0D">
        <w:t>1. fulfills the design and development requirements of its software program</w:t>
      </w:r>
    </w:p>
    <w:p w14:paraId="160C384F" w14:textId="77777777" w:rsidR="008A0F0D" w:rsidRPr="008A0F0D" w:rsidRDefault="008A0F0D" w:rsidP="008A0F0D">
      <w:pPr>
        <w:spacing w:after="240"/>
      </w:pPr>
      <w:r w:rsidRPr="008A0F0D">
        <w:t xml:space="preserve">2. acts as anticipated and </w:t>
      </w:r>
    </w:p>
    <w:p w14:paraId="028CDB0D" w14:textId="23139377" w:rsidR="008C5EAB" w:rsidRPr="008C5EAB" w:rsidRDefault="008A0F0D" w:rsidP="008A0F0D">
      <w:pPr>
        <w:spacing w:after="240"/>
      </w:pPr>
      <w:r w:rsidRPr="008A0F0D">
        <w:t>3. may be carried out with the same features.</w:t>
      </w:r>
      <w:r w:rsidR="008C5EAB" w:rsidRPr="008C5EAB">
        <w:t> </w:t>
      </w:r>
    </w:p>
    <w:p w14:paraId="219146E9" w14:textId="77777777" w:rsidR="00E2243C" w:rsidRPr="00E2243C" w:rsidRDefault="00E2243C" w:rsidP="00E2243C">
      <w:pPr>
        <w:pStyle w:val="NormalWeb"/>
      </w:pPr>
      <w:r w:rsidRPr="00E2243C">
        <w:t>The testing methodologies are provided below:</w:t>
      </w:r>
    </w:p>
    <w:p w14:paraId="7DC5090C" w14:textId="77777777" w:rsidR="008C5EAB" w:rsidRPr="008C5EAB" w:rsidRDefault="008C5EAB" w:rsidP="008C5EAB">
      <w:pPr>
        <w:pStyle w:val="ListParagraph"/>
        <w:numPr>
          <w:ilvl w:val="1"/>
          <w:numId w:val="47"/>
        </w:numPr>
        <w:spacing w:after="240"/>
      </w:pPr>
      <w:r w:rsidRPr="008C5EAB">
        <w:t>Unit testing </w:t>
      </w:r>
    </w:p>
    <w:p w14:paraId="0AF8FB16" w14:textId="77777777" w:rsidR="008C5EAB" w:rsidRPr="008C5EAB" w:rsidRDefault="008C5EAB" w:rsidP="008C5EAB">
      <w:pPr>
        <w:pStyle w:val="ListParagraph"/>
        <w:numPr>
          <w:ilvl w:val="1"/>
          <w:numId w:val="47"/>
        </w:numPr>
        <w:spacing w:after="240"/>
      </w:pPr>
      <w:r w:rsidRPr="008C5EAB">
        <w:t>Black box testing </w:t>
      </w:r>
    </w:p>
    <w:p w14:paraId="0CC539DC" w14:textId="77777777" w:rsidR="008C5EAB" w:rsidRPr="008C5EAB" w:rsidRDefault="008C5EAB" w:rsidP="008C5EAB">
      <w:pPr>
        <w:pStyle w:val="ListParagraph"/>
        <w:numPr>
          <w:ilvl w:val="1"/>
          <w:numId w:val="47"/>
        </w:numPr>
        <w:spacing w:after="240"/>
      </w:pPr>
      <w:r w:rsidRPr="008C5EAB">
        <w:t>Functional testing </w:t>
      </w:r>
    </w:p>
    <w:p w14:paraId="7F59F887" w14:textId="77777777" w:rsidR="004670DC" w:rsidRPr="004670DC" w:rsidRDefault="004670DC" w:rsidP="008D6763">
      <w:pPr>
        <w:pStyle w:val="09cLevel03"/>
      </w:pPr>
      <w:bookmarkStart w:id="72" w:name="_Toc74296370"/>
      <w:r w:rsidRPr="004670DC">
        <w:t>Unit Testing:</w:t>
      </w:r>
      <w:bookmarkEnd w:id="72"/>
    </w:p>
    <w:p w14:paraId="6D4B8079" w14:textId="39A04084" w:rsidR="008C5EAB" w:rsidRPr="008C5EAB" w:rsidRDefault="004670DC" w:rsidP="004670DC">
      <w:pPr>
        <w:spacing w:after="240"/>
      </w:pPr>
      <w:r w:rsidRPr="004670DC">
        <w:t xml:space="preserve">This is a technique in which individual code modules are tested before incorporating them with other modules. The test unit might be a capacity, a function, a methodology, or a strategy. </w:t>
      </w:r>
      <w:r w:rsidR="008C5EAB" w:rsidRPr="008C5EAB">
        <w:t>Units might be generally miniature gatherings of interrelated modules that are executed continuously as a gathering. Unit testing aims to recognize and fix; however, many mistakes would be prudent before modules are consolidated into a bigger programming unit. Mistakes become substantially more troublesome and costly to find and fixed when numerous modules are joined. Unit testing of "Intelligent WAF" are given below:</w:t>
      </w:r>
    </w:p>
    <w:p w14:paraId="048C82C5" w14:textId="77777777" w:rsidR="008C5EAB" w:rsidRPr="008C5EAB" w:rsidRDefault="008C5EAB" w:rsidP="008C5EAB">
      <w:pPr>
        <w:pStyle w:val="11Normal02-SecondOnwardParagraph"/>
      </w:pPr>
    </w:p>
    <w:p w14:paraId="3695DA89" w14:textId="77777777" w:rsidR="00225C28" w:rsidRDefault="00225C28" w:rsidP="009D61E0">
      <w:pPr>
        <w:pStyle w:val="15aCaption-Center"/>
      </w:pPr>
    </w:p>
    <w:p w14:paraId="63A537F5" w14:textId="6165FF96" w:rsidR="009D61E0" w:rsidRDefault="009D61E0" w:rsidP="009D61E0">
      <w:pPr>
        <w:pStyle w:val="15aCaption-Center"/>
      </w:pPr>
      <w:bookmarkStart w:id="73" w:name="_Toc74296414"/>
      <w:r>
        <w:lastRenderedPageBreak/>
        <w:t xml:space="preserve">Table </w:t>
      </w:r>
      <w:r w:rsidR="00B5445D">
        <w:fldChar w:fldCharType="begin"/>
      </w:r>
      <w:r w:rsidR="00B5445D">
        <w:instrText xml:space="preserve"> SEQ Table \* ARABIC </w:instrText>
      </w:r>
      <w:r w:rsidR="00B5445D">
        <w:fldChar w:fldCharType="separate"/>
      </w:r>
      <w:r w:rsidR="00556864">
        <w:rPr>
          <w:noProof/>
        </w:rPr>
        <w:t>2</w:t>
      </w:r>
      <w:r w:rsidR="00B5445D">
        <w:rPr>
          <w:noProof/>
        </w:rPr>
        <w:fldChar w:fldCharType="end"/>
      </w:r>
      <w:r>
        <w:t>: Unit Testing</w:t>
      </w:r>
      <w:bookmarkEnd w:id="73"/>
    </w:p>
    <w:tbl>
      <w:tblPr>
        <w:tblStyle w:val="TableGrid"/>
        <w:tblW w:w="9140" w:type="dxa"/>
        <w:tblLook w:val="04A0" w:firstRow="1" w:lastRow="0" w:firstColumn="1" w:lastColumn="0" w:noHBand="0" w:noVBand="1"/>
      </w:tblPr>
      <w:tblGrid>
        <w:gridCol w:w="1190"/>
        <w:gridCol w:w="2675"/>
        <w:gridCol w:w="1896"/>
        <w:gridCol w:w="1829"/>
        <w:gridCol w:w="1550"/>
      </w:tblGrid>
      <w:tr w:rsidR="008C5EAB" w14:paraId="59A6AD88" w14:textId="77777777" w:rsidTr="009D61E0">
        <w:trPr>
          <w:trHeight w:val="861"/>
        </w:trPr>
        <w:tc>
          <w:tcPr>
            <w:tcW w:w="1190" w:type="dxa"/>
          </w:tcPr>
          <w:p w14:paraId="1D8166C2" w14:textId="77777777" w:rsidR="008C5EAB" w:rsidRPr="008C5EAB" w:rsidRDefault="008C5EAB" w:rsidP="008C5EAB">
            <w:pPr>
              <w:pStyle w:val="11Normal02-SecondOnwardParagraph"/>
            </w:pPr>
            <w:bookmarkStart w:id="74" w:name="_Hlk64211281"/>
            <w:r>
              <w:t>ID</w:t>
            </w:r>
          </w:p>
        </w:tc>
        <w:tc>
          <w:tcPr>
            <w:tcW w:w="2675" w:type="dxa"/>
          </w:tcPr>
          <w:p w14:paraId="084FD3E2" w14:textId="77777777" w:rsidR="008C5EAB" w:rsidRPr="008C5EAB" w:rsidRDefault="008C5EAB" w:rsidP="008C5EAB">
            <w:pPr>
              <w:pStyle w:val="11Normal02-SecondOnwardParagraph"/>
            </w:pPr>
            <w:r>
              <w:t>Test Case</w:t>
            </w:r>
          </w:p>
        </w:tc>
        <w:tc>
          <w:tcPr>
            <w:tcW w:w="1896" w:type="dxa"/>
          </w:tcPr>
          <w:p w14:paraId="79802970" w14:textId="77777777" w:rsidR="008C5EAB" w:rsidRPr="008C5EAB" w:rsidRDefault="008C5EAB" w:rsidP="008C5EAB">
            <w:pPr>
              <w:pStyle w:val="11Normal02-SecondOnwardParagraph"/>
            </w:pPr>
            <w:r w:rsidRPr="00D6028B">
              <w:t xml:space="preserve">Attributes and </w:t>
            </w:r>
            <w:r w:rsidRPr="008C5EAB">
              <w:t>Values</w:t>
            </w:r>
          </w:p>
        </w:tc>
        <w:tc>
          <w:tcPr>
            <w:tcW w:w="1829" w:type="dxa"/>
          </w:tcPr>
          <w:p w14:paraId="44C2B190" w14:textId="77777777" w:rsidR="008C5EAB" w:rsidRPr="008C5EAB" w:rsidRDefault="008C5EAB" w:rsidP="008C5EAB">
            <w:pPr>
              <w:pStyle w:val="11Normal02-SecondOnwardParagraph"/>
            </w:pPr>
            <w:r w:rsidRPr="00D6028B">
              <w:t>Expected Result</w:t>
            </w:r>
          </w:p>
        </w:tc>
        <w:tc>
          <w:tcPr>
            <w:tcW w:w="1550" w:type="dxa"/>
          </w:tcPr>
          <w:p w14:paraId="7C22AF29" w14:textId="77777777" w:rsidR="008C5EAB" w:rsidRPr="008C5EAB" w:rsidRDefault="008C5EAB" w:rsidP="008C5EAB">
            <w:pPr>
              <w:pStyle w:val="11Normal02-SecondOnwardParagraph"/>
            </w:pPr>
            <w:r>
              <w:t>Result</w:t>
            </w:r>
          </w:p>
        </w:tc>
      </w:tr>
      <w:tr w:rsidR="008C5EAB" w14:paraId="3A0B02B9" w14:textId="77777777" w:rsidTr="009D61E0">
        <w:trPr>
          <w:trHeight w:val="3266"/>
        </w:trPr>
        <w:tc>
          <w:tcPr>
            <w:tcW w:w="1190" w:type="dxa"/>
          </w:tcPr>
          <w:p w14:paraId="6A5C1B23" w14:textId="77777777" w:rsidR="008C5EAB" w:rsidRPr="008C5EAB" w:rsidRDefault="008C5EAB" w:rsidP="008C5EAB">
            <w:pPr>
              <w:pStyle w:val="11Normal02-SecondOnwardParagraph"/>
            </w:pPr>
            <w:r>
              <w:t>1</w:t>
            </w:r>
          </w:p>
        </w:tc>
        <w:tc>
          <w:tcPr>
            <w:tcW w:w="2675" w:type="dxa"/>
          </w:tcPr>
          <w:p w14:paraId="6A89FAA9" w14:textId="77777777" w:rsidR="008C5EAB" w:rsidRPr="008C5EAB" w:rsidRDefault="008C5EAB" w:rsidP="008C5EAB">
            <w:pPr>
              <w:pStyle w:val="11Normal02-SecondOnwardParagraph"/>
            </w:pPr>
            <w:r w:rsidRPr="00D6028B">
              <w:t>products?</w:t>
            </w:r>
            <w:r w:rsidRPr="008C5EAB">
              <w:t>id=678'--</w:t>
            </w:r>
          </w:p>
        </w:tc>
        <w:tc>
          <w:tcPr>
            <w:tcW w:w="1896" w:type="dxa"/>
          </w:tcPr>
          <w:p w14:paraId="4A620348" w14:textId="77777777" w:rsidR="008C5EAB" w:rsidRPr="008C5EAB" w:rsidRDefault="008C5EAB" w:rsidP="008C5EAB">
            <w:pPr>
              <w:pStyle w:val="11Normal02-SecondOnwardParagraph"/>
            </w:pPr>
            <w:r>
              <w:t xml:space="preserve">A GET method </w:t>
            </w:r>
            <w:r w:rsidRPr="008C5EAB">
              <w:t>malicious request came through HTTP</w:t>
            </w:r>
          </w:p>
        </w:tc>
        <w:tc>
          <w:tcPr>
            <w:tcW w:w="1829" w:type="dxa"/>
          </w:tcPr>
          <w:p w14:paraId="2D24AB7D" w14:textId="77777777" w:rsidR="008C5EAB" w:rsidRPr="008C5EAB" w:rsidRDefault="008C5EAB" w:rsidP="008C5EAB">
            <w:pPr>
              <w:pStyle w:val="11Normal02-SecondOnwardParagraph"/>
            </w:pPr>
            <w:r>
              <w:t xml:space="preserve">WAF </w:t>
            </w:r>
            <w:r w:rsidRPr="008C5EAB">
              <w:t>should detect the malicious request and block the request then log the attacker details</w:t>
            </w:r>
          </w:p>
        </w:tc>
        <w:tc>
          <w:tcPr>
            <w:tcW w:w="1550" w:type="dxa"/>
          </w:tcPr>
          <w:p w14:paraId="72D39514" w14:textId="77777777" w:rsidR="008C5EAB" w:rsidRPr="008C5EAB" w:rsidRDefault="008C5EAB" w:rsidP="008C5EAB">
            <w:pPr>
              <w:pStyle w:val="11Normal02-SecondOnwardParagraph"/>
            </w:pPr>
            <w:r>
              <w:t>Pass</w:t>
            </w:r>
          </w:p>
        </w:tc>
      </w:tr>
      <w:tr w:rsidR="008C5EAB" w14:paraId="0EB93517" w14:textId="77777777" w:rsidTr="009D61E0">
        <w:trPr>
          <w:trHeight w:val="3214"/>
        </w:trPr>
        <w:tc>
          <w:tcPr>
            <w:tcW w:w="1190" w:type="dxa"/>
          </w:tcPr>
          <w:p w14:paraId="537440C2" w14:textId="77777777" w:rsidR="008C5EAB" w:rsidRPr="008C5EAB" w:rsidRDefault="008C5EAB" w:rsidP="008C5EAB">
            <w:pPr>
              <w:pStyle w:val="11Normal02-SecondOnwardParagraph"/>
            </w:pPr>
            <w:r>
              <w:t>2</w:t>
            </w:r>
          </w:p>
        </w:tc>
        <w:tc>
          <w:tcPr>
            <w:tcW w:w="2675" w:type="dxa"/>
          </w:tcPr>
          <w:p w14:paraId="2DE52C3E" w14:textId="77777777" w:rsidR="008C5EAB" w:rsidRPr="008C5EAB" w:rsidRDefault="008C5EAB" w:rsidP="008C5EAB">
            <w:pPr>
              <w:pStyle w:val="11Normal02-SecondOnwardParagraph"/>
            </w:pPr>
            <w:r>
              <w:t>User = admin'--</w:t>
            </w:r>
          </w:p>
          <w:p w14:paraId="4BDF113A" w14:textId="77777777" w:rsidR="008C5EAB" w:rsidRPr="008C5EAB" w:rsidRDefault="008C5EAB" w:rsidP="008C5EAB">
            <w:pPr>
              <w:pStyle w:val="11Normal02-SecondOnwardParagraph"/>
            </w:pPr>
            <w:r>
              <w:t xml:space="preserve">Pass = </w:t>
            </w:r>
            <w:r w:rsidRPr="008C5EAB">
              <w:t>admin'--</w:t>
            </w:r>
          </w:p>
        </w:tc>
        <w:tc>
          <w:tcPr>
            <w:tcW w:w="1896" w:type="dxa"/>
          </w:tcPr>
          <w:p w14:paraId="47A4BB95" w14:textId="77777777" w:rsidR="008C5EAB" w:rsidRPr="008C5EAB" w:rsidRDefault="008C5EAB" w:rsidP="008C5EAB">
            <w:pPr>
              <w:pStyle w:val="11Normal02-SecondOnwardParagraph"/>
            </w:pPr>
            <w:r w:rsidRPr="00D6028B">
              <w:t xml:space="preserve">A </w:t>
            </w:r>
            <w:r w:rsidRPr="008C5EAB">
              <w:t>POST method malicious request came through HTTP</w:t>
            </w:r>
          </w:p>
        </w:tc>
        <w:tc>
          <w:tcPr>
            <w:tcW w:w="1829" w:type="dxa"/>
          </w:tcPr>
          <w:p w14:paraId="15BD10FB" w14:textId="77777777" w:rsidR="008C5EAB" w:rsidRPr="008C5EAB" w:rsidRDefault="008C5EAB" w:rsidP="008C5EAB">
            <w:pPr>
              <w:pStyle w:val="11Normal02-SecondOnwardParagraph"/>
            </w:pPr>
            <w:r w:rsidRPr="00B7629D">
              <w:t>WAF should detect the malicious request and block the request then log the attacker details</w:t>
            </w:r>
          </w:p>
        </w:tc>
        <w:tc>
          <w:tcPr>
            <w:tcW w:w="1550" w:type="dxa"/>
          </w:tcPr>
          <w:p w14:paraId="11413C76" w14:textId="77777777" w:rsidR="008C5EAB" w:rsidRPr="008C5EAB" w:rsidRDefault="008C5EAB" w:rsidP="008C5EAB">
            <w:pPr>
              <w:pStyle w:val="11Normal02-SecondOnwardParagraph"/>
            </w:pPr>
            <w:r>
              <w:t>Pass</w:t>
            </w:r>
          </w:p>
        </w:tc>
      </w:tr>
      <w:tr w:rsidR="008C5EAB" w14:paraId="0DDFECF2" w14:textId="77777777" w:rsidTr="009D61E0">
        <w:trPr>
          <w:trHeight w:val="3214"/>
        </w:trPr>
        <w:tc>
          <w:tcPr>
            <w:tcW w:w="1190" w:type="dxa"/>
          </w:tcPr>
          <w:p w14:paraId="72366C00" w14:textId="77777777" w:rsidR="008C5EAB" w:rsidRPr="008C5EAB" w:rsidRDefault="008C5EAB" w:rsidP="008C5EAB">
            <w:pPr>
              <w:pStyle w:val="11Normal02-SecondOnwardParagraph"/>
            </w:pPr>
            <w:r>
              <w:t>3</w:t>
            </w:r>
          </w:p>
        </w:tc>
        <w:tc>
          <w:tcPr>
            <w:tcW w:w="2675" w:type="dxa"/>
          </w:tcPr>
          <w:p w14:paraId="2CDA2221" w14:textId="77777777" w:rsidR="008C5EAB" w:rsidRPr="008C5EAB" w:rsidRDefault="008C5EAB" w:rsidP="008C5EAB">
            <w:pPr>
              <w:pStyle w:val="11Normal02-SecondOnwardParagraph"/>
            </w:pPr>
            <w:r>
              <w:t>/</w:t>
            </w:r>
            <w:proofErr w:type="gramStart"/>
            <w:r>
              <w:t>products</w:t>
            </w:r>
            <w:proofErr w:type="gramEnd"/>
          </w:p>
        </w:tc>
        <w:tc>
          <w:tcPr>
            <w:tcW w:w="1896" w:type="dxa"/>
          </w:tcPr>
          <w:p w14:paraId="475C15A5" w14:textId="77777777" w:rsidR="008C5EAB" w:rsidRPr="008C5EAB" w:rsidRDefault="008C5EAB" w:rsidP="008C5EAB">
            <w:pPr>
              <w:pStyle w:val="11Normal02-SecondOnwardParagraph"/>
            </w:pPr>
            <w:r>
              <w:t xml:space="preserve">A Blacklisted Spammer IP </w:t>
            </w:r>
            <w:r w:rsidRPr="008C5EAB">
              <w:t>came through HTTP to client request</w:t>
            </w:r>
          </w:p>
        </w:tc>
        <w:tc>
          <w:tcPr>
            <w:tcW w:w="1829" w:type="dxa"/>
          </w:tcPr>
          <w:p w14:paraId="32B7239F" w14:textId="77777777" w:rsidR="008C5EAB" w:rsidRPr="008C5EAB" w:rsidRDefault="008C5EAB" w:rsidP="008C5EAB">
            <w:pPr>
              <w:pStyle w:val="11Normal02-SecondOnwardParagraph"/>
            </w:pPr>
            <w:r w:rsidRPr="00B7629D">
              <w:t xml:space="preserve">WAF should detect the </w:t>
            </w:r>
            <w:r w:rsidRPr="008C5EAB">
              <w:t>malicious request and block the request then log the attacker details</w:t>
            </w:r>
          </w:p>
        </w:tc>
        <w:tc>
          <w:tcPr>
            <w:tcW w:w="1550" w:type="dxa"/>
          </w:tcPr>
          <w:p w14:paraId="36DE6BF2" w14:textId="77777777" w:rsidR="008C5EAB" w:rsidRPr="008C5EAB" w:rsidRDefault="008C5EAB" w:rsidP="008C5EAB">
            <w:pPr>
              <w:pStyle w:val="11Normal02-SecondOnwardParagraph"/>
            </w:pPr>
            <w:r>
              <w:t>Pass</w:t>
            </w:r>
          </w:p>
        </w:tc>
      </w:tr>
      <w:tr w:rsidR="008C5EAB" w14:paraId="2E3A2681" w14:textId="77777777" w:rsidTr="009D61E0">
        <w:trPr>
          <w:trHeight w:val="1763"/>
        </w:trPr>
        <w:tc>
          <w:tcPr>
            <w:tcW w:w="1190" w:type="dxa"/>
          </w:tcPr>
          <w:p w14:paraId="6291C512" w14:textId="77777777" w:rsidR="008C5EAB" w:rsidRPr="008C5EAB" w:rsidRDefault="008C5EAB" w:rsidP="008C5EAB">
            <w:pPr>
              <w:pStyle w:val="11Normal02-SecondOnwardParagraph"/>
            </w:pPr>
            <w:r>
              <w:lastRenderedPageBreak/>
              <w:t>4</w:t>
            </w:r>
          </w:p>
        </w:tc>
        <w:tc>
          <w:tcPr>
            <w:tcW w:w="2675" w:type="dxa"/>
          </w:tcPr>
          <w:p w14:paraId="0D42367C" w14:textId="77777777" w:rsidR="008C5EAB" w:rsidRPr="008C5EAB" w:rsidRDefault="008C5EAB" w:rsidP="008C5EAB">
            <w:pPr>
              <w:pStyle w:val="11Normal02-SecondOnwardParagraph"/>
            </w:pPr>
            <w:r>
              <w:t>/</w:t>
            </w:r>
            <w:proofErr w:type="gramStart"/>
            <w:r>
              <w:t>login</w:t>
            </w:r>
            <w:proofErr w:type="gramEnd"/>
          </w:p>
        </w:tc>
        <w:tc>
          <w:tcPr>
            <w:tcW w:w="1896" w:type="dxa"/>
          </w:tcPr>
          <w:p w14:paraId="4030D896" w14:textId="77777777" w:rsidR="008C5EAB" w:rsidRPr="008C5EAB" w:rsidRDefault="008C5EAB" w:rsidP="008C5EAB">
            <w:pPr>
              <w:pStyle w:val="11Normal02-SecondOnwardParagraph"/>
            </w:pPr>
            <w:r>
              <w:t>A normal user came to login page</w:t>
            </w:r>
          </w:p>
        </w:tc>
        <w:tc>
          <w:tcPr>
            <w:tcW w:w="1829" w:type="dxa"/>
          </w:tcPr>
          <w:p w14:paraId="2CF1CC68" w14:textId="77777777" w:rsidR="008C5EAB" w:rsidRPr="008C5EAB" w:rsidRDefault="008C5EAB" w:rsidP="008C5EAB">
            <w:pPr>
              <w:pStyle w:val="11Normal02-SecondOnwardParagraph"/>
            </w:pPr>
            <w:r>
              <w:t>WAF should approve this request</w:t>
            </w:r>
          </w:p>
        </w:tc>
        <w:tc>
          <w:tcPr>
            <w:tcW w:w="1550" w:type="dxa"/>
          </w:tcPr>
          <w:p w14:paraId="533B8A6C" w14:textId="77777777" w:rsidR="008C5EAB" w:rsidRPr="008C5EAB" w:rsidRDefault="008C5EAB" w:rsidP="008C5EAB">
            <w:pPr>
              <w:pStyle w:val="11Normal02-SecondOnwardParagraph"/>
            </w:pPr>
            <w:r>
              <w:t>Pass</w:t>
            </w:r>
          </w:p>
        </w:tc>
      </w:tr>
      <w:bookmarkEnd w:id="74"/>
    </w:tbl>
    <w:p w14:paraId="07E3F178" w14:textId="77777777" w:rsidR="008C5EAB" w:rsidRPr="00A62743" w:rsidRDefault="008C5EAB" w:rsidP="008C5EAB">
      <w:pPr>
        <w:pStyle w:val="11Normal02-SecondOnwardParagraph"/>
      </w:pPr>
    </w:p>
    <w:p w14:paraId="75EE6E1C" w14:textId="77777777" w:rsidR="00C57C14" w:rsidRPr="00C57C14" w:rsidRDefault="00C57C14" w:rsidP="008D6763">
      <w:pPr>
        <w:pStyle w:val="09cLevel03"/>
        <w:rPr>
          <w:lang w:bidi="bn-BD"/>
        </w:rPr>
      </w:pPr>
      <w:bookmarkStart w:id="75" w:name="_Toc74296371"/>
      <w:r w:rsidRPr="00C57C14">
        <w:rPr>
          <w:lang w:bidi="bn-BD"/>
        </w:rPr>
        <w:t>Testing functionality</w:t>
      </w:r>
      <w:bookmarkEnd w:id="75"/>
    </w:p>
    <w:p w14:paraId="570326A6" w14:textId="77777777" w:rsidR="00C57C14" w:rsidRPr="00C57C14" w:rsidRDefault="00C57C14" w:rsidP="00C57C14">
      <w:pPr>
        <w:spacing w:after="240"/>
        <w:rPr>
          <w:lang w:bidi="bn-BD"/>
        </w:rPr>
      </w:pPr>
      <w:r w:rsidRPr="00C57C14">
        <w:rPr>
          <w:lang w:bidi="bn-BD"/>
        </w:rPr>
        <w:t>Functional testing is classified as a test which ensures that the capability of each product application functions according to the precondition.</w:t>
      </w:r>
    </w:p>
    <w:p w14:paraId="64B2CCB3" w14:textId="3E818D7D" w:rsidR="008C5EAB" w:rsidRDefault="00C57C14" w:rsidP="008C5EAB">
      <w:pPr>
        <w:spacing w:after="240"/>
        <w:rPr>
          <w:lang w:bidi="bn-BD"/>
        </w:rPr>
      </w:pPr>
      <w:r w:rsidRPr="00C57C14">
        <w:rPr>
          <w:lang w:bidi="bn-BD"/>
        </w:rPr>
        <w:t>This test basically contains discovery testing and does not worry about the application's source code.</w:t>
      </w:r>
      <w:r w:rsidR="008C5EAB" w:rsidRPr="008C5EAB">
        <w:t xml:space="preserve"> Functional testing of "Intelligent WAF</w:t>
      </w:r>
      <w:r w:rsidR="00094DD5" w:rsidRPr="008C5EAB">
        <w:t>" is</w:t>
      </w:r>
      <w:r w:rsidR="008C5EAB" w:rsidRPr="008C5EAB">
        <w:t xml:space="preserve"> given below:</w:t>
      </w:r>
    </w:p>
    <w:p w14:paraId="51D88162" w14:textId="77777777" w:rsidR="009352DC" w:rsidRPr="009352DC" w:rsidRDefault="009352DC" w:rsidP="009352DC">
      <w:pPr>
        <w:pStyle w:val="11Normal02-SecondOnwardParagraph"/>
      </w:pPr>
    </w:p>
    <w:p w14:paraId="3207AD67" w14:textId="708847BE" w:rsidR="009D61E0" w:rsidRDefault="009D61E0" w:rsidP="009D61E0">
      <w:pPr>
        <w:pStyle w:val="15aCaption-Center"/>
      </w:pPr>
      <w:bookmarkStart w:id="76" w:name="_Toc74296415"/>
      <w:r>
        <w:t xml:space="preserve">Table </w:t>
      </w:r>
      <w:r w:rsidR="00B5445D">
        <w:fldChar w:fldCharType="begin"/>
      </w:r>
      <w:r w:rsidR="00B5445D">
        <w:instrText xml:space="preserve"> SEQ Table \* ARABIC </w:instrText>
      </w:r>
      <w:r w:rsidR="00B5445D">
        <w:fldChar w:fldCharType="separate"/>
      </w:r>
      <w:r w:rsidR="00556864">
        <w:rPr>
          <w:noProof/>
        </w:rPr>
        <w:t>3</w:t>
      </w:r>
      <w:r w:rsidR="00B5445D">
        <w:rPr>
          <w:noProof/>
        </w:rPr>
        <w:fldChar w:fldCharType="end"/>
      </w:r>
      <w:r>
        <w:t>: Functional Testing</w:t>
      </w:r>
      <w:bookmarkEnd w:id="76"/>
    </w:p>
    <w:tbl>
      <w:tblPr>
        <w:tblStyle w:val="TableGrid"/>
        <w:tblW w:w="9140" w:type="dxa"/>
        <w:tblLook w:val="04A0" w:firstRow="1" w:lastRow="0" w:firstColumn="1" w:lastColumn="0" w:noHBand="0" w:noVBand="1"/>
      </w:tblPr>
      <w:tblGrid>
        <w:gridCol w:w="1190"/>
        <w:gridCol w:w="2675"/>
        <w:gridCol w:w="1896"/>
        <w:gridCol w:w="1829"/>
        <w:gridCol w:w="1550"/>
      </w:tblGrid>
      <w:tr w:rsidR="008C5EAB" w14:paraId="5A6DC941" w14:textId="77777777" w:rsidTr="009D61E0">
        <w:trPr>
          <w:trHeight w:val="861"/>
        </w:trPr>
        <w:tc>
          <w:tcPr>
            <w:tcW w:w="1190" w:type="dxa"/>
          </w:tcPr>
          <w:p w14:paraId="3A63D84D" w14:textId="77777777" w:rsidR="008C5EAB" w:rsidRPr="008C5EAB" w:rsidRDefault="008C5EAB" w:rsidP="008C5EAB">
            <w:pPr>
              <w:pStyle w:val="11Normal02-SecondOnwardParagraph"/>
            </w:pPr>
            <w:r>
              <w:t>ID</w:t>
            </w:r>
          </w:p>
        </w:tc>
        <w:tc>
          <w:tcPr>
            <w:tcW w:w="2675" w:type="dxa"/>
          </w:tcPr>
          <w:p w14:paraId="236DE3AE" w14:textId="77777777" w:rsidR="008C5EAB" w:rsidRPr="008C5EAB" w:rsidRDefault="008C5EAB" w:rsidP="008C5EAB">
            <w:pPr>
              <w:pStyle w:val="11Normal02-SecondOnwardParagraph"/>
            </w:pPr>
            <w:r>
              <w:t>T</w:t>
            </w:r>
            <w:r w:rsidRPr="008C5EAB">
              <w:t>est Case</w:t>
            </w:r>
          </w:p>
        </w:tc>
        <w:tc>
          <w:tcPr>
            <w:tcW w:w="1896" w:type="dxa"/>
          </w:tcPr>
          <w:p w14:paraId="49C45EA8" w14:textId="77777777" w:rsidR="008C5EAB" w:rsidRPr="008C5EAB" w:rsidRDefault="008C5EAB" w:rsidP="008C5EAB">
            <w:pPr>
              <w:pStyle w:val="11Normal02-SecondOnwardParagraph"/>
            </w:pPr>
            <w:r w:rsidRPr="00D6028B">
              <w:t xml:space="preserve">Attributes and </w:t>
            </w:r>
            <w:r w:rsidRPr="008C5EAB">
              <w:t>Values</w:t>
            </w:r>
          </w:p>
        </w:tc>
        <w:tc>
          <w:tcPr>
            <w:tcW w:w="1829" w:type="dxa"/>
          </w:tcPr>
          <w:p w14:paraId="0D7021B6" w14:textId="77777777" w:rsidR="008C5EAB" w:rsidRPr="008C5EAB" w:rsidRDefault="008C5EAB" w:rsidP="008C5EAB">
            <w:pPr>
              <w:pStyle w:val="11Normal02-SecondOnwardParagraph"/>
            </w:pPr>
            <w:r w:rsidRPr="00D6028B">
              <w:t>Expected Result</w:t>
            </w:r>
          </w:p>
        </w:tc>
        <w:tc>
          <w:tcPr>
            <w:tcW w:w="1550" w:type="dxa"/>
          </w:tcPr>
          <w:p w14:paraId="21C9EBF5" w14:textId="77777777" w:rsidR="008C5EAB" w:rsidRPr="008C5EAB" w:rsidRDefault="008C5EAB" w:rsidP="008C5EAB">
            <w:pPr>
              <w:pStyle w:val="11Normal02-SecondOnwardParagraph"/>
            </w:pPr>
            <w:r>
              <w:t>Result</w:t>
            </w:r>
          </w:p>
        </w:tc>
      </w:tr>
      <w:tr w:rsidR="008C5EAB" w14:paraId="73E864CB" w14:textId="77777777" w:rsidTr="009D61E0">
        <w:trPr>
          <w:trHeight w:val="3266"/>
        </w:trPr>
        <w:tc>
          <w:tcPr>
            <w:tcW w:w="1190" w:type="dxa"/>
          </w:tcPr>
          <w:p w14:paraId="40CEA5BE" w14:textId="77777777" w:rsidR="008C5EAB" w:rsidRPr="008C5EAB" w:rsidRDefault="008C5EAB" w:rsidP="008C5EAB">
            <w:pPr>
              <w:pStyle w:val="11Normal02-SecondOnwardParagraph"/>
            </w:pPr>
            <w:r>
              <w:t>1</w:t>
            </w:r>
          </w:p>
        </w:tc>
        <w:tc>
          <w:tcPr>
            <w:tcW w:w="2675" w:type="dxa"/>
          </w:tcPr>
          <w:p w14:paraId="52B94FC6" w14:textId="77777777" w:rsidR="008C5EAB" w:rsidRPr="008C5EAB" w:rsidRDefault="008C5EAB" w:rsidP="008C5EAB">
            <w:pPr>
              <w:pStyle w:val="11Normal02-SecondOnwardParagraph"/>
            </w:pPr>
            <w:r>
              <w:t>p</w:t>
            </w:r>
            <w:r w:rsidRPr="008C5EAB">
              <w:t>roducts?id=678'--</w:t>
            </w:r>
          </w:p>
        </w:tc>
        <w:tc>
          <w:tcPr>
            <w:tcW w:w="1896" w:type="dxa"/>
          </w:tcPr>
          <w:p w14:paraId="2A365265" w14:textId="77777777" w:rsidR="008C5EAB" w:rsidRPr="008C5EAB" w:rsidRDefault="008C5EAB" w:rsidP="008C5EAB">
            <w:pPr>
              <w:pStyle w:val="11Normal02-SecondOnwardParagraph"/>
            </w:pPr>
            <w:r>
              <w:t>A</w:t>
            </w:r>
            <w:r w:rsidRPr="008C5EAB">
              <w:t xml:space="preserve"> GET method malicious request came through HTTP</w:t>
            </w:r>
          </w:p>
        </w:tc>
        <w:tc>
          <w:tcPr>
            <w:tcW w:w="1829" w:type="dxa"/>
          </w:tcPr>
          <w:p w14:paraId="0103C303" w14:textId="77777777" w:rsidR="008C5EAB" w:rsidRPr="008C5EAB" w:rsidRDefault="008C5EAB" w:rsidP="008C5EAB">
            <w:pPr>
              <w:pStyle w:val="11Normal02-SecondOnwardParagraph"/>
            </w:pPr>
            <w:r>
              <w:t xml:space="preserve">WAF </w:t>
            </w:r>
            <w:r w:rsidRPr="008C5EAB">
              <w:t>should detect the malicious request as SQL Injection</w:t>
            </w:r>
          </w:p>
        </w:tc>
        <w:tc>
          <w:tcPr>
            <w:tcW w:w="1550" w:type="dxa"/>
          </w:tcPr>
          <w:p w14:paraId="085D0729" w14:textId="77777777" w:rsidR="008C5EAB" w:rsidRPr="008C5EAB" w:rsidRDefault="008C5EAB" w:rsidP="008C5EAB">
            <w:pPr>
              <w:pStyle w:val="11Normal02-SecondOnwardParagraph"/>
            </w:pPr>
            <w:r>
              <w:t>Pass</w:t>
            </w:r>
          </w:p>
        </w:tc>
      </w:tr>
      <w:tr w:rsidR="008C5EAB" w14:paraId="44DF16CE" w14:textId="77777777" w:rsidTr="009D61E0">
        <w:trPr>
          <w:trHeight w:val="3214"/>
        </w:trPr>
        <w:tc>
          <w:tcPr>
            <w:tcW w:w="1190" w:type="dxa"/>
          </w:tcPr>
          <w:p w14:paraId="356FAE3B" w14:textId="77777777" w:rsidR="008C5EAB" w:rsidRPr="008C5EAB" w:rsidRDefault="008C5EAB" w:rsidP="008C5EAB">
            <w:pPr>
              <w:pStyle w:val="11Normal02-SecondOnwardParagraph"/>
            </w:pPr>
            <w:r>
              <w:lastRenderedPageBreak/>
              <w:t>2</w:t>
            </w:r>
          </w:p>
        </w:tc>
        <w:tc>
          <w:tcPr>
            <w:tcW w:w="2675" w:type="dxa"/>
          </w:tcPr>
          <w:p w14:paraId="187BCDA6" w14:textId="77777777" w:rsidR="008C5EAB" w:rsidRPr="008C5EAB" w:rsidRDefault="008C5EAB" w:rsidP="008C5EAB">
            <w:pPr>
              <w:pStyle w:val="11Normal02-SecondOnwardParagraph"/>
            </w:pPr>
            <w:r>
              <w:t>U</w:t>
            </w:r>
            <w:r w:rsidRPr="008C5EAB">
              <w:t>ser = admin'--</w:t>
            </w:r>
          </w:p>
          <w:p w14:paraId="608D2654" w14:textId="77777777" w:rsidR="008C5EAB" w:rsidRPr="008C5EAB" w:rsidRDefault="008C5EAB" w:rsidP="008C5EAB">
            <w:pPr>
              <w:pStyle w:val="11Normal02-SecondOnwardParagraph"/>
            </w:pPr>
            <w:r>
              <w:t>P</w:t>
            </w:r>
            <w:r w:rsidRPr="008C5EAB">
              <w:t>ass = admin'--</w:t>
            </w:r>
          </w:p>
        </w:tc>
        <w:tc>
          <w:tcPr>
            <w:tcW w:w="1896" w:type="dxa"/>
          </w:tcPr>
          <w:p w14:paraId="22045A3B" w14:textId="77777777" w:rsidR="008C5EAB" w:rsidRPr="008C5EAB" w:rsidRDefault="008C5EAB" w:rsidP="008C5EAB">
            <w:pPr>
              <w:pStyle w:val="11Normal02-SecondOnwardParagraph"/>
            </w:pPr>
            <w:r w:rsidRPr="00D6028B">
              <w:t xml:space="preserve">A </w:t>
            </w:r>
            <w:r w:rsidRPr="008C5EAB">
              <w:t>POST method malicious request came through HTTP</w:t>
            </w:r>
          </w:p>
        </w:tc>
        <w:tc>
          <w:tcPr>
            <w:tcW w:w="1829" w:type="dxa"/>
          </w:tcPr>
          <w:p w14:paraId="1C064AA0" w14:textId="77777777" w:rsidR="008C5EAB" w:rsidRPr="008C5EAB" w:rsidRDefault="008C5EAB" w:rsidP="008C5EAB">
            <w:pPr>
              <w:pStyle w:val="11Normal02-SecondOnwardParagraph"/>
            </w:pPr>
            <w:r w:rsidRPr="00B7629D">
              <w:t xml:space="preserve">WAF should detect the malicious request </w:t>
            </w:r>
            <w:r w:rsidRPr="008C5EAB">
              <w:t>as SQL Injection</w:t>
            </w:r>
          </w:p>
        </w:tc>
        <w:tc>
          <w:tcPr>
            <w:tcW w:w="1550" w:type="dxa"/>
          </w:tcPr>
          <w:p w14:paraId="386990A7" w14:textId="77777777" w:rsidR="008C5EAB" w:rsidRPr="008C5EAB" w:rsidRDefault="008C5EAB" w:rsidP="008C5EAB">
            <w:pPr>
              <w:pStyle w:val="11Normal02-SecondOnwardParagraph"/>
            </w:pPr>
            <w:r>
              <w:t>Pass</w:t>
            </w:r>
          </w:p>
        </w:tc>
      </w:tr>
      <w:tr w:rsidR="008C5EAB" w14:paraId="1FC4EFF7" w14:textId="77777777" w:rsidTr="009D61E0">
        <w:trPr>
          <w:trHeight w:val="3214"/>
        </w:trPr>
        <w:tc>
          <w:tcPr>
            <w:tcW w:w="1190" w:type="dxa"/>
          </w:tcPr>
          <w:p w14:paraId="3D7AC942" w14:textId="77777777" w:rsidR="008C5EAB" w:rsidRPr="008C5EAB" w:rsidRDefault="008C5EAB" w:rsidP="008C5EAB">
            <w:pPr>
              <w:pStyle w:val="11Normal02-SecondOnwardParagraph"/>
            </w:pPr>
            <w:r>
              <w:t>3</w:t>
            </w:r>
          </w:p>
        </w:tc>
        <w:tc>
          <w:tcPr>
            <w:tcW w:w="2675" w:type="dxa"/>
          </w:tcPr>
          <w:p w14:paraId="2A87BC73" w14:textId="77777777" w:rsidR="008C5EAB" w:rsidRPr="008C5EAB" w:rsidRDefault="008C5EAB" w:rsidP="008C5EAB">
            <w:pPr>
              <w:pStyle w:val="11Normal02-SecondOnwardParagraph"/>
            </w:pPr>
            <w:r>
              <w:t>/</w:t>
            </w:r>
            <w:proofErr w:type="gramStart"/>
            <w:r w:rsidRPr="008C5EAB">
              <w:t>products</w:t>
            </w:r>
            <w:proofErr w:type="gramEnd"/>
          </w:p>
        </w:tc>
        <w:tc>
          <w:tcPr>
            <w:tcW w:w="1896" w:type="dxa"/>
          </w:tcPr>
          <w:p w14:paraId="34554897" w14:textId="77777777" w:rsidR="008C5EAB" w:rsidRPr="008C5EAB" w:rsidRDefault="008C5EAB" w:rsidP="008C5EAB">
            <w:pPr>
              <w:pStyle w:val="11Normal02-SecondOnwardParagraph"/>
            </w:pPr>
            <w:r>
              <w:t>A</w:t>
            </w:r>
            <w:r w:rsidRPr="008C5EAB">
              <w:t xml:space="preserve"> Blacklisted Spammer IP came through HTTP to client request</w:t>
            </w:r>
          </w:p>
        </w:tc>
        <w:tc>
          <w:tcPr>
            <w:tcW w:w="1829" w:type="dxa"/>
          </w:tcPr>
          <w:p w14:paraId="46CEA744" w14:textId="77777777" w:rsidR="008C5EAB" w:rsidRPr="008C5EAB" w:rsidRDefault="008C5EAB" w:rsidP="008C5EAB">
            <w:pPr>
              <w:pStyle w:val="11Normal02-SecondOnwardParagraph"/>
            </w:pPr>
            <w:r w:rsidRPr="00B7629D">
              <w:t xml:space="preserve">WAF should detect the request </w:t>
            </w:r>
            <w:r w:rsidRPr="008C5EAB">
              <w:t>as spamming</w:t>
            </w:r>
          </w:p>
        </w:tc>
        <w:tc>
          <w:tcPr>
            <w:tcW w:w="1550" w:type="dxa"/>
          </w:tcPr>
          <w:p w14:paraId="00F3B074" w14:textId="77777777" w:rsidR="008C5EAB" w:rsidRPr="008C5EAB" w:rsidRDefault="008C5EAB" w:rsidP="008C5EAB">
            <w:pPr>
              <w:pStyle w:val="11Normal02-SecondOnwardParagraph"/>
            </w:pPr>
            <w:r>
              <w:t>Pass</w:t>
            </w:r>
          </w:p>
        </w:tc>
      </w:tr>
      <w:tr w:rsidR="008C5EAB" w14:paraId="73150313" w14:textId="77777777" w:rsidTr="009D61E0">
        <w:trPr>
          <w:trHeight w:val="1763"/>
        </w:trPr>
        <w:tc>
          <w:tcPr>
            <w:tcW w:w="1190" w:type="dxa"/>
          </w:tcPr>
          <w:p w14:paraId="61369572" w14:textId="77777777" w:rsidR="008C5EAB" w:rsidRPr="008C5EAB" w:rsidRDefault="008C5EAB" w:rsidP="008C5EAB">
            <w:pPr>
              <w:pStyle w:val="11Normal02-SecondOnwardParagraph"/>
            </w:pPr>
            <w:r>
              <w:t>4</w:t>
            </w:r>
          </w:p>
        </w:tc>
        <w:tc>
          <w:tcPr>
            <w:tcW w:w="2675" w:type="dxa"/>
          </w:tcPr>
          <w:p w14:paraId="06101D08" w14:textId="77777777" w:rsidR="008C5EAB" w:rsidRPr="008C5EAB" w:rsidRDefault="008C5EAB" w:rsidP="008C5EAB">
            <w:pPr>
              <w:pStyle w:val="11Normal02-SecondOnwardParagraph"/>
            </w:pPr>
            <w:r>
              <w:t>/</w:t>
            </w:r>
            <w:proofErr w:type="gramStart"/>
            <w:r>
              <w:t>l</w:t>
            </w:r>
            <w:r w:rsidRPr="008C5EAB">
              <w:t>ogin</w:t>
            </w:r>
            <w:proofErr w:type="gramEnd"/>
          </w:p>
        </w:tc>
        <w:tc>
          <w:tcPr>
            <w:tcW w:w="1896" w:type="dxa"/>
          </w:tcPr>
          <w:p w14:paraId="33367933" w14:textId="77777777" w:rsidR="008C5EAB" w:rsidRPr="008C5EAB" w:rsidRDefault="008C5EAB" w:rsidP="008C5EAB">
            <w:pPr>
              <w:pStyle w:val="11Normal02-SecondOnwardParagraph"/>
            </w:pPr>
            <w:r>
              <w:t xml:space="preserve">A </w:t>
            </w:r>
            <w:r w:rsidRPr="008C5EAB">
              <w:t>normal user came to login page</w:t>
            </w:r>
          </w:p>
        </w:tc>
        <w:tc>
          <w:tcPr>
            <w:tcW w:w="1829" w:type="dxa"/>
          </w:tcPr>
          <w:p w14:paraId="4BD46355" w14:textId="77777777" w:rsidR="008C5EAB" w:rsidRPr="008C5EAB" w:rsidRDefault="008C5EAB" w:rsidP="008C5EAB">
            <w:pPr>
              <w:pStyle w:val="11Normal02-SecondOnwardParagraph"/>
            </w:pPr>
            <w:r>
              <w:t xml:space="preserve">WAF should </w:t>
            </w:r>
            <w:r w:rsidRPr="008C5EAB">
              <w:t>approve this request</w:t>
            </w:r>
          </w:p>
        </w:tc>
        <w:tc>
          <w:tcPr>
            <w:tcW w:w="1550" w:type="dxa"/>
          </w:tcPr>
          <w:p w14:paraId="2DF38A7F" w14:textId="77777777" w:rsidR="008C5EAB" w:rsidRPr="008C5EAB" w:rsidRDefault="008C5EAB" w:rsidP="008C5EAB">
            <w:pPr>
              <w:pStyle w:val="11Normal02-SecondOnwardParagraph"/>
            </w:pPr>
            <w:r>
              <w:t>Pass</w:t>
            </w:r>
          </w:p>
        </w:tc>
      </w:tr>
    </w:tbl>
    <w:p w14:paraId="0823E10C" w14:textId="77777777" w:rsidR="008C5EAB" w:rsidRPr="008C5EAB" w:rsidRDefault="008C5EAB" w:rsidP="008C5EAB">
      <w:pPr>
        <w:spacing w:after="240"/>
      </w:pPr>
    </w:p>
    <w:p w14:paraId="12F3B944" w14:textId="77777777" w:rsidR="006B01BE" w:rsidRPr="006B01BE" w:rsidRDefault="006B01BE" w:rsidP="008D6763">
      <w:pPr>
        <w:pStyle w:val="09cLevel03"/>
        <w:rPr>
          <w:lang w:bidi="bn-BD"/>
        </w:rPr>
      </w:pPr>
      <w:bookmarkStart w:id="77" w:name="_Toc74296372"/>
      <w:r w:rsidRPr="006B01BE">
        <w:rPr>
          <w:lang w:bidi="bn-BD"/>
        </w:rPr>
        <w:t>Testing Black Box</w:t>
      </w:r>
      <w:bookmarkEnd w:id="77"/>
    </w:p>
    <w:p w14:paraId="2B17302F" w14:textId="77777777" w:rsidR="006B01BE" w:rsidRPr="006B01BE" w:rsidRDefault="006B01BE" w:rsidP="006B01BE">
      <w:pPr>
        <w:spacing w:after="240"/>
        <w:rPr>
          <w:lang w:bidi="bn-BD"/>
        </w:rPr>
      </w:pPr>
      <w:r w:rsidRPr="006B01BE">
        <w:rPr>
          <w:lang w:bidi="bn-BD"/>
        </w:rPr>
        <w:t>In this form of assessment, constitutional system design is not counted. Requirements and functionality are the basis for tests.</w:t>
      </w:r>
    </w:p>
    <w:p w14:paraId="0258DF28" w14:textId="77777777" w:rsidR="008C5EAB" w:rsidRPr="008C5EAB" w:rsidRDefault="008C5EAB" w:rsidP="008C5EAB">
      <w:pPr>
        <w:spacing w:after="240"/>
      </w:pPr>
      <w:r w:rsidRPr="008C5EAB">
        <w:t>Black box testing of "Intelligent WAF" is given below:</w:t>
      </w:r>
    </w:p>
    <w:p w14:paraId="794B0DD0" w14:textId="17F0E621" w:rsidR="009352DC" w:rsidRDefault="009352DC" w:rsidP="009352DC">
      <w:pPr>
        <w:pStyle w:val="15aCaption-Center"/>
      </w:pPr>
      <w:bookmarkStart w:id="78" w:name="_Toc74296416"/>
      <w:r>
        <w:t xml:space="preserve">Table </w:t>
      </w:r>
      <w:r w:rsidR="00B5445D">
        <w:fldChar w:fldCharType="begin"/>
      </w:r>
      <w:r w:rsidR="00B5445D">
        <w:instrText xml:space="preserve"> SEQ Table \* ARABIC </w:instrText>
      </w:r>
      <w:r w:rsidR="00B5445D">
        <w:fldChar w:fldCharType="separate"/>
      </w:r>
      <w:r w:rsidR="00556864">
        <w:rPr>
          <w:noProof/>
        </w:rPr>
        <w:t>4</w:t>
      </w:r>
      <w:r w:rsidR="00B5445D">
        <w:rPr>
          <w:noProof/>
        </w:rPr>
        <w:fldChar w:fldCharType="end"/>
      </w:r>
      <w:r>
        <w:t>: Black Box Testing</w:t>
      </w:r>
      <w:bookmarkEnd w:id="78"/>
    </w:p>
    <w:tbl>
      <w:tblPr>
        <w:tblStyle w:val="TableGrid"/>
        <w:tblW w:w="9017" w:type="dxa"/>
        <w:tblLook w:val="04A0" w:firstRow="1" w:lastRow="0" w:firstColumn="1" w:lastColumn="0" w:noHBand="0" w:noVBand="1"/>
      </w:tblPr>
      <w:tblGrid>
        <w:gridCol w:w="1190"/>
        <w:gridCol w:w="2552"/>
        <w:gridCol w:w="1896"/>
        <w:gridCol w:w="1829"/>
        <w:gridCol w:w="1550"/>
      </w:tblGrid>
      <w:tr w:rsidR="008C5EAB" w:rsidRPr="00B7629D" w14:paraId="644E0825" w14:textId="77777777" w:rsidTr="009352DC">
        <w:trPr>
          <w:trHeight w:val="861"/>
        </w:trPr>
        <w:tc>
          <w:tcPr>
            <w:tcW w:w="1190" w:type="dxa"/>
          </w:tcPr>
          <w:p w14:paraId="2675B8FB" w14:textId="77777777" w:rsidR="008C5EAB" w:rsidRPr="008C5EAB" w:rsidRDefault="008C5EAB" w:rsidP="008C5EAB">
            <w:pPr>
              <w:pStyle w:val="11Normal02-SecondOnwardParagraph"/>
            </w:pPr>
            <w:r w:rsidRPr="008C5EAB">
              <w:t>ID</w:t>
            </w:r>
          </w:p>
        </w:tc>
        <w:tc>
          <w:tcPr>
            <w:tcW w:w="2552" w:type="dxa"/>
          </w:tcPr>
          <w:p w14:paraId="0D46388D" w14:textId="77777777" w:rsidR="008C5EAB" w:rsidRPr="008C5EAB" w:rsidRDefault="008C5EAB" w:rsidP="008C5EAB">
            <w:pPr>
              <w:pStyle w:val="11Normal02-SecondOnwardParagraph"/>
            </w:pPr>
            <w:r w:rsidRPr="008C5EAB">
              <w:t>Test Case</w:t>
            </w:r>
          </w:p>
        </w:tc>
        <w:tc>
          <w:tcPr>
            <w:tcW w:w="1896" w:type="dxa"/>
          </w:tcPr>
          <w:p w14:paraId="59F428A7" w14:textId="77777777" w:rsidR="008C5EAB" w:rsidRPr="008C5EAB" w:rsidRDefault="008C5EAB" w:rsidP="008C5EAB">
            <w:pPr>
              <w:pStyle w:val="11Normal02-SecondOnwardParagraph"/>
            </w:pPr>
            <w:r w:rsidRPr="008C5EAB">
              <w:t>Attributes and Values</w:t>
            </w:r>
          </w:p>
        </w:tc>
        <w:tc>
          <w:tcPr>
            <w:tcW w:w="1829" w:type="dxa"/>
          </w:tcPr>
          <w:p w14:paraId="06C867B0" w14:textId="77777777" w:rsidR="008C5EAB" w:rsidRPr="008C5EAB" w:rsidRDefault="008C5EAB" w:rsidP="008C5EAB">
            <w:pPr>
              <w:pStyle w:val="11Normal02-SecondOnwardParagraph"/>
            </w:pPr>
            <w:r w:rsidRPr="008C5EAB">
              <w:t>Expected Result</w:t>
            </w:r>
          </w:p>
        </w:tc>
        <w:tc>
          <w:tcPr>
            <w:tcW w:w="1550" w:type="dxa"/>
          </w:tcPr>
          <w:p w14:paraId="513E7652" w14:textId="77777777" w:rsidR="008C5EAB" w:rsidRPr="008C5EAB" w:rsidRDefault="008C5EAB" w:rsidP="008C5EAB">
            <w:pPr>
              <w:pStyle w:val="11Normal02-SecondOnwardParagraph"/>
            </w:pPr>
            <w:r w:rsidRPr="008C5EAB">
              <w:t>Result</w:t>
            </w:r>
          </w:p>
        </w:tc>
      </w:tr>
      <w:tr w:rsidR="008C5EAB" w:rsidRPr="00B7629D" w14:paraId="51764E68" w14:textId="77777777" w:rsidTr="009352DC">
        <w:trPr>
          <w:trHeight w:val="3266"/>
        </w:trPr>
        <w:tc>
          <w:tcPr>
            <w:tcW w:w="1190" w:type="dxa"/>
          </w:tcPr>
          <w:p w14:paraId="209B63E9" w14:textId="77777777" w:rsidR="008C5EAB" w:rsidRPr="008C5EAB" w:rsidRDefault="008C5EAB" w:rsidP="008C5EAB">
            <w:pPr>
              <w:pStyle w:val="11Normal02-SecondOnwardParagraph"/>
            </w:pPr>
            <w:r w:rsidRPr="008C5EAB">
              <w:lastRenderedPageBreak/>
              <w:t>1</w:t>
            </w:r>
          </w:p>
        </w:tc>
        <w:tc>
          <w:tcPr>
            <w:tcW w:w="2552" w:type="dxa"/>
          </w:tcPr>
          <w:p w14:paraId="0454ADC7" w14:textId="77777777" w:rsidR="008C5EAB" w:rsidRPr="008C5EAB" w:rsidRDefault="008C5EAB" w:rsidP="008C5EAB">
            <w:pPr>
              <w:pStyle w:val="11Normal02-SecondOnwardParagraph"/>
            </w:pPr>
            <w:r w:rsidRPr="008C5EAB">
              <w:t>products?id=678</w:t>
            </w:r>
          </w:p>
        </w:tc>
        <w:tc>
          <w:tcPr>
            <w:tcW w:w="1896" w:type="dxa"/>
          </w:tcPr>
          <w:p w14:paraId="3F9B4D63" w14:textId="77777777" w:rsidR="008C5EAB" w:rsidRPr="008C5EAB" w:rsidRDefault="008C5EAB" w:rsidP="008C5EAB">
            <w:pPr>
              <w:pStyle w:val="11Normal02-SecondOnwardParagraph"/>
            </w:pPr>
            <w:r w:rsidRPr="008C5EAB">
              <w:t>A GET method request came through HTTP</w:t>
            </w:r>
          </w:p>
        </w:tc>
        <w:tc>
          <w:tcPr>
            <w:tcW w:w="1829" w:type="dxa"/>
          </w:tcPr>
          <w:p w14:paraId="43F49B3E" w14:textId="77777777" w:rsidR="008C5EAB" w:rsidRPr="008C5EAB" w:rsidRDefault="008C5EAB" w:rsidP="008C5EAB">
            <w:pPr>
              <w:pStyle w:val="11Normal02-SecondOnwardParagraph"/>
            </w:pPr>
            <w:r w:rsidRPr="008C5EAB">
              <w:t>WAF should approve the request</w:t>
            </w:r>
          </w:p>
        </w:tc>
        <w:tc>
          <w:tcPr>
            <w:tcW w:w="1550" w:type="dxa"/>
          </w:tcPr>
          <w:p w14:paraId="19F46FEB" w14:textId="77777777" w:rsidR="008C5EAB" w:rsidRPr="008C5EAB" w:rsidRDefault="008C5EAB" w:rsidP="008C5EAB">
            <w:pPr>
              <w:pStyle w:val="11Normal02-SecondOnwardParagraph"/>
            </w:pPr>
            <w:r w:rsidRPr="008C5EAB">
              <w:t>Pass</w:t>
            </w:r>
          </w:p>
        </w:tc>
      </w:tr>
      <w:tr w:rsidR="008C5EAB" w:rsidRPr="00B7629D" w14:paraId="7FC45F14" w14:textId="77777777" w:rsidTr="009352DC">
        <w:trPr>
          <w:trHeight w:val="3214"/>
        </w:trPr>
        <w:tc>
          <w:tcPr>
            <w:tcW w:w="1190" w:type="dxa"/>
          </w:tcPr>
          <w:p w14:paraId="42AAC2EC" w14:textId="77777777" w:rsidR="008C5EAB" w:rsidRPr="008C5EAB" w:rsidRDefault="008C5EAB" w:rsidP="008C5EAB">
            <w:pPr>
              <w:pStyle w:val="11Normal02-SecondOnwardParagraph"/>
            </w:pPr>
            <w:r w:rsidRPr="008C5EAB">
              <w:t>2</w:t>
            </w:r>
          </w:p>
        </w:tc>
        <w:tc>
          <w:tcPr>
            <w:tcW w:w="2552" w:type="dxa"/>
          </w:tcPr>
          <w:p w14:paraId="2C04BB17" w14:textId="77777777" w:rsidR="008C5EAB" w:rsidRPr="008C5EAB" w:rsidRDefault="008C5EAB" w:rsidP="008C5EAB">
            <w:pPr>
              <w:pStyle w:val="11Normal02-SecondOnwardParagraph"/>
            </w:pPr>
            <w:r w:rsidRPr="008C5EAB">
              <w:t>User = admin</w:t>
            </w:r>
          </w:p>
          <w:p w14:paraId="4C8A35A6" w14:textId="77777777" w:rsidR="008C5EAB" w:rsidRPr="008C5EAB" w:rsidRDefault="008C5EAB" w:rsidP="008C5EAB">
            <w:pPr>
              <w:pStyle w:val="11Normal02-SecondOnwardParagraph"/>
            </w:pPr>
            <w:r w:rsidRPr="008C5EAB">
              <w:t>Pass = admin</w:t>
            </w:r>
          </w:p>
        </w:tc>
        <w:tc>
          <w:tcPr>
            <w:tcW w:w="1896" w:type="dxa"/>
          </w:tcPr>
          <w:p w14:paraId="6D390867" w14:textId="77777777" w:rsidR="008C5EAB" w:rsidRPr="008C5EAB" w:rsidRDefault="008C5EAB" w:rsidP="008C5EAB">
            <w:pPr>
              <w:pStyle w:val="11Normal02-SecondOnwardParagraph"/>
            </w:pPr>
            <w:r w:rsidRPr="008C5EAB">
              <w:t>A POST method request came through HTTP</w:t>
            </w:r>
          </w:p>
        </w:tc>
        <w:tc>
          <w:tcPr>
            <w:tcW w:w="1829" w:type="dxa"/>
          </w:tcPr>
          <w:p w14:paraId="40045539" w14:textId="77777777" w:rsidR="008C5EAB" w:rsidRPr="008C5EAB" w:rsidRDefault="008C5EAB" w:rsidP="008C5EAB">
            <w:pPr>
              <w:pStyle w:val="11Normal02-SecondOnwardParagraph"/>
            </w:pPr>
            <w:r w:rsidRPr="008C5EAB">
              <w:t>WAF should approve the request</w:t>
            </w:r>
          </w:p>
        </w:tc>
        <w:tc>
          <w:tcPr>
            <w:tcW w:w="1550" w:type="dxa"/>
          </w:tcPr>
          <w:p w14:paraId="014644A7" w14:textId="77777777" w:rsidR="008C5EAB" w:rsidRPr="008C5EAB" w:rsidRDefault="008C5EAB" w:rsidP="008C5EAB">
            <w:pPr>
              <w:pStyle w:val="11Normal02-SecondOnwardParagraph"/>
            </w:pPr>
            <w:r w:rsidRPr="008C5EAB">
              <w:t>Pass</w:t>
            </w:r>
          </w:p>
        </w:tc>
      </w:tr>
      <w:tr w:rsidR="008C5EAB" w:rsidRPr="00B7629D" w14:paraId="315D34CA" w14:textId="77777777" w:rsidTr="009352DC">
        <w:trPr>
          <w:trHeight w:val="3214"/>
        </w:trPr>
        <w:tc>
          <w:tcPr>
            <w:tcW w:w="1190" w:type="dxa"/>
          </w:tcPr>
          <w:p w14:paraId="2B808D1C" w14:textId="77777777" w:rsidR="008C5EAB" w:rsidRPr="008C5EAB" w:rsidRDefault="008C5EAB" w:rsidP="008C5EAB">
            <w:pPr>
              <w:pStyle w:val="11Normal02-SecondOnwardParagraph"/>
            </w:pPr>
            <w:r w:rsidRPr="008C5EAB">
              <w:t>3</w:t>
            </w:r>
          </w:p>
        </w:tc>
        <w:tc>
          <w:tcPr>
            <w:tcW w:w="2552" w:type="dxa"/>
          </w:tcPr>
          <w:p w14:paraId="7DB24083" w14:textId="77777777" w:rsidR="008C5EAB" w:rsidRPr="008C5EAB" w:rsidRDefault="008C5EAB" w:rsidP="008C5EAB">
            <w:pPr>
              <w:pStyle w:val="11Normal02-SecondOnwardParagraph"/>
            </w:pPr>
            <w:r w:rsidRPr="008C5EAB">
              <w:t>/</w:t>
            </w:r>
            <w:proofErr w:type="gramStart"/>
            <w:r w:rsidRPr="008C5EAB">
              <w:t>products</w:t>
            </w:r>
            <w:proofErr w:type="gramEnd"/>
          </w:p>
        </w:tc>
        <w:tc>
          <w:tcPr>
            <w:tcW w:w="1896" w:type="dxa"/>
          </w:tcPr>
          <w:p w14:paraId="3A61DD86" w14:textId="77777777" w:rsidR="008C5EAB" w:rsidRPr="008C5EAB" w:rsidRDefault="008C5EAB" w:rsidP="008C5EAB">
            <w:pPr>
              <w:pStyle w:val="11Normal02-SecondOnwardParagraph"/>
            </w:pPr>
            <w:r w:rsidRPr="008C5EAB">
              <w:t>A Blacklisted Spammer IP came through HTTP to client request</w:t>
            </w:r>
          </w:p>
        </w:tc>
        <w:tc>
          <w:tcPr>
            <w:tcW w:w="1829" w:type="dxa"/>
          </w:tcPr>
          <w:p w14:paraId="577C21F0" w14:textId="77777777" w:rsidR="008C5EAB" w:rsidRPr="008C5EAB" w:rsidRDefault="008C5EAB" w:rsidP="008C5EAB">
            <w:pPr>
              <w:pStyle w:val="11Normal02-SecondOnwardParagraph"/>
            </w:pPr>
            <w:r w:rsidRPr="008C5EAB">
              <w:t>WAF should detect the malicious request and block the request then log the attacker details</w:t>
            </w:r>
          </w:p>
        </w:tc>
        <w:tc>
          <w:tcPr>
            <w:tcW w:w="1550" w:type="dxa"/>
          </w:tcPr>
          <w:p w14:paraId="502EE03C" w14:textId="77777777" w:rsidR="008C5EAB" w:rsidRPr="008C5EAB" w:rsidRDefault="008C5EAB" w:rsidP="008C5EAB">
            <w:pPr>
              <w:pStyle w:val="11Normal02-SecondOnwardParagraph"/>
            </w:pPr>
            <w:r w:rsidRPr="008C5EAB">
              <w:t>Pass</w:t>
            </w:r>
          </w:p>
        </w:tc>
      </w:tr>
      <w:tr w:rsidR="008C5EAB" w:rsidRPr="00B7629D" w14:paraId="41BC614C" w14:textId="77777777" w:rsidTr="009352DC">
        <w:trPr>
          <w:trHeight w:val="1763"/>
        </w:trPr>
        <w:tc>
          <w:tcPr>
            <w:tcW w:w="1190" w:type="dxa"/>
          </w:tcPr>
          <w:p w14:paraId="5FBEFECD" w14:textId="77777777" w:rsidR="008C5EAB" w:rsidRPr="008C5EAB" w:rsidRDefault="008C5EAB" w:rsidP="008C5EAB">
            <w:pPr>
              <w:pStyle w:val="11Normal02-SecondOnwardParagraph"/>
            </w:pPr>
            <w:r w:rsidRPr="008C5EAB">
              <w:t>4</w:t>
            </w:r>
          </w:p>
        </w:tc>
        <w:tc>
          <w:tcPr>
            <w:tcW w:w="2552" w:type="dxa"/>
          </w:tcPr>
          <w:p w14:paraId="3D41DB02" w14:textId="77777777" w:rsidR="008C5EAB" w:rsidRPr="008C5EAB" w:rsidRDefault="008C5EAB" w:rsidP="008C5EAB">
            <w:pPr>
              <w:pStyle w:val="11Normal02-SecondOnwardParagraph"/>
            </w:pPr>
            <w:r w:rsidRPr="008C5EAB">
              <w:t>/</w:t>
            </w:r>
            <w:proofErr w:type="gramStart"/>
            <w:r w:rsidRPr="008C5EAB">
              <w:t>login</w:t>
            </w:r>
            <w:proofErr w:type="gramEnd"/>
          </w:p>
        </w:tc>
        <w:tc>
          <w:tcPr>
            <w:tcW w:w="1896" w:type="dxa"/>
          </w:tcPr>
          <w:p w14:paraId="227BC215" w14:textId="77777777" w:rsidR="008C5EAB" w:rsidRPr="008C5EAB" w:rsidRDefault="008C5EAB" w:rsidP="00010D87">
            <w:pPr>
              <w:pStyle w:val="11Normal02-SecondOnwardParagraph"/>
              <w:ind w:firstLine="0"/>
            </w:pPr>
            <w:r w:rsidRPr="008C5EAB">
              <w:t>A normal user came to login page</w:t>
            </w:r>
          </w:p>
        </w:tc>
        <w:tc>
          <w:tcPr>
            <w:tcW w:w="1829" w:type="dxa"/>
          </w:tcPr>
          <w:p w14:paraId="00D157C1" w14:textId="77777777" w:rsidR="008C5EAB" w:rsidRPr="008C5EAB" w:rsidRDefault="008C5EAB" w:rsidP="008C5EAB">
            <w:pPr>
              <w:pStyle w:val="11Normal02-SecondOnwardParagraph"/>
            </w:pPr>
            <w:r w:rsidRPr="008C5EAB">
              <w:t>WAF should approve this request</w:t>
            </w:r>
          </w:p>
        </w:tc>
        <w:tc>
          <w:tcPr>
            <w:tcW w:w="1550" w:type="dxa"/>
          </w:tcPr>
          <w:p w14:paraId="7A203C76" w14:textId="77777777" w:rsidR="008C5EAB" w:rsidRPr="008C5EAB" w:rsidRDefault="008C5EAB" w:rsidP="008C5EAB">
            <w:pPr>
              <w:pStyle w:val="11Normal02-SecondOnwardParagraph"/>
            </w:pPr>
            <w:r w:rsidRPr="008C5EAB">
              <w:t>Pass</w:t>
            </w:r>
          </w:p>
        </w:tc>
      </w:tr>
    </w:tbl>
    <w:p w14:paraId="4240D755" w14:textId="77777777" w:rsidR="008C5EAB" w:rsidRPr="008C5EAB" w:rsidRDefault="008C5EAB" w:rsidP="008C5EAB">
      <w:pPr>
        <w:pStyle w:val="10Normal01-FirstParagraph"/>
        <w:rPr>
          <w:lang w:val="ms-MY"/>
        </w:rPr>
      </w:pPr>
    </w:p>
    <w:p w14:paraId="3BE7B8BD" w14:textId="7F17829E" w:rsidR="001E3E3D" w:rsidRPr="001E3E3D" w:rsidRDefault="008C5EAB" w:rsidP="009B6F99">
      <w:pPr>
        <w:pStyle w:val="09bLevel02"/>
      </w:pPr>
      <w:bookmarkStart w:id="79" w:name="_Toc74296373"/>
      <w:r>
        <w:lastRenderedPageBreak/>
        <w:t>Summary</w:t>
      </w:r>
      <w:bookmarkEnd w:id="79"/>
    </w:p>
    <w:p w14:paraId="4665CC6E" w14:textId="456D4A32" w:rsidR="008D6763" w:rsidRDefault="008C5EAB" w:rsidP="00975A7B">
      <w:pPr>
        <w:pStyle w:val="10Normal01-FirstParagraph"/>
        <w:rPr>
          <w:lang w:val="ms-MY"/>
        </w:rPr>
      </w:pPr>
      <w:r w:rsidRPr="008C5EAB">
        <w:rPr>
          <w:lang w:val="ms-MY"/>
        </w:rPr>
        <w:t>In this chapter, the procedure and structure of the project have been explored. Besides method, technique, or approach of the designing and implementing the project has been discussed briefly.</w:t>
      </w:r>
      <w:bookmarkEnd w:id="43"/>
      <w:bookmarkEnd w:id="44"/>
      <w:bookmarkEnd w:id="45"/>
      <w:bookmarkEnd w:id="46"/>
      <w:bookmarkEnd w:id="47"/>
      <w:bookmarkEnd w:id="48"/>
      <w:bookmarkEnd w:id="49"/>
      <w:bookmarkEnd w:id="50"/>
      <w:bookmarkEnd w:id="51"/>
      <w:bookmarkEnd w:id="52"/>
    </w:p>
    <w:p w14:paraId="50A1BD99" w14:textId="2F79448F" w:rsidR="00540BD3" w:rsidRPr="008D6763" w:rsidRDefault="008D6763" w:rsidP="008D6763">
      <w:pPr>
        <w:pStyle w:val="11Normal02-SecondOnwardParagraph"/>
        <w:rPr>
          <w:rFonts w:cs="Times New Roman"/>
          <w:lang w:val="ms-MY"/>
        </w:rPr>
      </w:pPr>
      <w:r>
        <w:rPr>
          <w:lang w:val="ms-MY"/>
        </w:rPr>
        <w:br w:type="page"/>
      </w:r>
    </w:p>
    <w:p w14:paraId="41DDC1C8" w14:textId="5F6C9C96" w:rsidR="00B17787" w:rsidRDefault="004B237A" w:rsidP="00B61CBE">
      <w:pPr>
        <w:pStyle w:val="09aLevel01"/>
      </w:pPr>
      <w:r>
        <w:lastRenderedPageBreak/>
        <w:br/>
      </w:r>
      <w:r>
        <w:br/>
      </w:r>
      <w:bookmarkStart w:id="80" w:name="_Toc74296374"/>
      <w:r>
        <w:t>System Analysis, Design and Implementation</w:t>
      </w:r>
      <w:bookmarkEnd w:id="80"/>
    </w:p>
    <w:p w14:paraId="67B884EC" w14:textId="5F20BF81" w:rsidR="002B2779" w:rsidRDefault="002B2779" w:rsidP="002B2779">
      <w:pPr>
        <w:pStyle w:val="09bLevel02"/>
      </w:pPr>
      <w:bookmarkStart w:id="81" w:name="_Toc74296375"/>
      <w:r>
        <w:t>I</w:t>
      </w:r>
      <w:r w:rsidR="00E67E70">
        <w:t>n</w:t>
      </w:r>
      <w:r>
        <w:t>troduction</w:t>
      </w:r>
      <w:bookmarkEnd w:id="81"/>
    </w:p>
    <w:p w14:paraId="32184E15" w14:textId="0E2F8431" w:rsidR="00913AE7" w:rsidRPr="00913AE7" w:rsidRDefault="002B2779" w:rsidP="00913AE7">
      <w:pPr>
        <w:pStyle w:val="10Normal01-FirstParagraph"/>
        <w:rPr>
          <w:lang w:val="ms-MY"/>
        </w:rPr>
      </w:pPr>
      <w:r w:rsidRPr="002B2779">
        <w:rPr>
          <w:lang w:val="ms-MY"/>
        </w:rPr>
        <w:t>This chapter briefly explains the implementation of the project. It reveals the progression of system development methodologies and discusses the functions and skills expected of a systems analyst.</w:t>
      </w:r>
    </w:p>
    <w:p w14:paraId="065F9826" w14:textId="42DEA58E" w:rsidR="00E67E70" w:rsidRDefault="00E67E70">
      <w:pPr>
        <w:pStyle w:val="09bLevel02"/>
      </w:pPr>
      <w:bookmarkStart w:id="82" w:name="_Toc74296376"/>
      <w:r w:rsidRPr="00E67E70">
        <w:t>ProposedMethodology</w:t>
      </w:r>
      <w:bookmarkEnd w:id="82"/>
    </w:p>
    <w:p w14:paraId="293241D9" w14:textId="4F92EA09" w:rsidR="00B74431" w:rsidRPr="00B74431" w:rsidRDefault="00B74431" w:rsidP="00B74431">
      <w:pPr>
        <w:pStyle w:val="10Normal01-FirstParagraph"/>
        <w:rPr>
          <w:lang w:val="ms-MY"/>
        </w:rPr>
      </w:pPr>
      <w:r w:rsidRPr="00B74431">
        <w:rPr>
          <w:lang w:val="ms-MY"/>
        </w:rPr>
        <w:t>Our WAF (Web Application Firewall) can analyze the GET &amp; POST requests that will come through HTTP and HTTPS. If the WAF is appropriately implemented, it will have the power to catch malicious web traffic through HTTP &amp; HTTPS method. To understand more, let us assume - A web-based application is integrated with our WAF. If a malicious request comes to the client application, the WAF will block the request long before it reaches the actual client web application. In other words, every request of the client application will go through our WAF first. The WAF will decide if the request is clean or not. If the request is clean, the WAF will accept the request. Otherwise, it will get blocked.</w:t>
      </w:r>
    </w:p>
    <w:p w14:paraId="522937A8" w14:textId="2632FD8F" w:rsidR="00B74431" w:rsidRDefault="00B74431">
      <w:pPr>
        <w:pStyle w:val="09bLevel02"/>
      </w:pPr>
      <w:bookmarkStart w:id="83" w:name="_Toc74296377"/>
      <w:r w:rsidRPr="00B74431">
        <w:t>System</w:t>
      </w:r>
      <w:r>
        <w:t xml:space="preserve"> </w:t>
      </w:r>
      <w:r w:rsidRPr="00B74431">
        <w:t>Overview</w:t>
      </w:r>
      <w:r>
        <w:t xml:space="preserve"> </w:t>
      </w:r>
      <w:r w:rsidRPr="00B74431">
        <w:t>Of</w:t>
      </w:r>
      <w:r>
        <w:t xml:space="preserve"> "</w:t>
      </w:r>
      <w:r w:rsidRPr="00B74431">
        <w:t>Intelligent</w:t>
      </w:r>
      <w:r>
        <w:t xml:space="preserve"> </w:t>
      </w:r>
      <w:r w:rsidRPr="00B74431">
        <w:t>W</w:t>
      </w:r>
      <w:r>
        <w:t>AF"</w:t>
      </w:r>
      <w:bookmarkEnd w:id="83"/>
    </w:p>
    <w:p w14:paraId="2C3AA51C" w14:textId="14C9FCF8" w:rsidR="002E3212" w:rsidRDefault="002E3212" w:rsidP="002E3212">
      <w:pPr>
        <w:pStyle w:val="10Normal01-FirstParagraph"/>
      </w:pPr>
      <w:r w:rsidRPr="002E3212">
        <w:t>System overview of our WAF refers to the whole process of the protection module. Our WAF has two modules, client and admin module. In the client module, every request of the client application is being protected by WAF. And in the admin module an administrator</w:t>
      </w:r>
      <w:r>
        <w:t xml:space="preserve"> </w:t>
      </w:r>
      <w:r w:rsidRPr="002E3212">
        <w:t xml:space="preserve">is allowed to manage every </w:t>
      </w:r>
      <w:proofErr w:type="gramStart"/>
      <w:r w:rsidRPr="002E3212">
        <w:t>rules</w:t>
      </w:r>
      <w:proofErr w:type="gramEnd"/>
      <w:r w:rsidRPr="002E3212">
        <w:t xml:space="preserve"> of the WAF. </w:t>
      </w:r>
    </w:p>
    <w:p w14:paraId="23FA7124" w14:textId="59D32AA6" w:rsidR="002E3212" w:rsidRDefault="002E3212" w:rsidP="002E3212">
      <w:pPr>
        <w:pStyle w:val="11Normal02-SecondOnwardParagraph"/>
      </w:pPr>
    </w:p>
    <w:p w14:paraId="74D63EE2" w14:textId="77777777" w:rsidR="00975A7B" w:rsidRDefault="00975A7B" w:rsidP="002E3212">
      <w:pPr>
        <w:pStyle w:val="11Normal02-SecondOnwardParagraph"/>
      </w:pPr>
    </w:p>
    <w:p w14:paraId="15180177" w14:textId="7ACF1143" w:rsidR="002E3212" w:rsidRPr="002E3212" w:rsidRDefault="002E3212" w:rsidP="002E3212">
      <w:pPr>
        <w:pStyle w:val="11Normal02-SecondOnwardParagraph"/>
      </w:pPr>
      <w:r w:rsidRPr="002E3212">
        <w:lastRenderedPageBreak/>
        <w:t>The figure of the concepts is given below:</w:t>
      </w:r>
    </w:p>
    <w:p w14:paraId="23B6002F" w14:textId="60DCE1A9" w:rsidR="002E3212" w:rsidRPr="002E3212" w:rsidRDefault="002E3212" w:rsidP="001965D6">
      <w:pPr>
        <w:pStyle w:val="20Table-Contents-Center"/>
      </w:pPr>
      <w:r w:rsidRPr="002E3212">
        <w:rPr>
          <w:noProof/>
        </w:rPr>
        <w:drawing>
          <wp:inline distT="0" distB="0" distL="0" distR="0" wp14:anchorId="49F47B8A" wp14:editId="433427C3">
            <wp:extent cx="5287645" cy="5697437"/>
            <wp:effectExtent l="0" t="0" r="8255" b="0"/>
            <wp:docPr id="35" name="Picture 35" descr="https://camo.githubusercontent.com/3f26ebef708b2ccedcf9bf3790d0977b2b65d931844c7b85e471f103f78702df/68747470733a2f2f692e696d6775722e636f6d2f7052624937676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amo.githubusercontent.com/3f26ebef708b2ccedcf9bf3790d0977b2b65d931844c7b85e471f103f78702df/68747470733a2f2f692e696d6775722e636f6d2f705262493767672e706e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7645" cy="5697437"/>
                    </a:xfrm>
                    <a:prstGeom prst="rect">
                      <a:avLst/>
                    </a:prstGeom>
                    <a:noFill/>
                    <a:ln>
                      <a:noFill/>
                    </a:ln>
                  </pic:spPr>
                </pic:pic>
              </a:graphicData>
            </a:graphic>
          </wp:inline>
        </w:drawing>
      </w:r>
    </w:p>
    <w:p w14:paraId="1831CF90" w14:textId="128D71B3" w:rsidR="002E3212" w:rsidRPr="002E3212" w:rsidRDefault="002E3212" w:rsidP="002E3212">
      <w:pPr>
        <w:pStyle w:val="15aCaption-Center"/>
      </w:pPr>
      <w:bookmarkStart w:id="84" w:name="_Toc74296422"/>
      <w:r w:rsidRPr="002E3212">
        <w:t xml:space="preserve">Figure </w:t>
      </w:r>
      <w:r w:rsidR="00B5445D">
        <w:fldChar w:fldCharType="begin"/>
      </w:r>
      <w:r w:rsidR="00B5445D">
        <w:instrText xml:space="preserve"> SEQ Figure \* ARABIC </w:instrText>
      </w:r>
      <w:r w:rsidR="00B5445D">
        <w:fldChar w:fldCharType="separate"/>
      </w:r>
      <w:r w:rsidR="00556864">
        <w:rPr>
          <w:noProof/>
        </w:rPr>
        <w:t>6</w:t>
      </w:r>
      <w:r w:rsidR="00B5445D">
        <w:rPr>
          <w:noProof/>
        </w:rPr>
        <w:fldChar w:fldCharType="end"/>
      </w:r>
      <w:r w:rsidRPr="002E3212">
        <w:t xml:space="preserve"> - WAF CONCEPT</w:t>
      </w:r>
      <w:bookmarkEnd w:id="84"/>
    </w:p>
    <w:p w14:paraId="0D360DA6" w14:textId="77777777" w:rsidR="002E3212" w:rsidRPr="002E3212" w:rsidRDefault="002E3212" w:rsidP="002E3212">
      <w:pPr>
        <w:pStyle w:val="10Normal01-FirstParagraph"/>
        <w:rPr>
          <w:lang w:val="ms-MY"/>
        </w:rPr>
      </w:pPr>
    </w:p>
    <w:p w14:paraId="5C3E1DC4" w14:textId="62A35DED" w:rsidR="002E3212" w:rsidRDefault="002E3212">
      <w:pPr>
        <w:pStyle w:val="09bLevel02"/>
      </w:pPr>
      <w:bookmarkStart w:id="85" w:name="_Toc74296378"/>
      <w:r>
        <w:t>Security</w:t>
      </w:r>
      <w:bookmarkEnd w:id="85"/>
    </w:p>
    <w:p w14:paraId="30573387" w14:textId="4AAA8AEB" w:rsidR="002E3212" w:rsidRPr="002E3212" w:rsidRDefault="002E3212" w:rsidP="002E3212">
      <w:pPr>
        <w:pStyle w:val="10Normal01-FirstParagraph"/>
        <w:rPr>
          <w:lang w:val="ms-MY"/>
        </w:rPr>
      </w:pPr>
      <w:r w:rsidRPr="002E3212">
        <w:rPr>
          <w:lang w:val="ms-MY"/>
        </w:rPr>
        <w:t xml:space="preserve">Intelligent WAF provides an intelligent response to potential threats that can impact client web applications. Our WAF designed to protect client application from potential threats that have yet to be identified, which means that implementing this solution can </w:t>
      </w:r>
      <w:r w:rsidRPr="002E3212">
        <w:rPr>
          <w:lang w:val="ms-MY"/>
        </w:rPr>
        <w:lastRenderedPageBreak/>
        <w:t>save an organization from security vulnerabilities, cross-site scripting attacks, SQL injections, zero-day threats and other types of threats.</w:t>
      </w:r>
    </w:p>
    <w:p w14:paraId="0BA034CA" w14:textId="2FAA8289" w:rsidR="002E3212" w:rsidRDefault="002E3212">
      <w:pPr>
        <w:pStyle w:val="09bLevel02"/>
      </w:pPr>
      <w:bookmarkStart w:id="86" w:name="_Toc74296379"/>
      <w:r w:rsidRPr="002E3212">
        <w:t>Version</w:t>
      </w:r>
      <w:r>
        <w:t xml:space="preserve"> </w:t>
      </w:r>
      <w:r w:rsidRPr="002E3212">
        <w:t>Support</w:t>
      </w:r>
      <w:bookmarkEnd w:id="86"/>
    </w:p>
    <w:p w14:paraId="3B5E8308" w14:textId="000705FA" w:rsidR="002E3212" w:rsidRPr="002E3212" w:rsidRDefault="002E3212" w:rsidP="002E3212">
      <w:pPr>
        <w:pStyle w:val="10Normal01-FirstParagraph"/>
        <w:rPr>
          <w:lang w:val="ms-MY"/>
        </w:rPr>
      </w:pPr>
      <w:r w:rsidRPr="002E3212">
        <w:rPr>
          <w:lang w:val="ms-MY"/>
        </w:rPr>
        <w:t>The Intelligent WAF build on PHP Version 7.4. This project can be integrated with most of the application build on PHP Version 7.0 +.</w:t>
      </w:r>
    </w:p>
    <w:p w14:paraId="287CF408" w14:textId="25D7DE5D" w:rsidR="002E3212" w:rsidRDefault="002E3212">
      <w:pPr>
        <w:pStyle w:val="09bLevel02"/>
      </w:pPr>
      <w:bookmarkStart w:id="87" w:name="_Toc74296380"/>
      <w:r>
        <w:t>System Design</w:t>
      </w:r>
      <w:bookmarkEnd w:id="87"/>
    </w:p>
    <w:p w14:paraId="45F0129E" w14:textId="77777777" w:rsidR="00067F6E" w:rsidRPr="00067F6E" w:rsidRDefault="00067F6E" w:rsidP="00067F6E">
      <w:pPr>
        <w:pStyle w:val="Heading1"/>
        <w:numPr>
          <w:ilvl w:val="0"/>
          <w:numId w:val="11"/>
        </w:numPr>
      </w:pPr>
      <w:bookmarkStart w:id="88" w:name="_Hlk72968449"/>
      <w:r w:rsidRPr="00067F6E">
        <w:t>The system design provides an alternate option to meet the research objectives, assess the options, and outline the plans of the selected decision.</w:t>
      </w:r>
    </w:p>
    <w:p w14:paraId="26070AB8" w14:textId="77777777" w:rsidR="00067F6E" w:rsidRPr="00067F6E" w:rsidRDefault="00067F6E" w:rsidP="00067F6E">
      <w:pPr>
        <w:pStyle w:val="Heading1"/>
        <w:numPr>
          <w:ilvl w:val="0"/>
          <w:numId w:val="11"/>
        </w:numPr>
      </w:pPr>
      <w:r w:rsidRPr="00067F6E">
        <w:rPr>
          <w:rStyle w:val="Strong"/>
        </w:rPr>
        <w:t>Objective:</w:t>
      </w:r>
      <w:r w:rsidRPr="00067F6E">
        <w:t> Convert the system specification to a functional system design.</w:t>
      </w:r>
    </w:p>
    <w:p w14:paraId="77330E15" w14:textId="77777777" w:rsidR="00067F6E" w:rsidRPr="00067F6E" w:rsidRDefault="00067F6E" w:rsidP="00067F6E">
      <w:pPr>
        <w:pStyle w:val="Heading1"/>
        <w:numPr>
          <w:ilvl w:val="0"/>
          <w:numId w:val="11"/>
        </w:numPr>
      </w:pPr>
      <w:r w:rsidRPr="00067F6E">
        <w:t>Input: project objectives, prioritization of user requirements, specification.</w:t>
      </w:r>
    </w:p>
    <w:p w14:paraId="7CB02247" w14:textId="77777777" w:rsidR="00067F6E" w:rsidRPr="00067F6E" w:rsidRDefault="00067F6E" w:rsidP="00067F6E">
      <w:pPr>
        <w:pStyle w:val="Heading1"/>
        <w:numPr>
          <w:ilvl w:val="0"/>
          <w:numId w:val="11"/>
        </w:numPr>
      </w:pPr>
      <w:r w:rsidRPr="00067F6E">
        <w:rPr>
          <w:rStyle w:val="Strong"/>
        </w:rPr>
        <w:t>Process:</w:t>
      </w:r>
      <w:r w:rsidRPr="00067F6E">
        <w:t> Typical transformation with multiple possibilities whose costs and advantages need to be defined and assessed.</w:t>
      </w:r>
    </w:p>
    <w:p w14:paraId="0C1FF84E" w14:textId="77777777" w:rsidR="00067F6E" w:rsidRPr="00067F6E" w:rsidRDefault="00067F6E" w:rsidP="00067F6E">
      <w:pPr>
        <w:pStyle w:val="Heading1"/>
        <w:numPr>
          <w:ilvl w:val="0"/>
          <w:numId w:val="11"/>
        </w:numPr>
      </w:pPr>
      <w:r w:rsidRPr="00067F6E">
        <w:rPr>
          <w:rStyle w:val="Strong"/>
        </w:rPr>
        <w:t>Output:</w:t>
      </w:r>
      <w:r w:rsidRPr="00067F6E">
        <w:t> Logical system design, planned production, needs for software and hardware.</w:t>
      </w:r>
    </w:p>
    <w:bookmarkEnd w:id="88"/>
    <w:p w14:paraId="2CABA8D0" w14:textId="77777777" w:rsidR="00067F6E" w:rsidRPr="00067F6E" w:rsidRDefault="00067F6E" w:rsidP="00067F6E">
      <w:pPr>
        <w:pStyle w:val="10Normal01-FirstParagraph"/>
        <w:rPr>
          <w:lang w:val="ms-MY"/>
        </w:rPr>
      </w:pPr>
      <w:r w:rsidRPr="00067F6E">
        <w:rPr>
          <w:lang w:val="ms-MY"/>
        </w:rPr>
        <w:t>The system design provides an alternate option to meet the research objectives, assess the options, and outline the plans of the selected decision.</w:t>
      </w:r>
    </w:p>
    <w:p w14:paraId="5078096E" w14:textId="77777777" w:rsidR="00067F6E" w:rsidRPr="00067F6E" w:rsidRDefault="00067F6E" w:rsidP="00067F6E">
      <w:pPr>
        <w:pStyle w:val="10Normal01-FirstParagraph"/>
        <w:rPr>
          <w:lang w:val="ms-MY"/>
        </w:rPr>
      </w:pPr>
      <w:r w:rsidRPr="00067F6E">
        <w:rPr>
          <w:lang w:val="ms-MY"/>
        </w:rPr>
        <w:t>Objective: Convert the system specification to a functional system design.</w:t>
      </w:r>
    </w:p>
    <w:p w14:paraId="280EA0F2" w14:textId="77777777" w:rsidR="00067F6E" w:rsidRPr="00067F6E" w:rsidRDefault="00067F6E" w:rsidP="00067F6E">
      <w:pPr>
        <w:pStyle w:val="10Normal01-FirstParagraph"/>
        <w:rPr>
          <w:lang w:val="ms-MY"/>
        </w:rPr>
      </w:pPr>
      <w:r w:rsidRPr="00067F6E">
        <w:rPr>
          <w:lang w:val="ms-MY"/>
        </w:rPr>
        <w:t>Input: project objectives, prioritization of user requirements, specification.</w:t>
      </w:r>
    </w:p>
    <w:p w14:paraId="5441318A" w14:textId="77777777" w:rsidR="00067F6E" w:rsidRPr="00067F6E" w:rsidRDefault="00067F6E" w:rsidP="00067F6E">
      <w:pPr>
        <w:pStyle w:val="10Normal01-FirstParagraph"/>
        <w:rPr>
          <w:lang w:val="ms-MY"/>
        </w:rPr>
      </w:pPr>
      <w:r w:rsidRPr="00067F6E">
        <w:rPr>
          <w:lang w:val="ms-MY"/>
        </w:rPr>
        <w:t>Process: Typical transformation with multiple possibilities whose costs and advantages need to be defined and assessed.</w:t>
      </w:r>
    </w:p>
    <w:p w14:paraId="657A516D" w14:textId="64165BDD" w:rsidR="00067F6E" w:rsidRPr="00067F6E" w:rsidRDefault="00067F6E" w:rsidP="00067F6E">
      <w:pPr>
        <w:pStyle w:val="10Normal01-FirstParagraph"/>
        <w:rPr>
          <w:lang w:val="ms-MY"/>
        </w:rPr>
      </w:pPr>
      <w:r w:rsidRPr="00067F6E">
        <w:rPr>
          <w:lang w:val="ms-MY"/>
        </w:rPr>
        <w:t>Output: Logical system design, planned production, needs for software and hardware.</w:t>
      </w:r>
    </w:p>
    <w:p w14:paraId="1989AF56" w14:textId="6FEB18AE" w:rsidR="002E3212" w:rsidRDefault="002E3212">
      <w:pPr>
        <w:pStyle w:val="09bLevel02"/>
      </w:pPr>
      <w:bookmarkStart w:id="89" w:name="_Toc74296381"/>
      <w:r>
        <w:t>Flow Chart</w:t>
      </w:r>
      <w:bookmarkEnd w:id="89"/>
    </w:p>
    <w:p w14:paraId="1F9022F4" w14:textId="10BCD505" w:rsidR="003F5224" w:rsidRDefault="003F5224" w:rsidP="003F5224">
      <w:pPr>
        <w:pStyle w:val="10Normal01-FirstParagraph"/>
        <w:rPr>
          <w:lang w:val="ms-MY"/>
        </w:rPr>
      </w:pPr>
      <w:r w:rsidRPr="003F5224">
        <w:rPr>
          <w:lang w:val="ms-MY"/>
        </w:rPr>
        <w:t>A flow chart is a symbolic or graphical description of the process. The flow chart figures are linked together with arrows pointing to the process flow direction.</w:t>
      </w:r>
    </w:p>
    <w:p w14:paraId="251F1371" w14:textId="77777777" w:rsidR="003F5224" w:rsidRDefault="003F5224" w:rsidP="003F5224">
      <w:pPr>
        <w:pStyle w:val="11Normal02-SecondOnwardParagraph"/>
      </w:pPr>
    </w:p>
    <w:p w14:paraId="221546E9" w14:textId="77777777" w:rsidR="003F5224" w:rsidRDefault="003F5224" w:rsidP="003F5224">
      <w:pPr>
        <w:pStyle w:val="11Normal02-SecondOnwardParagraph"/>
      </w:pPr>
    </w:p>
    <w:p w14:paraId="40AF165A" w14:textId="77777777" w:rsidR="003F5224" w:rsidRDefault="003F5224" w:rsidP="003F5224">
      <w:pPr>
        <w:pStyle w:val="11Normal02-SecondOnwardParagraph"/>
      </w:pPr>
    </w:p>
    <w:p w14:paraId="770AC037" w14:textId="77777777" w:rsidR="00776E0E" w:rsidRDefault="00776E0E" w:rsidP="003F5224">
      <w:pPr>
        <w:pStyle w:val="11Normal02-SecondOnwardParagraph"/>
      </w:pPr>
    </w:p>
    <w:p w14:paraId="1DDA011A" w14:textId="53E0EDAC" w:rsidR="003F5224" w:rsidRPr="003F5224" w:rsidRDefault="003F5224" w:rsidP="00776E0E">
      <w:pPr>
        <w:pStyle w:val="09cLevel03"/>
        <w:rPr>
          <w:lang w:val="ms-MY"/>
        </w:rPr>
      </w:pPr>
      <w:bookmarkStart w:id="90" w:name="_Toc74296382"/>
      <w:r w:rsidRPr="003F5224">
        <w:lastRenderedPageBreak/>
        <w:t>Security Module Flowchart</w:t>
      </w:r>
      <w:r>
        <w:t>:</w:t>
      </w:r>
      <w:bookmarkEnd w:id="90"/>
    </w:p>
    <w:p w14:paraId="4F690C19" w14:textId="77777777" w:rsidR="003F5224" w:rsidRPr="003F5224" w:rsidRDefault="003F5224" w:rsidP="001965D6">
      <w:pPr>
        <w:pStyle w:val="20Table-Contents-Center"/>
      </w:pPr>
      <w:r w:rsidRPr="003F5224">
        <w:rPr>
          <w:noProof/>
        </w:rPr>
        <w:drawing>
          <wp:inline distT="0" distB="0" distL="0" distR="0" wp14:anchorId="454B4ECF" wp14:editId="30D99DB7">
            <wp:extent cx="5287010" cy="5356860"/>
            <wp:effectExtent l="152400" t="76200" r="256540" b="339090"/>
            <wp:docPr id="6" name="Picture 6" descr="https://scontent.fcgp10-1.fna.fbcdn.net/v/t1.15752-9/120639636_280627352944534_8028986200674278406_n.png?_nc_cat=106&amp;ccb=3&amp;_nc_sid=ae9488&amp;_nc_ohc=snFwD5B41s4AX_lEo1L&amp;_nc_ht=scontent.fcgp10-1.fna&amp;oh=c5468d435fd791400dbafe458ad37d68&amp;oe=604E40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cgp10-1.fna.fbcdn.net/v/t1.15752-9/120639636_280627352944534_8028986200674278406_n.png?_nc_cat=106&amp;ccb=3&amp;_nc_sid=ae9488&amp;_nc_ohc=snFwD5B41s4AX_lEo1L&amp;_nc_ht=scontent.fcgp10-1.fna&amp;oh=c5468d435fd791400dbafe458ad37d68&amp;oe=604E408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0003" cy="53598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C020A21" w14:textId="48AAB188" w:rsidR="003F5224" w:rsidRPr="003F5224" w:rsidRDefault="003F5224" w:rsidP="003F5224">
      <w:pPr>
        <w:pStyle w:val="15aCaption-Center"/>
      </w:pPr>
      <w:bookmarkStart w:id="91" w:name="_Toc64239749"/>
      <w:bookmarkStart w:id="92" w:name="_Toc74296423"/>
      <w:r w:rsidRPr="003F5224">
        <w:t xml:space="preserve">Figure </w:t>
      </w:r>
      <w:r w:rsidR="00B5445D">
        <w:fldChar w:fldCharType="begin"/>
      </w:r>
      <w:r w:rsidR="00B5445D">
        <w:instrText xml:space="preserve"> SEQ Figure \* ARABIC </w:instrText>
      </w:r>
      <w:r w:rsidR="00B5445D">
        <w:fldChar w:fldCharType="separate"/>
      </w:r>
      <w:r w:rsidR="00556864">
        <w:rPr>
          <w:noProof/>
        </w:rPr>
        <w:t>7</w:t>
      </w:r>
      <w:r w:rsidR="00B5445D">
        <w:rPr>
          <w:noProof/>
        </w:rPr>
        <w:fldChar w:fldCharType="end"/>
      </w:r>
      <w:r w:rsidRPr="003F5224">
        <w:t>: Security module flowchart</w:t>
      </w:r>
      <w:bookmarkEnd w:id="91"/>
      <w:bookmarkEnd w:id="92"/>
    </w:p>
    <w:p w14:paraId="66A1E56A" w14:textId="77777777" w:rsidR="00B01081" w:rsidRDefault="00B01081" w:rsidP="00B01081">
      <w:pPr>
        <w:spacing w:after="240"/>
      </w:pPr>
    </w:p>
    <w:p w14:paraId="02D1114B" w14:textId="77777777" w:rsidR="00975A7B" w:rsidRDefault="00975A7B" w:rsidP="00B01081">
      <w:pPr>
        <w:spacing w:after="240"/>
      </w:pPr>
    </w:p>
    <w:p w14:paraId="3E39BEE0" w14:textId="77777777" w:rsidR="00975A7B" w:rsidRDefault="00975A7B" w:rsidP="00B01081">
      <w:pPr>
        <w:spacing w:after="240"/>
      </w:pPr>
    </w:p>
    <w:p w14:paraId="1BD22F47" w14:textId="77777777" w:rsidR="00975A7B" w:rsidRDefault="00975A7B" w:rsidP="00B01081">
      <w:pPr>
        <w:spacing w:after="240"/>
      </w:pPr>
    </w:p>
    <w:p w14:paraId="01D64C7B" w14:textId="77777777" w:rsidR="00975A7B" w:rsidRDefault="00975A7B" w:rsidP="00B01081">
      <w:pPr>
        <w:spacing w:after="240"/>
      </w:pPr>
    </w:p>
    <w:p w14:paraId="6EF18665" w14:textId="77777777" w:rsidR="00975A7B" w:rsidRDefault="00975A7B" w:rsidP="00B01081">
      <w:pPr>
        <w:spacing w:after="240"/>
      </w:pPr>
    </w:p>
    <w:p w14:paraId="1CFB4342" w14:textId="1540B878" w:rsidR="00B01081" w:rsidRPr="00B01081" w:rsidRDefault="00B01081" w:rsidP="00776E0E">
      <w:pPr>
        <w:pStyle w:val="09cLevel03"/>
      </w:pPr>
      <w:bookmarkStart w:id="93" w:name="_Toc74296383"/>
      <w:r w:rsidRPr="00B01081">
        <w:lastRenderedPageBreak/>
        <w:t>Admin Module Flowchart</w:t>
      </w:r>
      <w:r>
        <w:t>:</w:t>
      </w:r>
      <w:bookmarkEnd w:id="93"/>
    </w:p>
    <w:p w14:paraId="6E500F0B" w14:textId="77777777" w:rsidR="00B01081" w:rsidRPr="00B01081" w:rsidRDefault="00B01081" w:rsidP="001965D6">
      <w:pPr>
        <w:pStyle w:val="20Table-Contents-Center"/>
      </w:pPr>
      <w:r w:rsidRPr="00B01081">
        <w:t xml:space="preserve">                                      </w:t>
      </w:r>
      <w:r w:rsidRPr="00B01081">
        <w:rPr>
          <w:noProof/>
        </w:rPr>
        <w:drawing>
          <wp:inline distT="0" distB="0" distL="0" distR="0" wp14:anchorId="03D45878" wp14:editId="3940537D">
            <wp:extent cx="2286000" cy="7137400"/>
            <wp:effectExtent l="152400" t="152400" r="266700" b="368300"/>
            <wp:docPr id="8" name="Picture 8" descr="F:\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titled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198" cy="713801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2B809E" w14:textId="14E5FEE2" w:rsidR="002E3212" w:rsidRPr="00975A7B" w:rsidRDefault="00B01081" w:rsidP="00975A7B">
      <w:pPr>
        <w:pStyle w:val="15aCaption-Center"/>
      </w:pPr>
      <w:bookmarkStart w:id="94" w:name="_Toc64239750"/>
      <w:bookmarkStart w:id="95" w:name="_Toc74296424"/>
      <w:r w:rsidRPr="00B01081">
        <w:t xml:space="preserve">Figure </w:t>
      </w:r>
      <w:r w:rsidR="00B5445D">
        <w:fldChar w:fldCharType="begin"/>
      </w:r>
      <w:r w:rsidR="00B5445D">
        <w:instrText xml:space="preserve"> SEQ Figure \* ARABIC </w:instrText>
      </w:r>
      <w:r w:rsidR="00B5445D">
        <w:fldChar w:fldCharType="separate"/>
      </w:r>
      <w:r w:rsidR="00556864">
        <w:rPr>
          <w:noProof/>
        </w:rPr>
        <w:t>8</w:t>
      </w:r>
      <w:r w:rsidR="00B5445D">
        <w:rPr>
          <w:noProof/>
        </w:rPr>
        <w:fldChar w:fldCharType="end"/>
      </w:r>
      <w:r w:rsidRPr="00B01081">
        <w:t>: Admin Module Flowchart</w:t>
      </w:r>
      <w:bookmarkEnd w:id="94"/>
      <w:bookmarkEnd w:id="95"/>
    </w:p>
    <w:p w14:paraId="23B5CCB4" w14:textId="5B079249" w:rsidR="008F5C24" w:rsidRDefault="008F5C24">
      <w:pPr>
        <w:pStyle w:val="09bLevel02"/>
      </w:pPr>
      <w:bookmarkStart w:id="96" w:name="_Toc74296384"/>
      <w:r>
        <w:lastRenderedPageBreak/>
        <w:t>Use Case Diagram</w:t>
      </w:r>
      <w:bookmarkEnd w:id="96"/>
    </w:p>
    <w:p w14:paraId="6CCFE900" w14:textId="77777777" w:rsidR="005A0787" w:rsidRPr="005A0787" w:rsidRDefault="005A0787" w:rsidP="005A0787">
      <w:pPr>
        <w:pStyle w:val="10Normal01-FirstParagraph"/>
      </w:pPr>
      <w:r w:rsidRPr="005A0787">
        <w:t>A use case diagram is the diagrammatic representation of the collaboration between system components. It is the process for identifying, clarifying, and coordinating system requirements used in system analysis.</w:t>
      </w:r>
    </w:p>
    <w:p w14:paraId="2F1EC9A7" w14:textId="34FD4E12" w:rsidR="008F5C24" w:rsidRPr="008F5C24" w:rsidRDefault="008F5C24" w:rsidP="008F4DDC">
      <w:pPr>
        <w:pStyle w:val="09cLevel03"/>
      </w:pPr>
      <w:bookmarkStart w:id="97" w:name="_Toc74296385"/>
      <w:r w:rsidRPr="008F5C24">
        <w:t xml:space="preserve">Use Case Diagram for </w:t>
      </w:r>
      <w:r>
        <w:t>Security Module</w:t>
      </w:r>
      <w:bookmarkEnd w:id="97"/>
    </w:p>
    <w:p w14:paraId="4B2ADE17" w14:textId="77777777" w:rsidR="008F5C24" w:rsidRPr="008F5C24" w:rsidRDefault="008F5C24" w:rsidP="001965D6">
      <w:pPr>
        <w:pStyle w:val="20Table-Contents-Center"/>
      </w:pPr>
      <w:r w:rsidRPr="008F5C24">
        <w:rPr>
          <w:noProof/>
        </w:rPr>
        <w:drawing>
          <wp:inline distT="0" distB="0" distL="0" distR="0" wp14:anchorId="4CF44311" wp14:editId="6570A501">
            <wp:extent cx="4826000" cy="1648389"/>
            <wp:effectExtent l="152400" t="152400" r="355600" b="371475"/>
            <wp:docPr id="9" name="Picture 9" descr="https://techdocs.f5.com/dam/f5/kb/global/solutions/k28426659_images/whats_a_w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echdocs.f5.com/dam/f5/kb/global/solutions/k28426659_images/whats_a_waf.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2880" cy="1650739"/>
                    </a:xfrm>
                    <a:prstGeom prst="rect">
                      <a:avLst/>
                    </a:prstGeom>
                    <a:ln>
                      <a:noFill/>
                    </a:ln>
                    <a:effectLst>
                      <a:outerShdw blurRad="292100" dist="139700" dir="2700000" algn="tl" rotWithShape="0">
                        <a:srgbClr val="333333">
                          <a:alpha val="65000"/>
                        </a:srgbClr>
                      </a:outerShdw>
                    </a:effectLst>
                  </pic:spPr>
                </pic:pic>
              </a:graphicData>
            </a:graphic>
          </wp:inline>
        </w:drawing>
      </w:r>
    </w:p>
    <w:p w14:paraId="6B7B4372" w14:textId="44C376B6" w:rsidR="008F5C24" w:rsidRDefault="008F5C24" w:rsidP="00975A7B">
      <w:pPr>
        <w:pStyle w:val="15aCaption-Center"/>
      </w:pPr>
      <w:bookmarkStart w:id="98" w:name="_Toc64239751"/>
      <w:bookmarkStart w:id="99" w:name="_Toc74296425"/>
      <w:r>
        <w:t xml:space="preserve">Figure </w:t>
      </w:r>
      <w:r w:rsidR="00B5445D">
        <w:fldChar w:fldCharType="begin"/>
      </w:r>
      <w:r w:rsidR="00B5445D">
        <w:instrText xml:space="preserve"> SEQ Figure \* ARABIC </w:instrText>
      </w:r>
      <w:r w:rsidR="00B5445D">
        <w:fldChar w:fldCharType="separate"/>
      </w:r>
      <w:r w:rsidR="00556864">
        <w:rPr>
          <w:noProof/>
        </w:rPr>
        <w:t>9</w:t>
      </w:r>
      <w:r w:rsidR="00B5445D">
        <w:rPr>
          <w:noProof/>
        </w:rPr>
        <w:fldChar w:fldCharType="end"/>
      </w:r>
      <w:r>
        <w:t xml:space="preserve">: </w:t>
      </w:r>
      <w:r w:rsidRPr="003C74D9">
        <w:t>Use Case Diagram for Security Module</w:t>
      </w:r>
      <w:bookmarkEnd w:id="98"/>
      <w:bookmarkEnd w:id="99"/>
    </w:p>
    <w:p w14:paraId="26B6C6C5" w14:textId="74A8E5F9" w:rsidR="008F5C24" w:rsidRDefault="008F5C24" w:rsidP="008F4DDC">
      <w:pPr>
        <w:pStyle w:val="09cLevel03"/>
      </w:pPr>
      <w:bookmarkStart w:id="100" w:name="_Toc74296386"/>
      <w:r>
        <w:t>Use Case Diagram for Admin Module</w:t>
      </w:r>
      <w:bookmarkEnd w:id="100"/>
    </w:p>
    <w:p w14:paraId="2776873E" w14:textId="77777777" w:rsidR="008F5C24" w:rsidRPr="008F5C24" w:rsidRDefault="008F5C24" w:rsidP="001965D6">
      <w:pPr>
        <w:pStyle w:val="20Table-Contents-Center"/>
      </w:pPr>
      <w:r w:rsidRPr="008F5C24">
        <w:rPr>
          <w:noProof/>
        </w:rPr>
        <w:drawing>
          <wp:inline distT="0" distB="0" distL="0" distR="0" wp14:anchorId="6CE931A0" wp14:editId="2BFAFB73">
            <wp:extent cx="4757420" cy="2133600"/>
            <wp:effectExtent l="38100" t="152400" r="328930" b="361950"/>
            <wp:docPr id="10" name="Picture 10" descr="F:\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dm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1443" cy="21533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C83D974" w14:textId="40F9DF93" w:rsidR="008F5C24" w:rsidRPr="00C72D5A" w:rsidRDefault="008F5C24" w:rsidP="00C72D5A">
      <w:pPr>
        <w:pStyle w:val="15aCaption-Center"/>
      </w:pPr>
      <w:bookmarkStart w:id="101" w:name="_Toc64239752"/>
      <w:bookmarkStart w:id="102" w:name="_Toc74296426"/>
      <w:r>
        <w:t xml:space="preserve">Figure </w:t>
      </w:r>
      <w:r w:rsidR="00B5445D">
        <w:fldChar w:fldCharType="begin"/>
      </w:r>
      <w:r w:rsidR="00B5445D">
        <w:instrText xml:space="preserve"> SEQ Figure \* ARABIC </w:instrText>
      </w:r>
      <w:r w:rsidR="00B5445D">
        <w:fldChar w:fldCharType="separate"/>
      </w:r>
      <w:r w:rsidR="00556864">
        <w:rPr>
          <w:noProof/>
        </w:rPr>
        <w:t>10</w:t>
      </w:r>
      <w:r w:rsidR="00B5445D">
        <w:rPr>
          <w:noProof/>
        </w:rPr>
        <w:fldChar w:fldCharType="end"/>
      </w:r>
      <w:r>
        <w:t xml:space="preserve">: </w:t>
      </w:r>
      <w:r w:rsidRPr="00325DC7">
        <w:t xml:space="preserve">Use Case Diagram </w:t>
      </w:r>
      <w:r w:rsidR="00FE27B5">
        <w:t>f</w:t>
      </w:r>
      <w:r w:rsidRPr="00325DC7">
        <w:t>or Admin Module</w:t>
      </w:r>
      <w:bookmarkEnd w:id="101"/>
      <w:bookmarkEnd w:id="102"/>
    </w:p>
    <w:p w14:paraId="46E323F5" w14:textId="543A37DF" w:rsidR="001E47CD" w:rsidRDefault="001E47CD">
      <w:pPr>
        <w:pStyle w:val="09bLevel02"/>
      </w:pPr>
      <w:bookmarkStart w:id="103" w:name="_Toc74296387"/>
      <w:r>
        <w:lastRenderedPageBreak/>
        <w:t>Database Table</w:t>
      </w:r>
      <w:bookmarkEnd w:id="103"/>
    </w:p>
    <w:p w14:paraId="587E4552" w14:textId="03CA15E2" w:rsidR="001E47CD" w:rsidRDefault="001E47CD" w:rsidP="001E47CD">
      <w:pPr>
        <w:pStyle w:val="10Normal01-FirstParagraph"/>
        <w:rPr>
          <w:lang w:val="ms-MY"/>
        </w:rPr>
      </w:pPr>
      <w:r w:rsidRPr="001E47CD">
        <w:rPr>
          <w:lang w:val="ms-MY"/>
        </w:rPr>
        <w:t>To fully appropriate MySQL server innovation, it is significant to ensure that the database is very much structured. The documents names picked to mark every one of the tables made inside the database endeavour to mirror the table's motivation and, in this way, add to the thriving plan framework</w:t>
      </w:r>
      <w:r w:rsidR="00E16E57">
        <w:t xml:space="preserve"> [17]</w:t>
      </w:r>
      <w:r w:rsidRPr="001E47CD">
        <w:rPr>
          <w:lang w:val="ms-MY"/>
        </w:rPr>
        <w:t>. The in time step in structuring was to choose, as indicated by the needs and particulars of the venture, which tables ought to be made, and what kind of data everyone should hold</w:t>
      </w:r>
      <w:r w:rsidR="00E16E57">
        <w:t xml:space="preserve"> [18]</w:t>
      </w:r>
      <w:r w:rsidRPr="001E47CD">
        <w:rPr>
          <w:lang w:val="ms-MY"/>
        </w:rPr>
        <w:t>.</w:t>
      </w:r>
    </w:p>
    <w:p w14:paraId="4B8507E5" w14:textId="39CDB44D" w:rsidR="001E47CD" w:rsidRPr="001E47CD" w:rsidRDefault="00E16E57" w:rsidP="001965D6">
      <w:pPr>
        <w:pStyle w:val="20Table-Contents-Center"/>
      </w:pPr>
      <w:r>
        <w:rPr>
          <w:noProof/>
        </w:rPr>
        <w:drawing>
          <wp:inline distT="0" distB="0" distL="0" distR="0" wp14:anchorId="238AC86A" wp14:editId="3CB1380E">
            <wp:extent cx="3436620" cy="5707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3436918" cy="5707875"/>
                    </a:xfrm>
                    <a:prstGeom prst="rect">
                      <a:avLst/>
                    </a:prstGeom>
                  </pic:spPr>
                </pic:pic>
              </a:graphicData>
            </a:graphic>
          </wp:inline>
        </w:drawing>
      </w:r>
    </w:p>
    <w:p w14:paraId="498CBECC" w14:textId="07CAEEA8" w:rsidR="001E47CD" w:rsidRPr="001E47CD" w:rsidRDefault="001E47CD" w:rsidP="001965D6">
      <w:pPr>
        <w:pStyle w:val="15aCaption-Center"/>
        <w:rPr>
          <w:lang w:val="ms-MY"/>
        </w:rPr>
      </w:pPr>
      <w:bookmarkStart w:id="104" w:name="_Toc64239753"/>
      <w:bookmarkStart w:id="105" w:name="_Toc74296427"/>
      <w:r w:rsidRPr="001E47CD">
        <w:t xml:space="preserve">Figure </w:t>
      </w:r>
      <w:r w:rsidR="00B5445D">
        <w:fldChar w:fldCharType="begin"/>
      </w:r>
      <w:r w:rsidR="00B5445D">
        <w:instrText xml:space="preserve"> SEQ Figure \* ARABIC </w:instrText>
      </w:r>
      <w:r w:rsidR="00B5445D">
        <w:fldChar w:fldCharType="separate"/>
      </w:r>
      <w:r w:rsidR="00556864">
        <w:rPr>
          <w:noProof/>
        </w:rPr>
        <w:t>11</w:t>
      </w:r>
      <w:r w:rsidR="00B5445D">
        <w:rPr>
          <w:noProof/>
        </w:rPr>
        <w:fldChar w:fldCharType="end"/>
      </w:r>
      <w:r w:rsidRPr="001E47CD">
        <w:t>: Database Table for users</w:t>
      </w:r>
      <w:bookmarkEnd w:id="104"/>
      <w:bookmarkEnd w:id="105"/>
    </w:p>
    <w:p w14:paraId="37807373" w14:textId="77777777" w:rsidR="001E47CD" w:rsidRPr="001E47CD" w:rsidRDefault="001E47CD" w:rsidP="001E47CD">
      <w:pPr>
        <w:pStyle w:val="11Normal02-SecondOnwardParagraph"/>
        <w:rPr>
          <w:lang w:val="ms-MY"/>
        </w:rPr>
      </w:pPr>
      <w:r w:rsidRPr="001E47CD">
        <w:rPr>
          <w:lang w:val="ms-MY"/>
        </w:rPr>
        <w:lastRenderedPageBreak/>
        <w:t>This users table contains the columns and id holds the primary key.</w:t>
      </w:r>
    </w:p>
    <w:p w14:paraId="55D9C65D" w14:textId="77777777" w:rsidR="001E47CD" w:rsidRPr="001E47CD" w:rsidRDefault="001E47CD" w:rsidP="001965D6">
      <w:pPr>
        <w:pStyle w:val="20Table-Contents-Center"/>
      </w:pPr>
      <w:r w:rsidRPr="001E47CD">
        <w:rPr>
          <w:noProof/>
          <w:lang w:val="ms-MY"/>
        </w:rPr>
        <w:drawing>
          <wp:inline distT="0" distB="0" distL="0" distR="0" wp14:anchorId="090F1095" wp14:editId="21FBDBCE">
            <wp:extent cx="2743438" cy="34292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2743438" cy="3429297"/>
                    </a:xfrm>
                    <a:prstGeom prst="rect">
                      <a:avLst/>
                    </a:prstGeom>
                  </pic:spPr>
                </pic:pic>
              </a:graphicData>
            </a:graphic>
          </wp:inline>
        </w:drawing>
      </w:r>
    </w:p>
    <w:p w14:paraId="1E9BB17C" w14:textId="1128C072" w:rsidR="001E47CD" w:rsidRPr="001E47CD" w:rsidRDefault="001E47CD" w:rsidP="001965D6">
      <w:pPr>
        <w:pStyle w:val="15aCaption-Center"/>
      </w:pPr>
      <w:bookmarkStart w:id="106" w:name="_Toc64239754"/>
      <w:bookmarkStart w:id="107" w:name="_Toc74296428"/>
      <w:r w:rsidRPr="001E47CD">
        <w:t xml:space="preserve">Figure </w:t>
      </w:r>
      <w:r w:rsidR="00B5445D">
        <w:fldChar w:fldCharType="begin"/>
      </w:r>
      <w:r w:rsidR="00B5445D">
        <w:instrText xml:space="preserve"> SEQ Figure \* ARABIC </w:instrText>
      </w:r>
      <w:r w:rsidR="00B5445D">
        <w:fldChar w:fldCharType="separate"/>
      </w:r>
      <w:r w:rsidR="00556864">
        <w:rPr>
          <w:noProof/>
        </w:rPr>
        <w:t>12</w:t>
      </w:r>
      <w:r w:rsidR="00B5445D">
        <w:rPr>
          <w:noProof/>
        </w:rPr>
        <w:fldChar w:fldCharType="end"/>
      </w:r>
      <w:r w:rsidRPr="001E47CD">
        <w:t>: Database table for logins</w:t>
      </w:r>
      <w:bookmarkEnd w:id="106"/>
      <w:bookmarkEnd w:id="107"/>
    </w:p>
    <w:p w14:paraId="55F49167" w14:textId="77777777" w:rsidR="001E47CD" w:rsidRPr="001E47CD" w:rsidRDefault="001E47CD" w:rsidP="001E47CD">
      <w:pPr>
        <w:pStyle w:val="11Normal02-SecondOnwardParagraph"/>
      </w:pPr>
      <w:r w:rsidRPr="001E47CD">
        <w:t>This is the database table of login where id is the primary key.</w:t>
      </w:r>
    </w:p>
    <w:p w14:paraId="227AEE77" w14:textId="77777777" w:rsidR="001E47CD" w:rsidRPr="001E47CD" w:rsidRDefault="001E47CD" w:rsidP="001965D6">
      <w:pPr>
        <w:pStyle w:val="20Table-Contents-Center"/>
      </w:pPr>
      <w:r w:rsidRPr="001E47CD">
        <w:rPr>
          <w:noProof/>
          <w:lang w:val="ms-MY"/>
        </w:rPr>
        <w:drawing>
          <wp:inline distT="0" distB="0" distL="0" distR="0" wp14:anchorId="562C1FBD" wp14:editId="3372DB44">
            <wp:extent cx="1897380" cy="27355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1897546" cy="2735820"/>
                    </a:xfrm>
                    <a:prstGeom prst="rect">
                      <a:avLst/>
                    </a:prstGeom>
                  </pic:spPr>
                </pic:pic>
              </a:graphicData>
            </a:graphic>
          </wp:inline>
        </w:drawing>
      </w:r>
    </w:p>
    <w:p w14:paraId="611B2119" w14:textId="60807FDC" w:rsidR="001E47CD" w:rsidRPr="001E47CD" w:rsidRDefault="001E47CD" w:rsidP="001965D6">
      <w:pPr>
        <w:pStyle w:val="15aCaption-Center"/>
      </w:pPr>
      <w:bookmarkStart w:id="108" w:name="_Toc64239755"/>
      <w:bookmarkStart w:id="109" w:name="_Toc74296429"/>
      <w:r w:rsidRPr="001E47CD">
        <w:t xml:space="preserve">Figure </w:t>
      </w:r>
      <w:r w:rsidR="00B5445D">
        <w:fldChar w:fldCharType="begin"/>
      </w:r>
      <w:r w:rsidR="00B5445D">
        <w:instrText xml:space="preserve"> SEQ Figure \* ARABIC </w:instrText>
      </w:r>
      <w:r w:rsidR="00B5445D">
        <w:fldChar w:fldCharType="separate"/>
      </w:r>
      <w:r w:rsidR="00556864">
        <w:rPr>
          <w:noProof/>
        </w:rPr>
        <w:t>13</w:t>
      </w:r>
      <w:r w:rsidR="00B5445D">
        <w:rPr>
          <w:noProof/>
        </w:rPr>
        <w:fldChar w:fldCharType="end"/>
      </w:r>
      <w:r w:rsidRPr="001E47CD">
        <w:t>: Database table for logs</w:t>
      </w:r>
      <w:bookmarkEnd w:id="108"/>
      <w:bookmarkEnd w:id="109"/>
    </w:p>
    <w:p w14:paraId="68D19C10" w14:textId="77777777" w:rsidR="001E47CD" w:rsidRPr="001E47CD" w:rsidRDefault="001E47CD" w:rsidP="001E47CD">
      <w:pPr>
        <w:pStyle w:val="11Normal02-SecondOnwardParagraph"/>
      </w:pPr>
      <w:r w:rsidRPr="001E47CD">
        <w:t>This is the table for logs where id is the primary key.</w:t>
      </w:r>
    </w:p>
    <w:p w14:paraId="4C5D05CD" w14:textId="77777777" w:rsidR="001E47CD" w:rsidRPr="001E47CD" w:rsidRDefault="001E47CD" w:rsidP="001965D6">
      <w:pPr>
        <w:pStyle w:val="20Table-Contents-Center"/>
      </w:pPr>
      <w:r w:rsidRPr="001E47CD">
        <w:rPr>
          <w:noProof/>
          <w:lang w:val="ms-MY"/>
        </w:rPr>
        <w:lastRenderedPageBreak/>
        <w:drawing>
          <wp:inline distT="0" distB="0" distL="0" distR="0" wp14:anchorId="71FC14FB" wp14:editId="6EBDCDE7">
            <wp:extent cx="2270957" cy="140220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a:extLst>
                        <a:ext uri="{28A0092B-C50C-407E-A947-70E740481C1C}">
                          <a14:useLocalDpi xmlns:a14="http://schemas.microsoft.com/office/drawing/2010/main" val="0"/>
                        </a:ext>
                      </a:extLst>
                    </a:blip>
                    <a:stretch>
                      <a:fillRect/>
                    </a:stretch>
                  </pic:blipFill>
                  <pic:spPr>
                    <a:xfrm>
                      <a:off x="0" y="0"/>
                      <a:ext cx="2270957" cy="1402202"/>
                    </a:xfrm>
                    <a:prstGeom prst="rect">
                      <a:avLst/>
                    </a:prstGeom>
                  </pic:spPr>
                </pic:pic>
              </a:graphicData>
            </a:graphic>
          </wp:inline>
        </w:drawing>
      </w:r>
    </w:p>
    <w:p w14:paraId="27B46A35" w14:textId="011CB81B" w:rsidR="001E47CD" w:rsidRPr="001E47CD" w:rsidRDefault="001E47CD" w:rsidP="001965D6">
      <w:pPr>
        <w:pStyle w:val="15aCaption-Center"/>
      </w:pPr>
      <w:bookmarkStart w:id="110" w:name="_Toc64239756"/>
      <w:bookmarkStart w:id="111" w:name="_Toc74296430"/>
      <w:r w:rsidRPr="001E47CD">
        <w:t xml:space="preserve">Figure </w:t>
      </w:r>
      <w:r w:rsidR="00B5445D">
        <w:fldChar w:fldCharType="begin"/>
      </w:r>
      <w:r w:rsidR="00B5445D">
        <w:instrText xml:space="preserve"> SEQ Figure \* ARABIC </w:instrText>
      </w:r>
      <w:r w:rsidR="00B5445D">
        <w:fldChar w:fldCharType="separate"/>
      </w:r>
      <w:r w:rsidR="00556864">
        <w:rPr>
          <w:noProof/>
        </w:rPr>
        <w:t>14</w:t>
      </w:r>
      <w:r w:rsidR="00B5445D">
        <w:rPr>
          <w:noProof/>
        </w:rPr>
        <w:fldChar w:fldCharType="end"/>
      </w:r>
      <w:r w:rsidRPr="001E47CD">
        <w:t>: Database table for file-whitelist</w:t>
      </w:r>
      <w:bookmarkEnd w:id="110"/>
      <w:bookmarkEnd w:id="111"/>
    </w:p>
    <w:p w14:paraId="4F5B39D6" w14:textId="5852847C" w:rsidR="001E47CD" w:rsidRPr="001E47CD" w:rsidRDefault="001E47CD" w:rsidP="001E47CD">
      <w:pPr>
        <w:pStyle w:val="11Normal02-SecondOnwardParagraph"/>
      </w:pPr>
      <w:r w:rsidRPr="001E47CD">
        <w:t>It contains the co</w:t>
      </w:r>
      <w:r w:rsidR="00C72D5A">
        <w:t>l</w:t>
      </w:r>
      <w:r w:rsidRPr="001E47CD">
        <w:t>umns of file-whitelist table.</w:t>
      </w:r>
    </w:p>
    <w:p w14:paraId="79C6A4A0" w14:textId="77777777" w:rsidR="001E47CD" w:rsidRPr="001E47CD" w:rsidRDefault="001E47CD" w:rsidP="001965D6">
      <w:pPr>
        <w:pStyle w:val="20Table-Contents-Center"/>
      </w:pPr>
      <w:r w:rsidRPr="001E47CD">
        <w:rPr>
          <w:noProof/>
        </w:rPr>
        <w:drawing>
          <wp:inline distT="0" distB="0" distL="0" distR="0" wp14:anchorId="02910657" wp14:editId="10ACEEFB">
            <wp:extent cx="2804403" cy="390177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2804403" cy="3901778"/>
                    </a:xfrm>
                    <a:prstGeom prst="rect">
                      <a:avLst/>
                    </a:prstGeom>
                  </pic:spPr>
                </pic:pic>
              </a:graphicData>
            </a:graphic>
          </wp:inline>
        </w:drawing>
      </w:r>
    </w:p>
    <w:p w14:paraId="54A67ED1" w14:textId="0AF830B1" w:rsidR="001E47CD" w:rsidRPr="001E47CD" w:rsidRDefault="001E47CD" w:rsidP="001965D6">
      <w:pPr>
        <w:pStyle w:val="15aCaption-Center"/>
      </w:pPr>
      <w:bookmarkStart w:id="112" w:name="_Toc64239757"/>
      <w:bookmarkStart w:id="113" w:name="_Toc74296431"/>
      <w:r w:rsidRPr="001E47CD">
        <w:t xml:space="preserve">Figure </w:t>
      </w:r>
      <w:r w:rsidR="00B5445D">
        <w:fldChar w:fldCharType="begin"/>
      </w:r>
      <w:r w:rsidR="00B5445D">
        <w:instrText xml:space="preserve"> SEQ Figure \* ARABIC </w:instrText>
      </w:r>
      <w:r w:rsidR="00B5445D">
        <w:fldChar w:fldCharType="separate"/>
      </w:r>
      <w:r w:rsidR="00556864">
        <w:rPr>
          <w:noProof/>
        </w:rPr>
        <w:t>15</w:t>
      </w:r>
      <w:r w:rsidR="00B5445D">
        <w:rPr>
          <w:noProof/>
        </w:rPr>
        <w:fldChar w:fldCharType="end"/>
      </w:r>
      <w:r w:rsidRPr="001E47CD">
        <w:t>: Database table for badbot-setting</w:t>
      </w:r>
      <w:bookmarkEnd w:id="112"/>
      <w:bookmarkEnd w:id="113"/>
    </w:p>
    <w:p w14:paraId="125BF8F6" w14:textId="77777777" w:rsidR="001E47CD" w:rsidRPr="001E47CD" w:rsidRDefault="001E47CD" w:rsidP="001E47CD">
      <w:pPr>
        <w:pStyle w:val="11Normal02-SecondOnwardParagraph"/>
      </w:pPr>
      <w:r w:rsidRPr="001E47CD">
        <w:t>In this table id is the primary key and it contains columns for badbot-setting.</w:t>
      </w:r>
    </w:p>
    <w:p w14:paraId="6D6AB175" w14:textId="77777777" w:rsidR="001E47CD" w:rsidRPr="001E47CD" w:rsidRDefault="001E47CD" w:rsidP="001965D6">
      <w:pPr>
        <w:pStyle w:val="20Table-Contents-Center"/>
      </w:pPr>
      <w:r w:rsidRPr="001E47CD">
        <w:rPr>
          <w:noProof/>
        </w:rPr>
        <w:lastRenderedPageBreak/>
        <w:drawing>
          <wp:inline distT="0" distB="0" distL="0" distR="0" wp14:anchorId="5558CF94" wp14:editId="4B203AAE">
            <wp:extent cx="2438611" cy="19051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2438611" cy="1905165"/>
                    </a:xfrm>
                    <a:prstGeom prst="rect">
                      <a:avLst/>
                    </a:prstGeom>
                  </pic:spPr>
                </pic:pic>
              </a:graphicData>
            </a:graphic>
          </wp:inline>
        </w:drawing>
      </w:r>
    </w:p>
    <w:p w14:paraId="3126C945" w14:textId="58293218" w:rsidR="001E47CD" w:rsidRPr="001E47CD" w:rsidRDefault="001E47CD" w:rsidP="001965D6">
      <w:pPr>
        <w:pStyle w:val="15aCaption-Center"/>
      </w:pPr>
      <w:bookmarkStart w:id="114" w:name="_Toc64239758"/>
      <w:bookmarkStart w:id="115" w:name="_Toc74296432"/>
      <w:r w:rsidRPr="001E47CD">
        <w:t xml:space="preserve">Figure </w:t>
      </w:r>
      <w:r w:rsidR="00B5445D">
        <w:fldChar w:fldCharType="begin"/>
      </w:r>
      <w:r w:rsidR="00B5445D">
        <w:instrText xml:space="preserve"> SEQ Figure \* ARABIC </w:instrText>
      </w:r>
      <w:r w:rsidR="00B5445D">
        <w:fldChar w:fldCharType="separate"/>
      </w:r>
      <w:r w:rsidR="00556864">
        <w:rPr>
          <w:noProof/>
        </w:rPr>
        <w:t>16</w:t>
      </w:r>
      <w:r w:rsidR="00B5445D">
        <w:rPr>
          <w:noProof/>
        </w:rPr>
        <w:fldChar w:fldCharType="end"/>
      </w:r>
      <w:r w:rsidRPr="001E47CD">
        <w:t>: Database table for bad-words</w:t>
      </w:r>
      <w:bookmarkEnd w:id="114"/>
      <w:bookmarkEnd w:id="115"/>
    </w:p>
    <w:p w14:paraId="380427F8" w14:textId="77777777" w:rsidR="001E47CD" w:rsidRPr="001E47CD" w:rsidRDefault="001E47CD" w:rsidP="001E47CD">
      <w:pPr>
        <w:pStyle w:val="11Normal02-SecondOnwardParagraph"/>
      </w:pPr>
      <w:r w:rsidRPr="001E47CD">
        <w:t>This table is for the ba-words where id is the primary key.</w:t>
      </w:r>
    </w:p>
    <w:p w14:paraId="127E2F03" w14:textId="77777777" w:rsidR="001E47CD" w:rsidRPr="001E47CD" w:rsidRDefault="001E47CD" w:rsidP="001965D6">
      <w:pPr>
        <w:pStyle w:val="20Table-Contents-Center"/>
      </w:pPr>
      <w:r w:rsidRPr="001E47CD">
        <w:rPr>
          <w:noProof/>
        </w:rPr>
        <w:drawing>
          <wp:inline distT="0" distB="0" distL="0" distR="0" wp14:anchorId="2E77FDDA" wp14:editId="4C526977">
            <wp:extent cx="2430991" cy="2293819"/>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2430991" cy="2293819"/>
                    </a:xfrm>
                    <a:prstGeom prst="rect">
                      <a:avLst/>
                    </a:prstGeom>
                  </pic:spPr>
                </pic:pic>
              </a:graphicData>
            </a:graphic>
          </wp:inline>
        </w:drawing>
      </w:r>
    </w:p>
    <w:p w14:paraId="0DDE385F" w14:textId="31B0889A" w:rsidR="001E47CD" w:rsidRPr="001E47CD" w:rsidRDefault="001E47CD" w:rsidP="001965D6">
      <w:pPr>
        <w:pStyle w:val="15aCaption-Center"/>
      </w:pPr>
      <w:bookmarkStart w:id="116" w:name="_Toc64239759"/>
      <w:bookmarkStart w:id="117" w:name="_Toc74296433"/>
      <w:r w:rsidRPr="001E47CD">
        <w:t xml:space="preserve">Figure </w:t>
      </w:r>
      <w:r w:rsidR="00B5445D">
        <w:fldChar w:fldCharType="begin"/>
      </w:r>
      <w:r w:rsidR="00B5445D">
        <w:instrText xml:space="preserve"> SEQ Figure \* ARABIC </w:instrText>
      </w:r>
      <w:r w:rsidR="00B5445D">
        <w:fldChar w:fldCharType="separate"/>
      </w:r>
      <w:r w:rsidR="00556864">
        <w:rPr>
          <w:noProof/>
        </w:rPr>
        <w:t>17</w:t>
      </w:r>
      <w:r w:rsidR="00B5445D">
        <w:rPr>
          <w:noProof/>
        </w:rPr>
        <w:fldChar w:fldCharType="end"/>
      </w:r>
      <w:r w:rsidRPr="001E47CD">
        <w:t>: Database table for ip-whitelist</w:t>
      </w:r>
      <w:bookmarkEnd w:id="116"/>
      <w:bookmarkEnd w:id="117"/>
    </w:p>
    <w:p w14:paraId="2125436B" w14:textId="77777777" w:rsidR="001E47CD" w:rsidRPr="001E47CD" w:rsidRDefault="001E47CD" w:rsidP="001E47CD">
      <w:pPr>
        <w:pStyle w:val="11Normal02-SecondOnwardParagraph"/>
      </w:pPr>
      <w:r w:rsidRPr="001E47CD">
        <w:t xml:space="preserve">It is the ip-whitelist table and id </w:t>
      </w:r>
      <w:proofErr w:type="gramStart"/>
      <w:r w:rsidRPr="001E47CD">
        <w:t>is</w:t>
      </w:r>
      <w:proofErr w:type="gramEnd"/>
      <w:r w:rsidRPr="001E47CD">
        <w:t xml:space="preserve"> the primary key as well.</w:t>
      </w:r>
    </w:p>
    <w:p w14:paraId="2D982E79" w14:textId="77777777" w:rsidR="001E47CD" w:rsidRPr="001E47CD" w:rsidRDefault="001E47CD" w:rsidP="001965D6">
      <w:pPr>
        <w:pStyle w:val="20Table-Contents-Center"/>
      </w:pPr>
      <w:r w:rsidRPr="001E47CD">
        <w:rPr>
          <w:noProof/>
        </w:rPr>
        <w:drawing>
          <wp:inline distT="0" distB="0" distL="0" distR="0" wp14:anchorId="10A4C8D5" wp14:editId="1CB95B9D">
            <wp:extent cx="2339543" cy="1874682"/>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2339543" cy="1874682"/>
                    </a:xfrm>
                    <a:prstGeom prst="rect">
                      <a:avLst/>
                    </a:prstGeom>
                  </pic:spPr>
                </pic:pic>
              </a:graphicData>
            </a:graphic>
          </wp:inline>
        </w:drawing>
      </w:r>
    </w:p>
    <w:p w14:paraId="423BA030" w14:textId="20DAB340" w:rsidR="001E47CD" w:rsidRPr="001E47CD" w:rsidRDefault="001E47CD" w:rsidP="001965D6">
      <w:pPr>
        <w:pStyle w:val="15aCaption-Center"/>
      </w:pPr>
      <w:bookmarkStart w:id="118" w:name="_Toc64239760"/>
      <w:bookmarkStart w:id="119" w:name="_Toc74296434"/>
      <w:r w:rsidRPr="001E47CD">
        <w:t xml:space="preserve">Figure </w:t>
      </w:r>
      <w:r w:rsidR="00B5445D">
        <w:fldChar w:fldCharType="begin"/>
      </w:r>
      <w:r w:rsidR="00B5445D">
        <w:instrText xml:space="preserve"> SEQ Figure \* ARABIC </w:instrText>
      </w:r>
      <w:r w:rsidR="00B5445D">
        <w:fldChar w:fldCharType="separate"/>
      </w:r>
      <w:r w:rsidR="00556864">
        <w:rPr>
          <w:noProof/>
        </w:rPr>
        <w:t>18</w:t>
      </w:r>
      <w:r w:rsidR="00B5445D">
        <w:rPr>
          <w:noProof/>
        </w:rPr>
        <w:fldChar w:fldCharType="end"/>
      </w:r>
      <w:r w:rsidRPr="001E47CD">
        <w:t>: Datab</w:t>
      </w:r>
      <w:r w:rsidR="00BF76B6">
        <w:t>a</w:t>
      </w:r>
      <w:r w:rsidRPr="001E47CD">
        <w:t>se table for bans-ranges</w:t>
      </w:r>
      <w:bookmarkEnd w:id="118"/>
      <w:bookmarkEnd w:id="119"/>
    </w:p>
    <w:p w14:paraId="047D2F2D" w14:textId="77777777" w:rsidR="001E47CD" w:rsidRPr="001E47CD" w:rsidRDefault="001E47CD" w:rsidP="001965D6">
      <w:pPr>
        <w:pStyle w:val="20Table-Contents-Center"/>
      </w:pPr>
      <w:r w:rsidRPr="001E47CD">
        <w:rPr>
          <w:noProof/>
        </w:rPr>
        <w:lastRenderedPageBreak/>
        <w:drawing>
          <wp:inline distT="0" distB="0" distL="0" distR="0" wp14:anchorId="0DFC4D69" wp14:editId="2332718A">
            <wp:extent cx="2339543" cy="2270957"/>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1">
                      <a:extLst>
                        <a:ext uri="{28A0092B-C50C-407E-A947-70E740481C1C}">
                          <a14:useLocalDpi xmlns:a14="http://schemas.microsoft.com/office/drawing/2010/main" val="0"/>
                        </a:ext>
                      </a:extLst>
                    </a:blip>
                    <a:stretch>
                      <a:fillRect/>
                    </a:stretch>
                  </pic:blipFill>
                  <pic:spPr>
                    <a:xfrm>
                      <a:off x="0" y="0"/>
                      <a:ext cx="2339543" cy="2270957"/>
                    </a:xfrm>
                    <a:prstGeom prst="rect">
                      <a:avLst/>
                    </a:prstGeom>
                  </pic:spPr>
                </pic:pic>
              </a:graphicData>
            </a:graphic>
          </wp:inline>
        </w:drawing>
      </w:r>
    </w:p>
    <w:p w14:paraId="51878DBD" w14:textId="760361C9" w:rsidR="001E47CD" w:rsidRPr="001E47CD" w:rsidRDefault="001E47CD" w:rsidP="001965D6">
      <w:pPr>
        <w:pStyle w:val="15aCaption-Center"/>
      </w:pPr>
      <w:bookmarkStart w:id="120" w:name="_Toc64239761"/>
      <w:bookmarkStart w:id="121" w:name="_Toc74296435"/>
      <w:r w:rsidRPr="001E47CD">
        <w:t xml:space="preserve">Figure </w:t>
      </w:r>
      <w:r w:rsidR="00B5445D">
        <w:fldChar w:fldCharType="begin"/>
      </w:r>
      <w:r w:rsidR="00B5445D">
        <w:instrText xml:space="preserve"> SEQ Figure \* ARABIC </w:instrText>
      </w:r>
      <w:r w:rsidR="00B5445D">
        <w:fldChar w:fldCharType="separate"/>
      </w:r>
      <w:r w:rsidR="00556864">
        <w:rPr>
          <w:noProof/>
        </w:rPr>
        <w:t>19</w:t>
      </w:r>
      <w:r w:rsidR="00B5445D">
        <w:rPr>
          <w:noProof/>
        </w:rPr>
        <w:fldChar w:fldCharType="end"/>
      </w:r>
      <w:r w:rsidRPr="001E47CD">
        <w:t>: Datab</w:t>
      </w:r>
      <w:r w:rsidR="00E16E57">
        <w:t>a</w:t>
      </w:r>
      <w:r w:rsidRPr="001E47CD">
        <w:t>se table for bans-other</w:t>
      </w:r>
      <w:bookmarkEnd w:id="120"/>
      <w:bookmarkEnd w:id="121"/>
    </w:p>
    <w:p w14:paraId="585574EF" w14:textId="77777777" w:rsidR="001E47CD" w:rsidRPr="001E47CD" w:rsidRDefault="001E47CD" w:rsidP="001965D6">
      <w:pPr>
        <w:pStyle w:val="20Table-Contents-Center"/>
      </w:pPr>
      <w:r w:rsidRPr="001E47CD">
        <w:rPr>
          <w:noProof/>
        </w:rPr>
        <w:drawing>
          <wp:inline distT="0" distB="0" distL="0" distR="0" wp14:anchorId="613A7E0B" wp14:editId="1C024DB5">
            <wp:extent cx="2872989" cy="1973751"/>
            <wp:effectExtent l="0" t="0" r="381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2872989" cy="1973751"/>
                    </a:xfrm>
                    <a:prstGeom prst="rect">
                      <a:avLst/>
                    </a:prstGeom>
                  </pic:spPr>
                </pic:pic>
              </a:graphicData>
            </a:graphic>
          </wp:inline>
        </w:drawing>
      </w:r>
    </w:p>
    <w:p w14:paraId="6173D687" w14:textId="24329711" w:rsidR="001E47CD" w:rsidRPr="001E47CD" w:rsidRDefault="001E47CD" w:rsidP="001965D6">
      <w:pPr>
        <w:pStyle w:val="15aCaption-Center"/>
      </w:pPr>
      <w:bookmarkStart w:id="122" w:name="_Toc64239762"/>
      <w:bookmarkStart w:id="123" w:name="_Toc74296436"/>
      <w:r w:rsidRPr="001E47CD">
        <w:t xml:space="preserve">Figure </w:t>
      </w:r>
      <w:r w:rsidR="00B5445D">
        <w:fldChar w:fldCharType="begin"/>
      </w:r>
      <w:r w:rsidR="00B5445D">
        <w:instrText xml:space="preserve"> SEQ Figure \* ARABIC </w:instrText>
      </w:r>
      <w:r w:rsidR="00B5445D">
        <w:fldChar w:fldCharType="separate"/>
      </w:r>
      <w:r w:rsidR="00556864">
        <w:rPr>
          <w:noProof/>
        </w:rPr>
        <w:t>20</w:t>
      </w:r>
      <w:r w:rsidR="00B5445D">
        <w:rPr>
          <w:noProof/>
        </w:rPr>
        <w:fldChar w:fldCharType="end"/>
      </w:r>
      <w:r w:rsidRPr="001E47CD">
        <w:t>: Datab</w:t>
      </w:r>
      <w:r w:rsidR="00E16E57">
        <w:t>a</w:t>
      </w:r>
      <w:r w:rsidRPr="001E47CD">
        <w:t>se table for dnsbl-databases</w:t>
      </w:r>
      <w:bookmarkEnd w:id="122"/>
      <w:bookmarkEnd w:id="123"/>
    </w:p>
    <w:p w14:paraId="33F9F3DA" w14:textId="77777777" w:rsidR="001E47CD" w:rsidRPr="001E47CD" w:rsidRDefault="001E47CD" w:rsidP="001965D6">
      <w:pPr>
        <w:pStyle w:val="20Table-Contents-Center"/>
      </w:pPr>
      <w:r w:rsidRPr="001E47CD">
        <w:rPr>
          <w:noProof/>
        </w:rPr>
        <w:lastRenderedPageBreak/>
        <w:drawing>
          <wp:inline distT="0" distB="0" distL="0" distR="0" wp14:anchorId="1F6BC6D6" wp14:editId="07BA7AAB">
            <wp:extent cx="2674620" cy="4986867"/>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2675737" cy="4988949"/>
                    </a:xfrm>
                    <a:prstGeom prst="rect">
                      <a:avLst/>
                    </a:prstGeom>
                  </pic:spPr>
                </pic:pic>
              </a:graphicData>
            </a:graphic>
          </wp:inline>
        </w:drawing>
      </w:r>
    </w:p>
    <w:p w14:paraId="170CC0DF" w14:textId="4F644C44" w:rsidR="001E47CD" w:rsidRPr="001E47CD" w:rsidRDefault="001E47CD" w:rsidP="001965D6">
      <w:pPr>
        <w:pStyle w:val="15aCaption-Center"/>
      </w:pPr>
      <w:bookmarkStart w:id="124" w:name="_Toc64239763"/>
      <w:bookmarkStart w:id="125" w:name="_Toc74296437"/>
      <w:r w:rsidRPr="001E47CD">
        <w:t xml:space="preserve">Figure </w:t>
      </w:r>
      <w:r w:rsidR="00B5445D">
        <w:fldChar w:fldCharType="begin"/>
      </w:r>
      <w:r w:rsidR="00B5445D">
        <w:instrText xml:space="preserve"> SEQ Figure \* ARABIC </w:instrText>
      </w:r>
      <w:r w:rsidR="00B5445D">
        <w:fldChar w:fldCharType="separate"/>
      </w:r>
      <w:r w:rsidR="00556864">
        <w:rPr>
          <w:noProof/>
        </w:rPr>
        <w:t>21</w:t>
      </w:r>
      <w:r w:rsidR="00B5445D">
        <w:rPr>
          <w:noProof/>
        </w:rPr>
        <w:fldChar w:fldCharType="end"/>
      </w:r>
      <w:r w:rsidRPr="001E47CD">
        <w:t>: Database table for proxy settings</w:t>
      </w:r>
      <w:bookmarkEnd w:id="124"/>
      <w:bookmarkEnd w:id="125"/>
    </w:p>
    <w:p w14:paraId="5F4FFA36" w14:textId="58CE30FA" w:rsidR="001E47CD" w:rsidRPr="001E47CD" w:rsidRDefault="001E47CD" w:rsidP="001E47CD">
      <w:pPr>
        <w:pStyle w:val="11Normal02-SecondOnwardParagraph"/>
      </w:pPr>
      <w:r w:rsidRPr="001E47CD">
        <w:t>This datab</w:t>
      </w:r>
      <w:r w:rsidR="00964285">
        <w:t>a</w:t>
      </w:r>
      <w:r w:rsidRPr="001E47CD">
        <w:t>se table contains the co</w:t>
      </w:r>
      <w:r w:rsidR="00964285">
        <w:t>l</w:t>
      </w:r>
      <w:r w:rsidRPr="001E47CD">
        <w:t>umns for the proxy settings and id is the primary key.</w:t>
      </w:r>
    </w:p>
    <w:p w14:paraId="1A3EC33C" w14:textId="77777777" w:rsidR="001E47CD" w:rsidRPr="001E47CD" w:rsidRDefault="001E47CD" w:rsidP="001965D6">
      <w:pPr>
        <w:pStyle w:val="20Table-Contents-Center"/>
      </w:pPr>
      <w:r w:rsidRPr="001E47CD">
        <w:rPr>
          <w:noProof/>
        </w:rPr>
        <w:lastRenderedPageBreak/>
        <w:drawing>
          <wp:inline distT="0" distB="0" distL="0" distR="0" wp14:anchorId="1A76AE13" wp14:editId="09360A34">
            <wp:extent cx="2468880" cy="354753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4">
                      <a:extLst>
                        <a:ext uri="{28A0092B-C50C-407E-A947-70E740481C1C}">
                          <a14:useLocalDpi xmlns:a14="http://schemas.microsoft.com/office/drawing/2010/main" val="0"/>
                        </a:ext>
                      </a:extLst>
                    </a:blip>
                    <a:stretch>
                      <a:fillRect/>
                    </a:stretch>
                  </pic:blipFill>
                  <pic:spPr>
                    <a:xfrm>
                      <a:off x="0" y="0"/>
                      <a:ext cx="2469673" cy="3548673"/>
                    </a:xfrm>
                    <a:prstGeom prst="rect">
                      <a:avLst/>
                    </a:prstGeom>
                  </pic:spPr>
                </pic:pic>
              </a:graphicData>
            </a:graphic>
          </wp:inline>
        </w:drawing>
      </w:r>
    </w:p>
    <w:p w14:paraId="74D49190" w14:textId="53F34395" w:rsidR="001E47CD" w:rsidRPr="001E47CD" w:rsidRDefault="001E47CD" w:rsidP="001965D6">
      <w:pPr>
        <w:pStyle w:val="15aCaption-Center"/>
      </w:pPr>
      <w:bookmarkStart w:id="126" w:name="_Toc64239764"/>
      <w:bookmarkStart w:id="127" w:name="_Toc74296438"/>
      <w:r w:rsidRPr="001E47CD">
        <w:t xml:space="preserve">Figure </w:t>
      </w:r>
      <w:r w:rsidR="00B5445D">
        <w:fldChar w:fldCharType="begin"/>
      </w:r>
      <w:r w:rsidR="00B5445D">
        <w:instrText xml:space="preserve"> SEQ Figure \* ARABI</w:instrText>
      </w:r>
      <w:r w:rsidR="00B5445D">
        <w:instrText xml:space="preserve">C </w:instrText>
      </w:r>
      <w:r w:rsidR="00B5445D">
        <w:fldChar w:fldCharType="separate"/>
      </w:r>
      <w:r w:rsidR="00556864">
        <w:rPr>
          <w:noProof/>
        </w:rPr>
        <w:t>22</w:t>
      </w:r>
      <w:r w:rsidR="00B5445D">
        <w:rPr>
          <w:noProof/>
        </w:rPr>
        <w:fldChar w:fldCharType="end"/>
      </w:r>
      <w:r w:rsidRPr="001E47CD">
        <w:t>:  Database table for bans</w:t>
      </w:r>
      <w:bookmarkEnd w:id="126"/>
      <w:bookmarkEnd w:id="127"/>
    </w:p>
    <w:p w14:paraId="19E12711" w14:textId="77777777" w:rsidR="001E47CD" w:rsidRPr="001E47CD" w:rsidRDefault="001E47CD" w:rsidP="001E47CD">
      <w:pPr>
        <w:pStyle w:val="11Normal02-SecondOnwardParagraph"/>
      </w:pPr>
      <w:r w:rsidRPr="001E47CD">
        <w:t>It is the database table for bans.</w:t>
      </w:r>
    </w:p>
    <w:p w14:paraId="6DA4846D" w14:textId="77777777" w:rsidR="001E47CD" w:rsidRPr="001E47CD" w:rsidRDefault="001E47CD" w:rsidP="001965D6">
      <w:pPr>
        <w:pStyle w:val="20Table-Contents-Center"/>
      </w:pPr>
      <w:r w:rsidRPr="001E47CD">
        <w:rPr>
          <w:noProof/>
        </w:rPr>
        <w:drawing>
          <wp:inline distT="0" distB="0" distL="0" distR="0" wp14:anchorId="7625354C" wp14:editId="0BEC37C1">
            <wp:extent cx="2606040" cy="282786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a:extLst>
                        <a:ext uri="{28A0092B-C50C-407E-A947-70E740481C1C}">
                          <a14:useLocalDpi xmlns:a14="http://schemas.microsoft.com/office/drawing/2010/main" val="0"/>
                        </a:ext>
                      </a:extLst>
                    </a:blip>
                    <a:stretch>
                      <a:fillRect/>
                    </a:stretch>
                  </pic:blipFill>
                  <pic:spPr>
                    <a:xfrm>
                      <a:off x="0" y="0"/>
                      <a:ext cx="2608712" cy="2830766"/>
                    </a:xfrm>
                    <a:prstGeom prst="rect">
                      <a:avLst/>
                    </a:prstGeom>
                  </pic:spPr>
                </pic:pic>
              </a:graphicData>
            </a:graphic>
          </wp:inline>
        </w:drawing>
      </w:r>
    </w:p>
    <w:p w14:paraId="5B792DDA" w14:textId="0886B631" w:rsidR="001E47CD" w:rsidRPr="001E47CD" w:rsidRDefault="001E47CD" w:rsidP="001965D6">
      <w:pPr>
        <w:pStyle w:val="15aCaption-Center"/>
      </w:pPr>
      <w:bookmarkStart w:id="128" w:name="_Toc64239765"/>
      <w:bookmarkStart w:id="129" w:name="_Toc74296439"/>
      <w:r w:rsidRPr="001E47CD">
        <w:t xml:space="preserve">Figure </w:t>
      </w:r>
      <w:r w:rsidR="00B5445D">
        <w:fldChar w:fldCharType="begin"/>
      </w:r>
      <w:r w:rsidR="00B5445D">
        <w:instrText xml:space="preserve"> SEQ Figure \* ARABIC </w:instrText>
      </w:r>
      <w:r w:rsidR="00B5445D">
        <w:fldChar w:fldCharType="separate"/>
      </w:r>
      <w:r w:rsidR="00556864">
        <w:rPr>
          <w:noProof/>
        </w:rPr>
        <w:t>23</w:t>
      </w:r>
      <w:r w:rsidR="00B5445D">
        <w:rPr>
          <w:noProof/>
        </w:rPr>
        <w:fldChar w:fldCharType="end"/>
      </w:r>
      <w:r w:rsidRPr="001E47CD">
        <w:t>: Database table for spam-setting</w:t>
      </w:r>
      <w:bookmarkEnd w:id="128"/>
      <w:bookmarkEnd w:id="129"/>
    </w:p>
    <w:p w14:paraId="52E0DF88" w14:textId="093E0B7B" w:rsidR="001E47CD" w:rsidRPr="001E47CD" w:rsidRDefault="001E47CD" w:rsidP="001E47CD">
      <w:pPr>
        <w:pStyle w:val="11Normal02-SecondOnwardParagraph"/>
      </w:pPr>
      <w:r w:rsidRPr="001E47CD">
        <w:t>This is the datab</w:t>
      </w:r>
      <w:r>
        <w:t>a</w:t>
      </w:r>
      <w:r w:rsidRPr="001E47CD">
        <w:t>se table for spam settings and id is the primary key.</w:t>
      </w:r>
    </w:p>
    <w:p w14:paraId="17EC4E5C" w14:textId="77777777" w:rsidR="001E47CD" w:rsidRPr="001E47CD" w:rsidRDefault="001E47CD" w:rsidP="00885ACF">
      <w:pPr>
        <w:pStyle w:val="20Table-Contents-Center"/>
      </w:pPr>
      <w:r w:rsidRPr="001E47CD">
        <w:rPr>
          <w:noProof/>
        </w:rPr>
        <w:lastRenderedPageBreak/>
        <w:drawing>
          <wp:inline distT="0" distB="0" distL="0" distR="0" wp14:anchorId="541ADF09" wp14:editId="25EB4087">
            <wp:extent cx="3101609" cy="2232853"/>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6">
                      <a:extLst>
                        <a:ext uri="{28A0092B-C50C-407E-A947-70E740481C1C}">
                          <a14:useLocalDpi xmlns:a14="http://schemas.microsoft.com/office/drawing/2010/main" val="0"/>
                        </a:ext>
                      </a:extLst>
                    </a:blip>
                    <a:stretch>
                      <a:fillRect/>
                    </a:stretch>
                  </pic:blipFill>
                  <pic:spPr>
                    <a:xfrm>
                      <a:off x="0" y="0"/>
                      <a:ext cx="3101609" cy="2232853"/>
                    </a:xfrm>
                    <a:prstGeom prst="rect">
                      <a:avLst/>
                    </a:prstGeom>
                  </pic:spPr>
                </pic:pic>
              </a:graphicData>
            </a:graphic>
          </wp:inline>
        </w:drawing>
      </w:r>
    </w:p>
    <w:p w14:paraId="5F86CCC0" w14:textId="7026C1FB" w:rsidR="001E47CD" w:rsidRPr="001E47CD" w:rsidRDefault="001E47CD" w:rsidP="00885ACF">
      <w:pPr>
        <w:pStyle w:val="15aCaption-Center"/>
      </w:pPr>
      <w:bookmarkStart w:id="130" w:name="_Toc64239766"/>
      <w:bookmarkStart w:id="131" w:name="_Toc74296440"/>
      <w:r w:rsidRPr="001E47CD">
        <w:t xml:space="preserve">Figure </w:t>
      </w:r>
      <w:r w:rsidR="00B5445D">
        <w:fldChar w:fldCharType="begin"/>
      </w:r>
      <w:r w:rsidR="00B5445D">
        <w:instrText xml:space="preserve"> SEQ Figure \* ARABIC </w:instrText>
      </w:r>
      <w:r w:rsidR="00B5445D">
        <w:fldChar w:fldCharType="separate"/>
      </w:r>
      <w:r w:rsidR="00556864">
        <w:rPr>
          <w:noProof/>
        </w:rPr>
        <w:t>24</w:t>
      </w:r>
      <w:r w:rsidR="00B5445D">
        <w:rPr>
          <w:noProof/>
        </w:rPr>
        <w:fldChar w:fldCharType="end"/>
      </w:r>
      <w:r w:rsidRPr="001E47CD">
        <w:t>:  Database table for adblocker-settings</w:t>
      </w:r>
      <w:bookmarkEnd w:id="130"/>
      <w:bookmarkEnd w:id="131"/>
    </w:p>
    <w:p w14:paraId="5169DDD5" w14:textId="77777777" w:rsidR="001E47CD" w:rsidRPr="001E47CD" w:rsidRDefault="001E47CD" w:rsidP="001E47CD">
      <w:pPr>
        <w:pStyle w:val="11Normal02-SecondOnwardParagraph"/>
      </w:pPr>
      <w:r w:rsidRPr="001E47CD">
        <w:t>This database table holds the columns for adblocker-settings where id is the primary key.</w:t>
      </w:r>
    </w:p>
    <w:p w14:paraId="6570066C" w14:textId="77777777" w:rsidR="001E47CD" w:rsidRPr="001E47CD" w:rsidRDefault="001E47CD" w:rsidP="00885ACF">
      <w:pPr>
        <w:pStyle w:val="20Table-Contents-Center"/>
      </w:pPr>
      <w:r w:rsidRPr="001E47CD">
        <w:rPr>
          <w:noProof/>
        </w:rPr>
        <w:drawing>
          <wp:inline distT="0" distB="0" distL="0" distR="0" wp14:anchorId="4D172FDE" wp14:editId="0D9433AA">
            <wp:extent cx="1966130" cy="18670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a:extLst>
                        <a:ext uri="{28A0092B-C50C-407E-A947-70E740481C1C}">
                          <a14:useLocalDpi xmlns:a14="http://schemas.microsoft.com/office/drawing/2010/main" val="0"/>
                        </a:ext>
                      </a:extLst>
                    </a:blip>
                    <a:stretch>
                      <a:fillRect/>
                    </a:stretch>
                  </pic:blipFill>
                  <pic:spPr>
                    <a:xfrm>
                      <a:off x="0" y="0"/>
                      <a:ext cx="1966130" cy="1867062"/>
                    </a:xfrm>
                    <a:prstGeom prst="rect">
                      <a:avLst/>
                    </a:prstGeom>
                  </pic:spPr>
                </pic:pic>
              </a:graphicData>
            </a:graphic>
          </wp:inline>
        </w:drawing>
      </w:r>
    </w:p>
    <w:p w14:paraId="15B35978" w14:textId="12A40715" w:rsidR="001E47CD" w:rsidRPr="001E47CD" w:rsidRDefault="001E47CD" w:rsidP="00885ACF">
      <w:pPr>
        <w:pStyle w:val="15aCaption-Center"/>
      </w:pPr>
      <w:bookmarkStart w:id="132" w:name="_Toc64239767"/>
      <w:bookmarkStart w:id="133" w:name="_Toc74296441"/>
      <w:r w:rsidRPr="001E47CD">
        <w:t xml:space="preserve">Figure </w:t>
      </w:r>
      <w:r w:rsidR="00B5445D">
        <w:fldChar w:fldCharType="begin"/>
      </w:r>
      <w:r w:rsidR="00B5445D">
        <w:instrText xml:space="preserve"> SEQ Figure \* ARABIC </w:instrText>
      </w:r>
      <w:r w:rsidR="00B5445D">
        <w:fldChar w:fldCharType="separate"/>
      </w:r>
      <w:r w:rsidR="00556864">
        <w:rPr>
          <w:noProof/>
        </w:rPr>
        <w:t>25</w:t>
      </w:r>
      <w:r w:rsidR="00B5445D">
        <w:rPr>
          <w:noProof/>
        </w:rPr>
        <w:fldChar w:fldCharType="end"/>
      </w:r>
      <w:r w:rsidRPr="001E47CD">
        <w:t>:Database table for pages-layout</w:t>
      </w:r>
      <w:bookmarkEnd w:id="132"/>
      <w:bookmarkEnd w:id="133"/>
    </w:p>
    <w:p w14:paraId="1C7C0A37" w14:textId="77777777" w:rsidR="001E47CD" w:rsidRPr="001E47CD" w:rsidRDefault="001E47CD" w:rsidP="00885ACF">
      <w:pPr>
        <w:pStyle w:val="20Table-Contents-Center"/>
      </w:pPr>
      <w:r w:rsidRPr="001E47CD">
        <w:rPr>
          <w:noProof/>
        </w:rPr>
        <w:drawing>
          <wp:inline distT="0" distB="0" distL="0" distR="0" wp14:anchorId="098EB656" wp14:editId="7851EF86">
            <wp:extent cx="2133600" cy="1905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a:extLst>
                        <a:ext uri="{28A0092B-C50C-407E-A947-70E740481C1C}">
                          <a14:useLocalDpi xmlns:a14="http://schemas.microsoft.com/office/drawing/2010/main" val="0"/>
                        </a:ext>
                      </a:extLst>
                    </a:blip>
                    <a:stretch>
                      <a:fillRect/>
                    </a:stretch>
                  </pic:blipFill>
                  <pic:spPr>
                    <a:xfrm>
                      <a:off x="0" y="0"/>
                      <a:ext cx="2135087" cy="1906328"/>
                    </a:xfrm>
                    <a:prstGeom prst="rect">
                      <a:avLst/>
                    </a:prstGeom>
                  </pic:spPr>
                </pic:pic>
              </a:graphicData>
            </a:graphic>
          </wp:inline>
        </w:drawing>
      </w:r>
    </w:p>
    <w:p w14:paraId="5DA0AD9B" w14:textId="06687B41" w:rsidR="001E47CD" w:rsidRPr="001E47CD" w:rsidRDefault="001E47CD" w:rsidP="00885ACF">
      <w:pPr>
        <w:pStyle w:val="15aCaption-Center"/>
      </w:pPr>
      <w:bookmarkStart w:id="134" w:name="_Toc64239768"/>
      <w:bookmarkStart w:id="135" w:name="_Toc74296442"/>
      <w:r w:rsidRPr="001E47CD">
        <w:t xml:space="preserve">Figure </w:t>
      </w:r>
      <w:r w:rsidR="00B5445D">
        <w:fldChar w:fldCharType="begin"/>
      </w:r>
      <w:r w:rsidR="00B5445D">
        <w:instrText xml:space="preserve"> SEQ Figure \* ARABIC </w:instrText>
      </w:r>
      <w:r w:rsidR="00B5445D">
        <w:fldChar w:fldCharType="separate"/>
      </w:r>
      <w:r w:rsidR="00556864">
        <w:rPr>
          <w:noProof/>
        </w:rPr>
        <w:t>26</w:t>
      </w:r>
      <w:r w:rsidR="00B5445D">
        <w:rPr>
          <w:noProof/>
        </w:rPr>
        <w:fldChar w:fldCharType="end"/>
      </w:r>
      <w:r w:rsidRPr="001E47CD">
        <w:t>: Database table for bans-country</w:t>
      </w:r>
      <w:bookmarkEnd w:id="134"/>
      <w:bookmarkEnd w:id="135"/>
    </w:p>
    <w:p w14:paraId="594AE2D5" w14:textId="77777777" w:rsidR="00F046BE" w:rsidRDefault="001E47CD" w:rsidP="00F046BE">
      <w:pPr>
        <w:pStyle w:val="11Normal02-SecondOnwardParagraph"/>
      </w:pPr>
      <w:r w:rsidRPr="001E47CD">
        <w:t>It holds the co</w:t>
      </w:r>
      <w:r>
        <w:t>l</w:t>
      </w:r>
      <w:r w:rsidRPr="001E47CD">
        <w:t>umns for bans-country and id is the primary key.</w:t>
      </w:r>
      <w:r w:rsidR="00F046BE" w:rsidRPr="00F046BE">
        <w:t xml:space="preserve"> </w:t>
      </w:r>
    </w:p>
    <w:p w14:paraId="4554A118" w14:textId="118C955E" w:rsidR="00F046BE" w:rsidRPr="00F046BE" w:rsidRDefault="00F046BE" w:rsidP="00885ACF">
      <w:pPr>
        <w:pStyle w:val="20Table-Contents-Center"/>
      </w:pPr>
      <w:r w:rsidRPr="00F046BE">
        <w:rPr>
          <w:noProof/>
        </w:rPr>
        <w:lastRenderedPageBreak/>
        <w:drawing>
          <wp:inline distT="0" distB="0" distL="0" distR="0" wp14:anchorId="472F0BB3" wp14:editId="6A056457">
            <wp:extent cx="2475865" cy="4301067"/>
            <wp:effectExtent l="0" t="0" r="63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9">
                      <a:extLst>
                        <a:ext uri="{28A0092B-C50C-407E-A947-70E740481C1C}">
                          <a14:useLocalDpi xmlns:a14="http://schemas.microsoft.com/office/drawing/2010/main" val="0"/>
                        </a:ext>
                      </a:extLst>
                    </a:blip>
                    <a:stretch>
                      <a:fillRect/>
                    </a:stretch>
                  </pic:blipFill>
                  <pic:spPr>
                    <a:xfrm>
                      <a:off x="0" y="0"/>
                      <a:ext cx="2482225" cy="4312116"/>
                    </a:xfrm>
                    <a:prstGeom prst="rect">
                      <a:avLst/>
                    </a:prstGeom>
                  </pic:spPr>
                </pic:pic>
              </a:graphicData>
            </a:graphic>
          </wp:inline>
        </w:drawing>
      </w:r>
    </w:p>
    <w:p w14:paraId="5AB4F939" w14:textId="50E621BA" w:rsidR="00F046BE" w:rsidRPr="00F046BE" w:rsidRDefault="00F046BE" w:rsidP="00885ACF">
      <w:pPr>
        <w:pStyle w:val="15aCaption-Center"/>
      </w:pPr>
      <w:bookmarkStart w:id="136" w:name="_Toc64239769"/>
      <w:bookmarkStart w:id="137" w:name="_Toc74296443"/>
      <w:r w:rsidRPr="00F046BE">
        <w:t xml:space="preserve">Figure </w:t>
      </w:r>
      <w:r w:rsidR="00B5445D">
        <w:fldChar w:fldCharType="begin"/>
      </w:r>
      <w:r w:rsidR="00B5445D">
        <w:instrText xml:space="preserve"> SEQ Figure \* ARABIC </w:instrText>
      </w:r>
      <w:r w:rsidR="00B5445D">
        <w:fldChar w:fldCharType="separate"/>
      </w:r>
      <w:r w:rsidR="00556864">
        <w:rPr>
          <w:noProof/>
        </w:rPr>
        <w:t>27</w:t>
      </w:r>
      <w:r w:rsidR="00B5445D">
        <w:rPr>
          <w:noProof/>
        </w:rPr>
        <w:fldChar w:fldCharType="end"/>
      </w:r>
      <w:r w:rsidRPr="00F046BE">
        <w:t>: Database table for live-traffic</w:t>
      </w:r>
      <w:bookmarkEnd w:id="136"/>
      <w:bookmarkEnd w:id="137"/>
    </w:p>
    <w:p w14:paraId="6BC9E1F0" w14:textId="28ECDB40" w:rsidR="00F046BE" w:rsidRPr="00F046BE" w:rsidRDefault="00F046BE" w:rsidP="00F046BE">
      <w:pPr>
        <w:pStyle w:val="11Normal02-SecondOnwardParagraph"/>
      </w:pPr>
      <w:r w:rsidRPr="00F046BE">
        <w:t>This is the datab</w:t>
      </w:r>
      <w:r>
        <w:t>a</w:t>
      </w:r>
      <w:r w:rsidRPr="00F046BE">
        <w:t>se table for live-traffic where id is the primary key.</w:t>
      </w:r>
    </w:p>
    <w:p w14:paraId="7830F40A" w14:textId="14C20696" w:rsidR="001E47CD" w:rsidRDefault="00F26DA6" w:rsidP="00BE267C">
      <w:pPr>
        <w:pStyle w:val="09bLevel02"/>
      </w:pPr>
      <w:bookmarkStart w:id="138" w:name="_Toc74296388"/>
      <w:r>
        <w:t>Entity Re</w:t>
      </w:r>
      <w:r w:rsidR="00BE267C">
        <w:t>lationship Diagram</w:t>
      </w:r>
      <w:bookmarkEnd w:id="138"/>
    </w:p>
    <w:p w14:paraId="72837657" w14:textId="28F3CE90" w:rsidR="00BE267C" w:rsidRDefault="00BE267C" w:rsidP="00BE267C">
      <w:pPr>
        <w:pStyle w:val="10Normal01-FirstParagraph"/>
        <w:rPr>
          <w:lang w:val="ms-MY"/>
        </w:rPr>
      </w:pPr>
      <w:r w:rsidRPr="00BE267C">
        <w:rPr>
          <w:lang w:val="ms-MY"/>
        </w:rPr>
        <w:t>The link between entity sets is depicted using an ER diagram. An entity set is a collection of comparable entities that may or may not contain properties. It represents a database's whole logical structure.</w:t>
      </w:r>
    </w:p>
    <w:p w14:paraId="2C4821D6" w14:textId="62A8A837" w:rsidR="00BE267C" w:rsidRDefault="00BE267C" w:rsidP="00BE267C">
      <w:pPr>
        <w:pStyle w:val="09cLevel03"/>
      </w:pPr>
      <w:bookmarkStart w:id="139" w:name="_Toc74296389"/>
      <w:r>
        <w:lastRenderedPageBreak/>
        <w:t>ERD for Security Module</w:t>
      </w:r>
      <w:bookmarkEnd w:id="139"/>
    </w:p>
    <w:p w14:paraId="479BD95B" w14:textId="77777777" w:rsidR="00BE267C" w:rsidRDefault="00BE267C" w:rsidP="00BE267C">
      <w:pPr>
        <w:pStyle w:val="10Normal01-FirstParagraph"/>
        <w:keepNext/>
      </w:pPr>
      <w:r>
        <w:rPr>
          <w:noProof/>
        </w:rPr>
        <w:drawing>
          <wp:inline distT="0" distB="0" distL="0" distR="0" wp14:anchorId="5858D38C" wp14:editId="794C6720">
            <wp:extent cx="5287645" cy="3492500"/>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87645" cy="3492500"/>
                    </a:xfrm>
                    <a:prstGeom prst="rect">
                      <a:avLst/>
                    </a:prstGeom>
                    <a:ln>
                      <a:noFill/>
                    </a:ln>
                    <a:effectLst>
                      <a:softEdge rad="112500"/>
                    </a:effectLst>
                  </pic:spPr>
                </pic:pic>
              </a:graphicData>
            </a:graphic>
          </wp:inline>
        </w:drawing>
      </w:r>
    </w:p>
    <w:p w14:paraId="7B4A34DF" w14:textId="0ACB1334" w:rsidR="00BE267C" w:rsidRPr="00BE267C" w:rsidRDefault="00BE267C" w:rsidP="00BE267C">
      <w:pPr>
        <w:pStyle w:val="20Table-Contents-Center"/>
      </w:pPr>
      <w:bookmarkStart w:id="140" w:name="_Toc74296444"/>
      <w:r>
        <w:t xml:space="preserve">Figure </w:t>
      </w:r>
      <w:r w:rsidR="00B5445D">
        <w:fldChar w:fldCharType="begin"/>
      </w:r>
      <w:r w:rsidR="00B5445D">
        <w:instrText xml:space="preserve"> SEQ Figure \* ARA</w:instrText>
      </w:r>
      <w:r w:rsidR="00B5445D">
        <w:instrText xml:space="preserve">BIC </w:instrText>
      </w:r>
      <w:r w:rsidR="00B5445D">
        <w:fldChar w:fldCharType="separate"/>
      </w:r>
      <w:r w:rsidR="00556864">
        <w:rPr>
          <w:noProof/>
        </w:rPr>
        <w:t>28</w:t>
      </w:r>
      <w:r w:rsidR="00B5445D">
        <w:rPr>
          <w:noProof/>
        </w:rPr>
        <w:fldChar w:fldCharType="end"/>
      </w:r>
      <w:r>
        <w:t>: ERD for Security Module</w:t>
      </w:r>
      <w:bookmarkEnd w:id="140"/>
    </w:p>
    <w:p w14:paraId="30C08372" w14:textId="77777777" w:rsidR="001E47CD" w:rsidRPr="001E47CD" w:rsidRDefault="001E47CD" w:rsidP="001E47CD">
      <w:pPr>
        <w:pStyle w:val="11Normal02-SecondOnwardParagraph"/>
        <w:ind w:firstLine="0"/>
        <w:rPr>
          <w:lang w:val="ms-MY"/>
        </w:rPr>
      </w:pPr>
    </w:p>
    <w:p w14:paraId="4FD094C4" w14:textId="197CE8F4" w:rsidR="00C67A12" w:rsidRDefault="00C67A12">
      <w:pPr>
        <w:pStyle w:val="09bLevel02"/>
      </w:pPr>
      <w:bookmarkStart w:id="141" w:name="_Toc74296390"/>
      <w:r>
        <w:t>Data Flow Diagram</w:t>
      </w:r>
      <w:bookmarkEnd w:id="141"/>
    </w:p>
    <w:p w14:paraId="3B8FA255" w14:textId="77777777" w:rsidR="00D57311" w:rsidRDefault="0072616C" w:rsidP="009B7AB5">
      <w:pPr>
        <w:pStyle w:val="10Normal01-FirstParagraph"/>
      </w:pPr>
      <w:bookmarkStart w:id="142" w:name="_Hlk64162657"/>
      <w:r w:rsidRPr="0072616C">
        <w:t>A data flow diagram shows the data flow in a graphical way across an information system. It exposes how Information passes from input to output.</w:t>
      </w:r>
      <w:r>
        <w:t xml:space="preserve"> </w:t>
      </w:r>
    </w:p>
    <w:p w14:paraId="69517529" w14:textId="64E4E0C4" w:rsidR="00D57311" w:rsidRDefault="00C67A12" w:rsidP="00C34D89">
      <w:pPr>
        <w:pStyle w:val="09cLevel03"/>
      </w:pPr>
      <w:bookmarkStart w:id="143" w:name="_Toc74296391"/>
      <w:r>
        <w:lastRenderedPageBreak/>
        <w:t xml:space="preserve">Data Flow Diagram </w:t>
      </w:r>
      <w:r w:rsidR="003A432F">
        <w:t>for</w:t>
      </w:r>
      <w:r>
        <w:t xml:space="preserve"> Security Module</w:t>
      </w:r>
      <w:bookmarkEnd w:id="142"/>
      <w:r w:rsidRPr="00C67A12">
        <w:t>:</w:t>
      </w:r>
      <w:bookmarkStart w:id="144" w:name="_Toc64239770"/>
      <w:bookmarkEnd w:id="143"/>
    </w:p>
    <w:p w14:paraId="5704097B" w14:textId="0AF86649" w:rsidR="00E2152C" w:rsidRDefault="008805C1" w:rsidP="00885ACF">
      <w:pPr>
        <w:pStyle w:val="20Table-Contents-Center"/>
      </w:pPr>
      <w:r>
        <w:rPr>
          <w:noProof/>
        </w:rPr>
        <w:drawing>
          <wp:inline distT="0" distB="0" distL="0" distR="0" wp14:anchorId="56A65961" wp14:editId="6457DA45">
            <wp:extent cx="5287645" cy="2143760"/>
            <wp:effectExtent l="0" t="0" r="825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fd-1.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87645" cy="2143760"/>
                    </a:xfrm>
                    <a:prstGeom prst="rect">
                      <a:avLst/>
                    </a:prstGeom>
                  </pic:spPr>
                </pic:pic>
              </a:graphicData>
            </a:graphic>
          </wp:inline>
        </w:drawing>
      </w:r>
    </w:p>
    <w:p w14:paraId="50EC9AA2" w14:textId="5DBBEB28" w:rsidR="00E2152C" w:rsidRDefault="00E2152C" w:rsidP="00E2152C">
      <w:pPr>
        <w:pStyle w:val="15aCaption-Center"/>
      </w:pPr>
      <w:bookmarkStart w:id="145" w:name="_Toc74296445"/>
      <w:r>
        <w:t xml:space="preserve">Figure </w:t>
      </w:r>
      <w:r w:rsidR="00B5445D">
        <w:fldChar w:fldCharType="begin"/>
      </w:r>
      <w:r w:rsidR="00B5445D">
        <w:instrText xml:space="preserve"> SEQ Fig</w:instrText>
      </w:r>
      <w:r w:rsidR="00B5445D">
        <w:instrText xml:space="preserve">ure \* ARABIC </w:instrText>
      </w:r>
      <w:r w:rsidR="00B5445D">
        <w:fldChar w:fldCharType="separate"/>
      </w:r>
      <w:r w:rsidR="00556864">
        <w:rPr>
          <w:noProof/>
        </w:rPr>
        <w:t>29</w:t>
      </w:r>
      <w:r w:rsidR="00B5445D">
        <w:rPr>
          <w:noProof/>
        </w:rPr>
        <w:fldChar w:fldCharType="end"/>
      </w:r>
      <w:r>
        <w:t xml:space="preserve">: </w:t>
      </w:r>
      <w:r w:rsidRPr="00C47C43">
        <w:t>0 Level Data Flow Diagram for Security Module</w:t>
      </w:r>
      <w:bookmarkEnd w:id="145"/>
    </w:p>
    <w:p w14:paraId="509231F1" w14:textId="531EE9C6" w:rsidR="00C67A12" w:rsidRDefault="00802A3C" w:rsidP="00ED3210">
      <w:pPr>
        <w:pStyle w:val="11Normal02-SecondOnwardParagraph"/>
        <w:ind w:firstLine="0"/>
      </w:pPr>
      <w:r>
        <w:t xml:space="preserve">          </w:t>
      </w:r>
      <w:r>
        <w:tab/>
      </w:r>
      <w:bookmarkEnd w:id="144"/>
    </w:p>
    <w:p w14:paraId="6DE11FF3" w14:textId="77777777" w:rsidR="00D57311" w:rsidRPr="00C67A12" w:rsidRDefault="00D57311" w:rsidP="00ED3210">
      <w:pPr>
        <w:pStyle w:val="11Normal02-SecondOnwardParagraph"/>
        <w:ind w:firstLine="0"/>
      </w:pPr>
    </w:p>
    <w:p w14:paraId="2DC333EA" w14:textId="77777777" w:rsidR="005D4309" w:rsidRDefault="00D57311" w:rsidP="00885ACF">
      <w:pPr>
        <w:pStyle w:val="20Table-Contents-Center"/>
      </w:pPr>
      <w:r>
        <w:rPr>
          <w:noProof/>
        </w:rPr>
        <w:drawing>
          <wp:inline distT="0" distB="0" distL="0" distR="0" wp14:anchorId="6BD7E067" wp14:editId="5E4077AE">
            <wp:extent cx="5314950" cy="3025442"/>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fd-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40606" cy="3040046"/>
                    </a:xfrm>
                    <a:prstGeom prst="rect">
                      <a:avLst/>
                    </a:prstGeom>
                  </pic:spPr>
                </pic:pic>
              </a:graphicData>
            </a:graphic>
          </wp:inline>
        </w:drawing>
      </w:r>
    </w:p>
    <w:p w14:paraId="34AB5347" w14:textId="05CC0DBF" w:rsidR="005D4309" w:rsidRDefault="005D4309" w:rsidP="005D4309">
      <w:pPr>
        <w:pStyle w:val="15aCaption-Center"/>
      </w:pPr>
      <w:bookmarkStart w:id="146" w:name="_Toc74296446"/>
      <w:r>
        <w:t xml:space="preserve">Figure </w:t>
      </w:r>
      <w:r w:rsidR="00B5445D">
        <w:fldChar w:fldCharType="begin"/>
      </w:r>
      <w:r w:rsidR="00B5445D">
        <w:instrText xml:space="preserve"> SEQ Figure \* ARABIC </w:instrText>
      </w:r>
      <w:r w:rsidR="00B5445D">
        <w:fldChar w:fldCharType="separate"/>
      </w:r>
      <w:r w:rsidR="00556864">
        <w:rPr>
          <w:noProof/>
        </w:rPr>
        <w:t>30</w:t>
      </w:r>
      <w:r w:rsidR="00B5445D">
        <w:rPr>
          <w:noProof/>
        </w:rPr>
        <w:fldChar w:fldCharType="end"/>
      </w:r>
      <w:r>
        <w:t xml:space="preserve">: </w:t>
      </w:r>
      <w:r w:rsidRPr="00874AA0">
        <w:t>1st Level Data Flow Diagram for Security Module</w:t>
      </w:r>
      <w:bookmarkEnd w:id="146"/>
    </w:p>
    <w:p w14:paraId="018D761B" w14:textId="72D34321" w:rsidR="00C67A12" w:rsidRPr="00C67A12" w:rsidRDefault="00D57311" w:rsidP="00D57311">
      <w:pPr>
        <w:pStyle w:val="11Normal02-SecondOnwardParagraph"/>
        <w:ind w:firstLine="0"/>
      </w:pPr>
      <w:r>
        <w:t xml:space="preserve">    </w:t>
      </w:r>
      <w:r>
        <w:tab/>
      </w:r>
      <w:bookmarkStart w:id="147" w:name="_Hlk72981045"/>
      <w:r>
        <w:tab/>
      </w:r>
      <w:bookmarkEnd w:id="147"/>
    </w:p>
    <w:p w14:paraId="54C9B18A" w14:textId="77777777" w:rsidR="006240C5" w:rsidRDefault="00D57311" w:rsidP="00885ACF">
      <w:pPr>
        <w:pStyle w:val="20Table-Contents-Center"/>
      </w:pPr>
      <w:r>
        <w:rPr>
          <w:noProof/>
        </w:rPr>
        <w:lastRenderedPageBreak/>
        <w:drawing>
          <wp:inline distT="0" distB="0" distL="0" distR="0" wp14:anchorId="21E0E216" wp14:editId="21896B60">
            <wp:extent cx="5287645" cy="421767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fd-3.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87645" cy="4217670"/>
                    </a:xfrm>
                    <a:prstGeom prst="rect">
                      <a:avLst/>
                    </a:prstGeom>
                  </pic:spPr>
                </pic:pic>
              </a:graphicData>
            </a:graphic>
          </wp:inline>
        </w:drawing>
      </w:r>
    </w:p>
    <w:p w14:paraId="58ACD977" w14:textId="241D5219" w:rsidR="006240C5" w:rsidRDefault="006240C5" w:rsidP="006240C5">
      <w:pPr>
        <w:pStyle w:val="15aCaption-Center"/>
      </w:pPr>
      <w:bookmarkStart w:id="148" w:name="_Toc74296447"/>
      <w:r>
        <w:t xml:space="preserve">Figure </w:t>
      </w:r>
      <w:r w:rsidR="00B5445D">
        <w:fldChar w:fldCharType="begin"/>
      </w:r>
      <w:r w:rsidR="00B5445D">
        <w:instrText xml:space="preserve"> SEQ Figure \* ARABIC </w:instrText>
      </w:r>
      <w:r w:rsidR="00B5445D">
        <w:fldChar w:fldCharType="separate"/>
      </w:r>
      <w:r w:rsidR="00556864">
        <w:rPr>
          <w:noProof/>
        </w:rPr>
        <w:t>31</w:t>
      </w:r>
      <w:r w:rsidR="00B5445D">
        <w:rPr>
          <w:noProof/>
        </w:rPr>
        <w:fldChar w:fldCharType="end"/>
      </w:r>
      <w:r>
        <w:t xml:space="preserve">: </w:t>
      </w:r>
      <w:r w:rsidRPr="003D79CF">
        <w:t>2nd Level Data Flow Diagram for Security Module</w:t>
      </w:r>
      <w:bookmarkEnd w:id="148"/>
    </w:p>
    <w:p w14:paraId="2AF8A155" w14:textId="78C91223" w:rsidR="00C67A12" w:rsidRPr="00C67A12" w:rsidRDefault="00D57311" w:rsidP="00D57311">
      <w:pPr>
        <w:pStyle w:val="11Normal02-SecondOnwardParagraph"/>
        <w:ind w:firstLine="0"/>
      </w:pPr>
      <w:r w:rsidRPr="00D57311">
        <w:t xml:space="preserve"> </w:t>
      </w:r>
      <w:r>
        <w:t xml:space="preserve">  </w:t>
      </w:r>
      <w:r>
        <w:tab/>
      </w:r>
      <w:r>
        <w:tab/>
      </w:r>
    </w:p>
    <w:p w14:paraId="3EE18443" w14:textId="77777777" w:rsidR="00D57311" w:rsidRDefault="00D57311" w:rsidP="00D57311">
      <w:pPr>
        <w:pStyle w:val="11Normal02-SecondOnwardParagraph"/>
        <w:ind w:firstLine="0"/>
      </w:pPr>
    </w:p>
    <w:p w14:paraId="287851CA" w14:textId="18278337" w:rsidR="00C67A12" w:rsidRPr="00C67A12" w:rsidRDefault="00C67A12" w:rsidP="00C34D89">
      <w:pPr>
        <w:pStyle w:val="09cLevel03"/>
      </w:pPr>
      <w:bookmarkStart w:id="149" w:name="_Toc74296392"/>
      <w:r w:rsidRPr="00C67A12">
        <w:t xml:space="preserve">Data Flow Diagram </w:t>
      </w:r>
      <w:r w:rsidR="00925636" w:rsidRPr="00C67A12">
        <w:t>for</w:t>
      </w:r>
      <w:r w:rsidRPr="00C67A12">
        <w:t xml:space="preserve"> Admin Module:</w:t>
      </w:r>
      <w:bookmarkEnd w:id="149"/>
    </w:p>
    <w:p w14:paraId="5033F1B0" w14:textId="77777777" w:rsidR="00E67D55" w:rsidRDefault="008407C6" w:rsidP="00885ACF">
      <w:pPr>
        <w:pStyle w:val="20Table-Contents-Center"/>
      </w:pPr>
      <w:bookmarkStart w:id="150" w:name="_Toc64239771"/>
      <w:r>
        <w:rPr>
          <w:noProof/>
        </w:rPr>
        <w:drawing>
          <wp:inline distT="0" distB="0" distL="0" distR="0" wp14:anchorId="4E54E709" wp14:editId="1E55C59D">
            <wp:extent cx="5287645" cy="2277745"/>
            <wp:effectExtent l="0" t="0" r="825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fd-4.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87645" cy="2277745"/>
                    </a:xfrm>
                    <a:prstGeom prst="rect">
                      <a:avLst/>
                    </a:prstGeom>
                  </pic:spPr>
                </pic:pic>
              </a:graphicData>
            </a:graphic>
          </wp:inline>
        </w:drawing>
      </w:r>
    </w:p>
    <w:p w14:paraId="73CBBF95" w14:textId="01700A0B" w:rsidR="00E67D55" w:rsidRDefault="00E67D55" w:rsidP="00E67D55">
      <w:pPr>
        <w:pStyle w:val="15aCaption-Center"/>
      </w:pPr>
      <w:bookmarkStart w:id="151" w:name="_Toc74296448"/>
      <w:r>
        <w:lastRenderedPageBreak/>
        <w:t xml:space="preserve">Figure </w:t>
      </w:r>
      <w:r w:rsidR="00B5445D">
        <w:fldChar w:fldCharType="begin"/>
      </w:r>
      <w:r w:rsidR="00B5445D">
        <w:instrText xml:space="preserve"> SEQ Figure \* ARABIC </w:instrText>
      </w:r>
      <w:r w:rsidR="00B5445D">
        <w:fldChar w:fldCharType="separate"/>
      </w:r>
      <w:r w:rsidR="00556864">
        <w:rPr>
          <w:noProof/>
        </w:rPr>
        <w:t>32</w:t>
      </w:r>
      <w:r w:rsidR="00B5445D">
        <w:rPr>
          <w:noProof/>
        </w:rPr>
        <w:fldChar w:fldCharType="end"/>
      </w:r>
      <w:r>
        <w:t xml:space="preserve">: </w:t>
      </w:r>
      <w:r w:rsidRPr="00BE636D">
        <w:t>0 level Data Flow Diagram for Admin Module</w:t>
      </w:r>
      <w:bookmarkEnd w:id="151"/>
    </w:p>
    <w:p w14:paraId="675B0270" w14:textId="4A9A341E" w:rsidR="00C67A12" w:rsidRDefault="00ED3210" w:rsidP="00ED3210">
      <w:pPr>
        <w:pStyle w:val="11Normal02-SecondOnwardParagraph"/>
        <w:ind w:firstLine="0"/>
      </w:pPr>
      <w:r>
        <w:t xml:space="preserve">                         </w:t>
      </w:r>
      <w:r>
        <w:tab/>
      </w:r>
      <w:bookmarkEnd w:id="150"/>
    </w:p>
    <w:p w14:paraId="2F2AA0A7" w14:textId="77777777" w:rsidR="00960BF0" w:rsidRDefault="008407C6" w:rsidP="00885ACF">
      <w:pPr>
        <w:pStyle w:val="20Table-Contents-Center"/>
      </w:pPr>
      <w:r w:rsidRPr="00885ACF">
        <w:rPr>
          <w:noProof/>
        </w:rPr>
        <w:drawing>
          <wp:inline distT="0" distB="0" distL="0" distR="0" wp14:anchorId="0106672E" wp14:editId="7373C4D1">
            <wp:extent cx="5287645" cy="3080385"/>
            <wp:effectExtent l="0" t="0" r="825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fd-5.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87645" cy="3080385"/>
                    </a:xfrm>
                    <a:prstGeom prst="rect">
                      <a:avLst/>
                    </a:prstGeom>
                  </pic:spPr>
                </pic:pic>
              </a:graphicData>
            </a:graphic>
          </wp:inline>
        </w:drawing>
      </w:r>
    </w:p>
    <w:p w14:paraId="1161F605" w14:textId="15E54EB0" w:rsidR="00960BF0" w:rsidRDefault="00960BF0" w:rsidP="007B64C2">
      <w:pPr>
        <w:pStyle w:val="15aCaption-Center"/>
      </w:pPr>
      <w:bookmarkStart w:id="152" w:name="_Toc74296449"/>
      <w:r>
        <w:t xml:space="preserve">Figure </w:t>
      </w:r>
      <w:r w:rsidR="00B5445D">
        <w:fldChar w:fldCharType="begin"/>
      </w:r>
      <w:r w:rsidR="00B5445D">
        <w:instrText xml:space="preserve"> SEQ Figure \* ARABIC </w:instrText>
      </w:r>
      <w:r w:rsidR="00B5445D">
        <w:fldChar w:fldCharType="separate"/>
      </w:r>
      <w:r w:rsidR="00556864">
        <w:rPr>
          <w:noProof/>
        </w:rPr>
        <w:t>33</w:t>
      </w:r>
      <w:r w:rsidR="00B5445D">
        <w:rPr>
          <w:noProof/>
        </w:rPr>
        <w:fldChar w:fldCharType="end"/>
      </w:r>
      <w:r>
        <w:t xml:space="preserve">: </w:t>
      </w:r>
      <w:r w:rsidRPr="00296103">
        <w:t>1st level Data Flow Diagram for Admin Module</w:t>
      </w:r>
      <w:bookmarkEnd w:id="152"/>
    </w:p>
    <w:p w14:paraId="48CBE427" w14:textId="77777777" w:rsidR="00960BF0" w:rsidRDefault="004F4B21" w:rsidP="00885ACF">
      <w:pPr>
        <w:pStyle w:val="20Table-Contents-Center"/>
      </w:pPr>
      <w:r>
        <w:rPr>
          <w:noProof/>
        </w:rPr>
        <w:lastRenderedPageBreak/>
        <w:drawing>
          <wp:inline distT="0" distB="0" distL="0" distR="0" wp14:anchorId="57119055" wp14:editId="6ECCB7B9">
            <wp:extent cx="5287645" cy="475234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fd-6.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87645" cy="4752340"/>
                    </a:xfrm>
                    <a:prstGeom prst="rect">
                      <a:avLst/>
                    </a:prstGeom>
                  </pic:spPr>
                </pic:pic>
              </a:graphicData>
            </a:graphic>
          </wp:inline>
        </w:drawing>
      </w:r>
    </w:p>
    <w:p w14:paraId="50FC791E" w14:textId="0917A819" w:rsidR="00960BF0" w:rsidRDefault="00960BF0" w:rsidP="008F3E44">
      <w:pPr>
        <w:pStyle w:val="15aCaption-Center"/>
      </w:pPr>
      <w:bookmarkStart w:id="153" w:name="_Toc74296450"/>
      <w:r>
        <w:t xml:space="preserve">Figure </w:t>
      </w:r>
      <w:r w:rsidR="00B5445D">
        <w:fldChar w:fldCharType="begin"/>
      </w:r>
      <w:r w:rsidR="00B5445D">
        <w:instrText xml:space="preserve"> SEQ Figure \* ARABIC </w:instrText>
      </w:r>
      <w:r w:rsidR="00B5445D">
        <w:fldChar w:fldCharType="separate"/>
      </w:r>
      <w:r w:rsidR="00556864">
        <w:rPr>
          <w:noProof/>
        </w:rPr>
        <w:t>34</w:t>
      </w:r>
      <w:r w:rsidR="00B5445D">
        <w:rPr>
          <w:noProof/>
        </w:rPr>
        <w:fldChar w:fldCharType="end"/>
      </w:r>
      <w:r>
        <w:t xml:space="preserve">: </w:t>
      </w:r>
      <w:r w:rsidRPr="004D6E98">
        <w:t>2nd level Data Flow Diagram for Admin Module</w:t>
      </w:r>
      <w:bookmarkEnd w:id="153"/>
    </w:p>
    <w:p w14:paraId="00C5215C" w14:textId="72968A3B" w:rsidR="004F4B21" w:rsidRDefault="004F4B21" w:rsidP="00ED3210">
      <w:pPr>
        <w:pStyle w:val="11Normal02-SecondOnwardParagraph"/>
        <w:ind w:firstLine="0"/>
      </w:pPr>
      <w:r w:rsidRPr="004F4B21">
        <w:t xml:space="preserve"> </w:t>
      </w:r>
    </w:p>
    <w:p w14:paraId="5E6B2A92" w14:textId="77777777" w:rsidR="00960BF0" w:rsidRDefault="004F4B21" w:rsidP="00885ACF">
      <w:pPr>
        <w:pStyle w:val="20Table-Contents-Center"/>
      </w:pPr>
      <w:r>
        <w:rPr>
          <w:noProof/>
        </w:rPr>
        <w:lastRenderedPageBreak/>
        <w:drawing>
          <wp:inline distT="0" distB="0" distL="0" distR="0" wp14:anchorId="6DD9CB05" wp14:editId="037CCE58">
            <wp:extent cx="5287645" cy="6889750"/>
            <wp:effectExtent l="0" t="0" r="825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fd-7.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87645" cy="6889750"/>
                    </a:xfrm>
                    <a:prstGeom prst="rect">
                      <a:avLst/>
                    </a:prstGeom>
                  </pic:spPr>
                </pic:pic>
              </a:graphicData>
            </a:graphic>
          </wp:inline>
        </w:drawing>
      </w:r>
    </w:p>
    <w:p w14:paraId="1C64B10C" w14:textId="2816A16D" w:rsidR="004F4B21" w:rsidRPr="00C67A12" w:rsidRDefault="00960BF0" w:rsidP="0029555B">
      <w:pPr>
        <w:pStyle w:val="15aCaption-Center"/>
      </w:pPr>
      <w:bookmarkStart w:id="154" w:name="_Toc74296451"/>
      <w:r>
        <w:t xml:space="preserve">Figure </w:t>
      </w:r>
      <w:r w:rsidR="00B5445D">
        <w:fldChar w:fldCharType="begin"/>
      </w:r>
      <w:r w:rsidR="00B5445D">
        <w:instrText xml:space="preserve"> SEQ Figure \* ARABIC </w:instrText>
      </w:r>
      <w:r w:rsidR="00B5445D">
        <w:fldChar w:fldCharType="separate"/>
      </w:r>
      <w:r w:rsidR="00556864">
        <w:rPr>
          <w:noProof/>
        </w:rPr>
        <w:t>35</w:t>
      </w:r>
      <w:r w:rsidR="00B5445D">
        <w:rPr>
          <w:noProof/>
        </w:rPr>
        <w:fldChar w:fldCharType="end"/>
      </w:r>
      <w:r>
        <w:t xml:space="preserve">: </w:t>
      </w:r>
      <w:r w:rsidRPr="00F7466F">
        <w:t>3rd level Data Flow Diagram for Admin Module</w:t>
      </w:r>
      <w:bookmarkEnd w:id="154"/>
    </w:p>
    <w:p w14:paraId="0D9CC928" w14:textId="01B5FC0F" w:rsidR="00960BF0" w:rsidRDefault="004F4B21" w:rsidP="00960BF0">
      <w:pPr>
        <w:pStyle w:val="10Normal01-FirstParagraph"/>
        <w:rPr>
          <w:lang w:val="ms-MY"/>
        </w:rPr>
      </w:pPr>
      <w:r>
        <w:tab/>
      </w:r>
      <w:r w:rsidRPr="004F4B21">
        <w:rPr>
          <w:lang w:val="ms-MY"/>
        </w:rPr>
        <w:t xml:space="preserve"> </w:t>
      </w:r>
    </w:p>
    <w:p w14:paraId="1D780846" w14:textId="77777777" w:rsidR="00960BF0" w:rsidRDefault="00960BF0" w:rsidP="00960BF0">
      <w:pPr>
        <w:pStyle w:val="10Normal01-FirstParagraph"/>
        <w:rPr>
          <w:lang w:val="ms-MY"/>
        </w:rPr>
      </w:pPr>
    </w:p>
    <w:p w14:paraId="1ED95753" w14:textId="77777777" w:rsidR="00960BF0" w:rsidRDefault="00960BF0" w:rsidP="00960BF0">
      <w:pPr>
        <w:pStyle w:val="10Normal01-FirstParagraph"/>
        <w:rPr>
          <w:lang w:val="ms-MY"/>
        </w:rPr>
      </w:pPr>
    </w:p>
    <w:p w14:paraId="60865BBC" w14:textId="20E22605" w:rsidR="00945EC5" w:rsidRDefault="00945EC5" w:rsidP="00F26DA6">
      <w:pPr>
        <w:pStyle w:val="09bLevel02"/>
      </w:pPr>
      <w:bookmarkStart w:id="155" w:name="_Toc74296393"/>
      <w:r>
        <w:lastRenderedPageBreak/>
        <w:t>Design Model</w:t>
      </w:r>
      <w:bookmarkEnd w:id="155"/>
    </w:p>
    <w:p w14:paraId="7F878004" w14:textId="64FAF160" w:rsidR="00945EC5" w:rsidRPr="00945EC5" w:rsidRDefault="00945EC5" w:rsidP="00945EC5">
      <w:pPr>
        <w:pStyle w:val="10Normal01-FirstParagraph"/>
      </w:pPr>
      <w:r w:rsidRPr="00945EC5">
        <w:t xml:space="preserve">A design model is an </w:t>
      </w:r>
      <w:r w:rsidR="009A5CAD" w:rsidRPr="00945EC5">
        <w:t>item-based</w:t>
      </w:r>
      <w:r w:rsidRPr="00945EC5">
        <w:t xml:space="preserve"> picture or pictures that speak to the utilization cases for a framework. Alternatively, on the other hand, to put it another way, it is the way to depict a framework's execution and source code in a diagrammatic manner.</w:t>
      </w:r>
    </w:p>
    <w:p w14:paraId="2E34479D" w14:textId="77777777" w:rsidR="00A16BDF" w:rsidRDefault="00945EC5" w:rsidP="00885ACF">
      <w:pPr>
        <w:pStyle w:val="20Table-Contents-Center"/>
      </w:pPr>
      <w:r w:rsidRPr="00945EC5">
        <w:rPr>
          <w:noProof/>
        </w:rPr>
        <w:drawing>
          <wp:inline distT="0" distB="0" distL="0" distR="0" wp14:anchorId="36654773" wp14:editId="35B722F3">
            <wp:extent cx="4537710" cy="1737360"/>
            <wp:effectExtent l="0" t="0" r="0" b="0"/>
            <wp:docPr id="13" name="Picture 13" descr="Image result for system desig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ystem design mode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37710" cy="1737360"/>
                    </a:xfrm>
                    <a:prstGeom prst="rect">
                      <a:avLst/>
                    </a:prstGeom>
                    <a:noFill/>
                    <a:ln>
                      <a:noFill/>
                    </a:ln>
                  </pic:spPr>
                </pic:pic>
              </a:graphicData>
            </a:graphic>
          </wp:inline>
        </w:drawing>
      </w:r>
    </w:p>
    <w:p w14:paraId="5772BDF3" w14:textId="217834DD" w:rsidR="00945EC5" w:rsidRPr="00ED3210" w:rsidRDefault="00A16BDF" w:rsidP="00885ACF">
      <w:pPr>
        <w:pStyle w:val="15aCaption-Center"/>
      </w:pPr>
      <w:bookmarkStart w:id="156" w:name="_Toc74296452"/>
      <w:r>
        <w:t xml:space="preserve">Figure </w:t>
      </w:r>
      <w:r w:rsidR="00B5445D">
        <w:fldChar w:fldCharType="begin"/>
      </w:r>
      <w:r w:rsidR="00B5445D">
        <w:instrText xml:space="preserve"> SEQ Figure \* ARABIC </w:instrText>
      </w:r>
      <w:r w:rsidR="00B5445D">
        <w:fldChar w:fldCharType="separate"/>
      </w:r>
      <w:r w:rsidR="00556864">
        <w:rPr>
          <w:noProof/>
        </w:rPr>
        <w:t>36</w:t>
      </w:r>
      <w:r w:rsidR="00B5445D">
        <w:rPr>
          <w:noProof/>
        </w:rPr>
        <w:fldChar w:fldCharType="end"/>
      </w:r>
      <w:r>
        <w:t xml:space="preserve">: </w:t>
      </w:r>
      <w:r w:rsidRPr="00885ACF">
        <w:t>Design</w:t>
      </w:r>
      <w:r w:rsidRPr="00286820">
        <w:t xml:space="preserve"> model</w:t>
      </w:r>
      <w:bookmarkEnd w:id="156"/>
    </w:p>
    <w:p w14:paraId="5C49ECAA" w14:textId="0EEA6EAF" w:rsidR="00945EC5" w:rsidRDefault="00945EC5">
      <w:pPr>
        <w:pStyle w:val="09bLevel02"/>
      </w:pPr>
      <w:bookmarkStart w:id="157" w:name="_Toc74296394"/>
      <w:r>
        <w:t>Graphical Representation</w:t>
      </w:r>
      <w:bookmarkEnd w:id="157"/>
    </w:p>
    <w:p w14:paraId="43B2A302" w14:textId="77777777" w:rsidR="00945EC5" w:rsidRPr="00945EC5" w:rsidRDefault="00945EC5" w:rsidP="00945EC5">
      <w:pPr>
        <w:pStyle w:val="10Normal01-FirstParagraph"/>
      </w:pPr>
      <w:r w:rsidRPr="00945EC5">
        <w:t xml:space="preserve">The obtained results for </w:t>
      </w:r>
      <w:r>
        <w:t>WAF Security Module:</w:t>
      </w:r>
    </w:p>
    <w:p w14:paraId="2D658B24" w14:textId="77777777" w:rsidR="00813A3C" w:rsidRDefault="00945EC5" w:rsidP="00885ACF">
      <w:pPr>
        <w:pStyle w:val="20Table-Contents-Center"/>
      </w:pPr>
      <w:r w:rsidRPr="00945EC5">
        <w:rPr>
          <w:noProof/>
        </w:rPr>
        <w:drawing>
          <wp:inline distT="0" distB="0" distL="0" distR="0" wp14:anchorId="28CCE5EB" wp14:editId="579D3878">
            <wp:extent cx="5287645" cy="273304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licious .PNG"/>
                    <pic:cNvPicPr/>
                  </pic:nvPicPr>
                  <pic:blipFill>
                    <a:blip r:embed="rId59">
                      <a:extLst>
                        <a:ext uri="{28A0092B-C50C-407E-A947-70E740481C1C}">
                          <a14:useLocalDpi xmlns:a14="http://schemas.microsoft.com/office/drawing/2010/main" val="0"/>
                        </a:ext>
                      </a:extLst>
                    </a:blip>
                    <a:stretch>
                      <a:fillRect/>
                    </a:stretch>
                  </pic:blipFill>
                  <pic:spPr>
                    <a:xfrm>
                      <a:off x="0" y="0"/>
                      <a:ext cx="5287645" cy="2733040"/>
                    </a:xfrm>
                    <a:prstGeom prst="rect">
                      <a:avLst/>
                    </a:prstGeom>
                  </pic:spPr>
                </pic:pic>
              </a:graphicData>
            </a:graphic>
          </wp:inline>
        </w:drawing>
      </w:r>
    </w:p>
    <w:p w14:paraId="37246A4E" w14:textId="20710638" w:rsidR="00945EC5" w:rsidRPr="00945EC5" w:rsidRDefault="00813A3C" w:rsidP="00813A3C">
      <w:pPr>
        <w:pStyle w:val="15aCaption-Center"/>
      </w:pPr>
      <w:bookmarkStart w:id="158" w:name="_Toc74296453"/>
      <w:r>
        <w:t xml:space="preserve">Figure </w:t>
      </w:r>
      <w:r w:rsidR="00B5445D">
        <w:fldChar w:fldCharType="begin"/>
      </w:r>
      <w:r w:rsidR="00B5445D">
        <w:instrText xml:space="preserve"> SEQ Figure \* ARABIC </w:instrText>
      </w:r>
      <w:r w:rsidR="00B5445D">
        <w:fldChar w:fldCharType="separate"/>
      </w:r>
      <w:r w:rsidR="00556864">
        <w:rPr>
          <w:noProof/>
        </w:rPr>
        <w:t>37</w:t>
      </w:r>
      <w:r w:rsidR="00B5445D">
        <w:rPr>
          <w:noProof/>
        </w:rPr>
        <w:fldChar w:fldCharType="end"/>
      </w:r>
      <w:r>
        <w:t xml:space="preserve">: </w:t>
      </w:r>
      <w:r w:rsidRPr="00FB4580">
        <w:t xml:space="preserve">Malicious Request </w:t>
      </w:r>
      <w:proofErr w:type="gramStart"/>
      <w:r w:rsidRPr="00FB4580">
        <w:t>By</w:t>
      </w:r>
      <w:proofErr w:type="gramEnd"/>
      <w:r w:rsidRPr="00FB4580">
        <w:t xml:space="preserve"> Attacker Was Blocked</w:t>
      </w:r>
      <w:bookmarkEnd w:id="158"/>
    </w:p>
    <w:p w14:paraId="0B0EFF5E" w14:textId="69E81F0C" w:rsidR="00945EC5" w:rsidRDefault="00945EC5" w:rsidP="00945EC5">
      <w:pPr>
        <w:pStyle w:val="15aCaption-Center"/>
      </w:pPr>
    </w:p>
    <w:p w14:paraId="5D88FF84" w14:textId="77777777" w:rsidR="00ED3210" w:rsidRPr="00ED3210" w:rsidRDefault="00ED3210" w:rsidP="00ED3210">
      <w:pPr>
        <w:pStyle w:val="11Normal02-SecondOnwardParagraph"/>
      </w:pPr>
    </w:p>
    <w:p w14:paraId="6ABCD124" w14:textId="77777777" w:rsidR="00C72D5A" w:rsidRDefault="00C72D5A" w:rsidP="00945EC5">
      <w:pPr>
        <w:spacing w:after="240"/>
      </w:pPr>
    </w:p>
    <w:p w14:paraId="4B7A520F" w14:textId="77777777" w:rsidR="00C72D5A" w:rsidRDefault="00C72D5A" w:rsidP="00945EC5">
      <w:pPr>
        <w:spacing w:after="240"/>
      </w:pPr>
    </w:p>
    <w:p w14:paraId="6B4BF1A8" w14:textId="77777777" w:rsidR="00C72D5A" w:rsidRDefault="00C72D5A" w:rsidP="00945EC5">
      <w:pPr>
        <w:spacing w:after="240"/>
      </w:pPr>
    </w:p>
    <w:p w14:paraId="41579FBC" w14:textId="77777777" w:rsidR="00C72D5A" w:rsidRDefault="00C72D5A" w:rsidP="00945EC5">
      <w:pPr>
        <w:spacing w:after="240"/>
      </w:pPr>
    </w:p>
    <w:p w14:paraId="2D208B81" w14:textId="77777777" w:rsidR="00C72D5A" w:rsidRDefault="00C72D5A" w:rsidP="00945EC5">
      <w:pPr>
        <w:spacing w:after="240"/>
      </w:pPr>
    </w:p>
    <w:p w14:paraId="59676222" w14:textId="5997BC52" w:rsidR="00945EC5" w:rsidRPr="00945EC5" w:rsidRDefault="00945EC5" w:rsidP="00945EC5">
      <w:pPr>
        <w:spacing w:after="240"/>
      </w:pPr>
      <w:r w:rsidRPr="00F70296">
        <w:t>Malicious</w:t>
      </w:r>
      <w:r w:rsidRPr="00945EC5">
        <w:t xml:space="preserve"> request was detected and blocked by WAF:</w:t>
      </w:r>
    </w:p>
    <w:p w14:paraId="2BB1DBB7" w14:textId="77777777" w:rsidR="00B413FE" w:rsidRDefault="00945EC5" w:rsidP="00885ACF">
      <w:pPr>
        <w:pStyle w:val="20Table-Contents-Center"/>
      </w:pPr>
      <w:r w:rsidRPr="00F70296">
        <w:t xml:space="preserve"> </w:t>
      </w:r>
      <w:r w:rsidRPr="00945EC5">
        <w:rPr>
          <w:noProof/>
        </w:rPr>
        <w:drawing>
          <wp:inline distT="0" distB="0" distL="0" distR="0" wp14:anchorId="458C341A" wp14:editId="029EE675">
            <wp:extent cx="5287645" cy="2680335"/>
            <wp:effectExtent l="0" t="0" r="825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l-ban.PNG"/>
                    <pic:cNvPicPr/>
                  </pic:nvPicPr>
                  <pic:blipFill>
                    <a:blip r:embed="rId60">
                      <a:extLst>
                        <a:ext uri="{28A0092B-C50C-407E-A947-70E740481C1C}">
                          <a14:useLocalDpi xmlns:a14="http://schemas.microsoft.com/office/drawing/2010/main" val="0"/>
                        </a:ext>
                      </a:extLst>
                    </a:blip>
                    <a:stretch>
                      <a:fillRect/>
                    </a:stretch>
                  </pic:blipFill>
                  <pic:spPr>
                    <a:xfrm>
                      <a:off x="0" y="0"/>
                      <a:ext cx="5287645" cy="2680335"/>
                    </a:xfrm>
                    <a:prstGeom prst="rect">
                      <a:avLst/>
                    </a:prstGeom>
                  </pic:spPr>
                </pic:pic>
              </a:graphicData>
            </a:graphic>
          </wp:inline>
        </w:drawing>
      </w:r>
      <w:bookmarkStart w:id="159" w:name="_Toc64239776"/>
    </w:p>
    <w:p w14:paraId="3C814314" w14:textId="02AFC667" w:rsidR="00B413FE" w:rsidRDefault="00B413FE" w:rsidP="00B413FE">
      <w:pPr>
        <w:pStyle w:val="15aCaption-Center"/>
      </w:pPr>
      <w:bookmarkStart w:id="160" w:name="_Toc74296454"/>
      <w:r>
        <w:t xml:space="preserve">Figure </w:t>
      </w:r>
      <w:r w:rsidR="00B5445D">
        <w:fldChar w:fldCharType="begin"/>
      </w:r>
      <w:r w:rsidR="00B5445D">
        <w:instrText xml:space="preserve"> SEQ Figure \* ARABIC </w:instrText>
      </w:r>
      <w:r w:rsidR="00B5445D">
        <w:fldChar w:fldCharType="separate"/>
      </w:r>
      <w:r w:rsidR="00556864">
        <w:rPr>
          <w:noProof/>
        </w:rPr>
        <w:t>38</w:t>
      </w:r>
      <w:r w:rsidR="00B5445D">
        <w:rPr>
          <w:noProof/>
        </w:rPr>
        <w:fldChar w:fldCharType="end"/>
      </w:r>
      <w:r>
        <w:t xml:space="preserve">: </w:t>
      </w:r>
      <w:r w:rsidRPr="00691AE0">
        <w:t>An Attacker Was Banned</w:t>
      </w:r>
      <w:bookmarkEnd w:id="160"/>
    </w:p>
    <w:p w14:paraId="40190DCE" w14:textId="463616C1" w:rsidR="00945EC5" w:rsidRPr="00945EC5" w:rsidRDefault="00ED3210" w:rsidP="00ED3210">
      <w:pPr>
        <w:spacing w:after="240"/>
      </w:pPr>
      <w:r>
        <w:t xml:space="preserve">   </w:t>
      </w:r>
      <w:r>
        <w:tab/>
      </w:r>
      <w:r>
        <w:tab/>
      </w:r>
      <w:r>
        <w:tab/>
      </w:r>
      <w:bookmarkEnd w:id="159"/>
    </w:p>
    <w:p w14:paraId="65B8F451" w14:textId="77777777" w:rsidR="00F67401" w:rsidRDefault="00F67401" w:rsidP="00945EC5">
      <w:pPr>
        <w:spacing w:after="240"/>
      </w:pPr>
    </w:p>
    <w:p w14:paraId="21C38078" w14:textId="77777777" w:rsidR="00F67401" w:rsidRDefault="00F67401" w:rsidP="00945EC5">
      <w:pPr>
        <w:spacing w:after="240"/>
      </w:pPr>
    </w:p>
    <w:p w14:paraId="5CFD6263" w14:textId="77777777" w:rsidR="00F67401" w:rsidRDefault="00F67401" w:rsidP="00945EC5">
      <w:pPr>
        <w:spacing w:after="240"/>
      </w:pPr>
    </w:p>
    <w:p w14:paraId="467CA799" w14:textId="77777777" w:rsidR="00F67401" w:rsidRDefault="00F67401" w:rsidP="00945EC5">
      <w:pPr>
        <w:spacing w:after="240"/>
      </w:pPr>
    </w:p>
    <w:p w14:paraId="3DFBB47A" w14:textId="77777777" w:rsidR="00F67401" w:rsidRDefault="00F67401" w:rsidP="00945EC5">
      <w:pPr>
        <w:spacing w:after="240"/>
      </w:pPr>
    </w:p>
    <w:p w14:paraId="5E96A8B4" w14:textId="77777777" w:rsidR="00F67401" w:rsidRDefault="00F67401" w:rsidP="00945EC5">
      <w:pPr>
        <w:spacing w:after="240"/>
      </w:pPr>
    </w:p>
    <w:p w14:paraId="3AA99BA8" w14:textId="77777777" w:rsidR="00F67401" w:rsidRDefault="00F67401" w:rsidP="00945EC5">
      <w:pPr>
        <w:spacing w:after="240"/>
      </w:pPr>
    </w:p>
    <w:p w14:paraId="1C337E6A" w14:textId="54D2EBB7" w:rsidR="00945EC5" w:rsidRPr="00945EC5" w:rsidRDefault="00945EC5" w:rsidP="00945EC5">
      <w:pPr>
        <w:spacing w:after="240"/>
      </w:pPr>
      <w:r>
        <w:t xml:space="preserve">For </w:t>
      </w:r>
      <w:r w:rsidRPr="00945EC5">
        <w:t>continuous malicious request an attacker was blocked by WAF:</w:t>
      </w:r>
    </w:p>
    <w:p w14:paraId="7E857588" w14:textId="77777777" w:rsidR="00945EC5" w:rsidRPr="00945EC5" w:rsidRDefault="00945EC5" w:rsidP="00885ACF">
      <w:pPr>
        <w:pStyle w:val="20Table-Contents-Center"/>
      </w:pPr>
      <w:r w:rsidRPr="00945EC5">
        <w:rPr>
          <w:noProof/>
        </w:rPr>
        <w:lastRenderedPageBreak/>
        <w:drawing>
          <wp:inline distT="0" distB="0" distL="0" distR="0" wp14:anchorId="55BAFC4B" wp14:editId="3BC43E44">
            <wp:extent cx="5190067" cy="30333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ammer.PNG"/>
                    <pic:cNvPicPr/>
                  </pic:nvPicPr>
                  <pic:blipFill>
                    <a:blip r:embed="rId61">
                      <a:extLst>
                        <a:ext uri="{28A0092B-C50C-407E-A947-70E740481C1C}">
                          <a14:useLocalDpi xmlns:a14="http://schemas.microsoft.com/office/drawing/2010/main" val="0"/>
                        </a:ext>
                      </a:extLst>
                    </a:blip>
                    <a:stretch>
                      <a:fillRect/>
                    </a:stretch>
                  </pic:blipFill>
                  <pic:spPr>
                    <a:xfrm>
                      <a:off x="0" y="0"/>
                      <a:ext cx="5192442" cy="3034783"/>
                    </a:xfrm>
                    <a:prstGeom prst="rect">
                      <a:avLst/>
                    </a:prstGeom>
                  </pic:spPr>
                </pic:pic>
              </a:graphicData>
            </a:graphic>
          </wp:inline>
        </w:drawing>
      </w:r>
    </w:p>
    <w:p w14:paraId="60FAD81E" w14:textId="415FE27E" w:rsidR="00945EC5" w:rsidRPr="00945EC5" w:rsidRDefault="00945EC5" w:rsidP="00B75FC4">
      <w:pPr>
        <w:pStyle w:val="15aCaption-Center"/>
      </w:pPr>
      <w:bookmarkStart w:id="161" w:name="_Toc64239777"/>
      <w:bookmarkStart w:id="162" w:name="_Toc74296455"/>
      <w:r>
        <w:t xml:space="preserve">Figure </w:t>
      </w:r>
      <w:r w:rsidR="00B5445D">
        <w:fldChar w:fldCharType="begin"/>
      </w:r>
      <w:r w:rsidR="00B5445D">
        <w:instrText xml:space="preserve"> SEQ Figure \* ARABIC </w:instrText>
      </w:r>
      <w:r w:rsidR="00B5445D">
        <w:fldChar w:fldCharType="separate"/>
      </w:r>
      <w:r w:rsidR="00556864">
        <w:rPr>
          <w:noProof/>
        </w:rPr>
        <w:t>39</w:t>
      </w:r>
      <w:r w:rsidR="00B5445D">
        <w:rPr>
          <w:noProof/>
        </w:rPr>
        <w:fldChar w:fldCharType="end"/>
      </w:r>
      <w:r w:rsidRPr="00945EC5">
        <w:t xml:space="preserve">: A spammer </w:t>
      </w:r>
      <w:r w:rsidRPr="00B75FC4">
        <w:t>Request was Blocked</w:t>
      </w:r>
      <w:bookmarkEnd w:id="161"/>
      <w:bookmarkEnd w:id="162"/>
    </w:p>
    <w:p w14:paraId="6326EE9C" w14:textId="77777777" w:rsidR="00C72D5A" w:rsidRDefault="00C72D5A" w:rsidP="00945EC5">
      <w:pPr>
        <w:spacing w:after="240"/>
      </w:pPr>
    </w:p>
    <w:p w14:paraId="03122D69" w14:textId="77777777" w:rsidR="00C72D5A" w:rsidRDefault="00C72D5A" w:rsidP="00945EC5">
      <w:pPr>
        <w:spacing w:after="240"/>
      </w:pPr>
    </w:p>
    <w:p w14:paraId="137CF86F" w14:textId="77777777" w:rsidR="00C72D5A" w:rsidRDefault="00C72D5A" w:rsidP="00945EC5">
      <w:pPr>
        <w:spacing w:after="240"/>
      </w:pPr>
    </w:p>
    <w:p w14:paraId="660A35C4" w14:textId="77777777" w:rsidR="00C72D5A" w:rsidRDefault="00C72D5A" w:rsidP="00945EC5">
      <w:pPr>
        <w:spacing w:after="240"/>
      </w:pPr>
    </w:p>
    <w:p w14:paraId="1241DE87" w14:textId="3C536303" w:rsidR="00945EC5" w:rsidRPr="00945EC5" w:rsidRDefault="00945EC5" w:rsidP="00945EC5">
      <w:pPr>
        <w:spacing w:after="240"/>
      </w:pPr>
      <w:r>
        <w:t>A Bl</w:t>
      </w:r>
      <w:r w:rsidRPr="00945EC5">
        <w:t>ack</w:t>
      </w:r>
      <w:r>
        <w:t>l</w:t>
      </w:r>
      <w:r w:rsidRPr="00945EC5">
        <w:t>isted IP was blocked by WAF for Spamming:</w:t>
      </w:r>
    </w:p>
    <w:p w14:paraId="04029C8A" w14:textId="77777777" w:rsidR="00945EC5" w:rsidRPr="00ED0414" w:rsidRDefault="00945EC5" w:rsidP="00945EC5">
      <w:pPr>
        <w:pStyle w:val="11Normal02-SecondOnwardParagraph"/>
      </w:pPr>
    </w:p>
    <w:p w14:paraId="733C1626" w14:textId="77777777" w:rsidR="00945EC5" w:rsidRPr="00945EC5" w:rsidRDefault="00945EC5" w:rsidP="00885ACF">
      <w:pPr>
        <w:pStyle w:val="20Table-Contents-Center"/>
      </w:pPr>
      <w:r w:rsidRPr="00945EC5">
        <w:rPr>
          <w:noProof/>
        </w:rPr>
        <w:drawing>
          <wp:inline distT="0" distB="0" distL="0" distR="0" wp14:anchorId="6957EF28" wp14:editId="6D7ECB70">
            <wp:extent cx="5287645" cy="245808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87645" cy="2458085"/>
                    </a:xfrm>
                    <a:prstGeom prst="rect">
                      <a:avLst/>
                    </a:prstGeom>
                  </pic:spPr>
                </pic:pic>
              </a:graphicData>
            </a:graphic>
          </wp:inline>
        </w:drawing>
      </w:r>
    </w:p>
    <w:p w14:paraId="632A9C99" w14:textId="0CADC2AE" w:rsidR="00945EC5" w:rsidRPr="00945EC5" w:rsidRDefault="00492A02" w:rsidP="00E675AF">
      <w:pPr>
        <w:pStyle w:val="15aCaption-Center"/>
      </w:pPr>
      <w:bookmarkStart w:id="163" w:name="_Toc64239778"/>
      <w:r>
        <w:t xml:space="preserve"> </w:t>
      </w:r>
      <w:bookmarkStart w:id="164" w:name="_Toc74296456"/>
      <w:r w:rsidR="00945EC5">
        <w:t xml:space="preserve">Figure </w:t>
      </w:r>
      <w:r w:rsidR="00B5445D">
        <w:fldChar w:fldCharType="begin"/>
      </w:r>
      <w:r w:rsidR="00B5445D">
        <w:instrText xml:space="preserve"> SEQ Figure \* ARABIC </w:instrText>
      </w:r>
      <w:r w:rsidR="00B5445D">
        <w:fldChar w:fldCharType="separate"/>
      </w:r>
      <w:r w:rsidR="00556864">
        <w:rPr>
          <w:noProof/>
        </w:rPr>
        <w:t>40</w:t>
      </w:r>
      <w:r w:rsidR="00B5445D">
        <w:rPr>
          <w:noProof/>
        </w:rPr>
        <w:fldChar w:fldCharType="end"/>
      </w:r>
      <w:r w:rsidR="00945EC5" w:rsidRPr="00945EC5">
        <w:t>: Administrator Authentication</w:t>
      </w:r>
      <w:bookmarkEnd w:id="163"/>
      <w:bookmarkEnd w:id="164"/>
    </w:p>
    <w:p w14:paraId="53073D96" w14:textId="77777777" w:rsidR="00162129" w:rsidRDefault="00162129" w:rsidP="00162129">
      <w:pPr>
        <w:spacing w:after="240"/>
      </w:pPr>
    </w:p>
    <w:p w14:paraId="44D66CBE" w14:textId="77777777" w:rsidR="00162129" w:rsidRDefault="00162129" w:rsidP="00162129">
      <w:pPr>
        <w:spacing w:after="240"/>
      </w:pPr>
    </w:p>
    <w:p w14:paraId="080676EE" w14:textId="57D29622" w:rsidR="00162129" w:rsidRPr="00162129" w:rsidRDefault="00162129" w:rsidP="00162129">
      <w:pPr>
        <w:spacing w:after="240"/>
      </w:pPr>
      <w:r>
        <w:t xml:space="preserve">This is the authentication page, </w:t>
      </w:r>
      <w:r w:rsidRPr="00162129">
        <w:t>where administrator of WAF can Manager security rules:</w:t>
      </w:r>
    </w:p>
    <w:p w14:paraId="3F8AA981" w14:textId="77777777" w:rsidR="00945EC5" w:rsidRPr="00945EC5" w:rsidRDefault="00945EC5" w:rsidP="00885ACF">
      <w:pPr>
        <w:pStyle w:val="20Table-Contents-Center"/>
      </w:pPr>
      <w:r w:rsidRPr="00945EC5">
        <w:rPr>
          <w:noProof/>
        </w:rPr>
        <w:drawing>
          <wp:inline distT="0" distB="0" distL="0" distR="0" wp14:anchorId="344F814C" wp14:editId="0CD95DFD">
            <wp:extent cx="4878070" cy="6507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14183"/>
                    <a:stretch/>
                  </pic:blipFill>
                  <pic:spPr bwMode="auto">
                    <a:xfrm>
                      <a:off x="0" y="0"/>
                      <a:ext cx="4878070" cy="6507480"/>
                    </a:xfrm>
                    <a:prstGeom prst="rect">
                      <a:avLst/>
                    </a:prstGeom>
                    <a:ln>
                      <a:noFill/>
                    </a:ln>
                    <a:extLst>
                      <a:ext uri="{53640926-AAD7-44D8-BBD7-CCE9431645EC}">
                        <a14:shadowObscured xmlns:a14="http://schemas.microsoft.com/office/drawing/2010/main"/>
                      </a:ext>
                    </a:extLst>
                  </pic:spPr>
                </pic:pic>
              </a:graphicData>
            </a:graphic>
          </wp:inline>
        </w:drawing>
      </w:r>
    </w:p>
    <w:p w14:paraId="45958D69" w14:textId="7AFF3AEE" w:rsidR="00945EC5" w:rsidRPr="00945EC5" w:rsidRDefault="00492A02" w:rsidP="00B25271">
      <w:pPr>
        <w:pStyle w:val="15aCaption-Center"/>
      </w:pPr>
      <w:bookmarkStart w:id="165" w:name="_Toc64239779"/>
      <w:r>
        <w:t xml:space="preserve"> </w:t>
      </w:r>
      <w:bookmarkStart w:id="166" w:name="_Toc74296457"/>
      <w:r w:rsidR="00945EC5">
        <w:t xml:space="preserve">Figure </w:t>
      </w:r>
      <w:r w:rsidR="00B5445D">
        <w:fldChar w:fldCharType="begin"/>
      </w:r>
      <w:r w:rsidR="00B5445D">
        <w:instrText xml:space="preserve"> SEQ Figure \* ARABIC </w:instrText>
      </w:r>
      <w:r w:rsidR="00B5445D">
        <w:fldChar w:fldCharType="separate"/>
      </w:r>
      <w:r w:rsidR="00556864">
        <w:rPr>
          <w:noProof/>
        </w:rPr>
        <w:t>41</w:t>
      </w:r>
      <w:r w:rsidR="00B5445D">
        <w:rPr>
          <w:noProof/>
        </w:rPr>
        <w:fldChar w:fldCharType="end"/>
      </w:r>
      <w:r w:rsidR="00945EC5" w:rsidRPr="00945EC5">
        <w:t>: Admin Module Dashboard</w:t>
      </w:r>
      <w:bookmarkEnd w:id="165"/>
      <w:bookmarkEnd w:id="166"/>
    </w:p>
    <w:p w14:paraId="71878800" w14:textId="77777777" w:rsidR="00162129" w:rsidRDefault="00162129" w:rsidP="00945EC5">
      <w:pPr>
        <w:spacing w:after="240"/>
      </w:pPr>
    </w:p>
    <w:p w14:paraId="034416D2" w14:textId="77777777" w:rsidR="00162129" w:rsidRDefault="00162129" w:rsidP="00945EC5">
      <w:pPr>
        <w:spacing w:after="240"/>
      </w:pPr>
    </w:p>
    <w:p w14:paraId="004AE0F9" w14:textId="77777777" w:rsidR="00162129" w:rsidRDefault="00162129" w:rsidP="00945EC5">
      <w:pPr>
        <w:spacing w:after="240"/>
      </w:pPr>
    </w:p>
    <w:p w14:paraId="08FAD064" w14:textId="77777777" w:rsidR="00162129" w:rsidRDefault="00162129" w:rsidP="00945EC5">
      <w:pPr>
        <w:spacing w:after="240"/>
      </w:pPr>
    </w:p>
    <w:p w14:paraId="155EBCEE" w14:textId="53A556AB" w:rsidR="00945EC5" w:rsidRPr="00945EC5" w:rsidRDefault="00945EC5" w:rsidP="00945EC5">
      <w:pPr>
        <w:spacing w:after="240"/>
      </w:pPr>
      <w:r>
        <w:t xml:space="preserve">This is </w:t>
      </w:r>
      <w:r w:rsidRPr="00945EC5">
        <w:t>the admin dashboard:</w:t>
      </w:r>
    </w:p>
    <w:p w14:paraId="6E82AA62" w14:textId="77777777" w:rsidR="00945EC5" w:rsidRPr="00945EC5" w:rsidRDefault="00945EC5" w:rsidP="00885ACF">
      <w:pPr>
        <w:pStyle w:val="20Table-Contents-Center"/>
      </w:pPr>
      <w:r w:rsidRPr="00945EC5">
        <w:rPr>
          <w:noProof/>
        </w:rPr>
        <w:drawing>
          <wp:inline distT="0" distB="0" distL="0" distR="0" wp14:anchorId="0E840C63" wp14:editId="7ADBDB19">
            <wp:extent cx="5287645" cy="488505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87645" cy="4885055"/>
                    </a:xfrm>
                    <a:prstGeom prst="rect">
                      <a:avLst/>
                    </a:prstGeom>
                  </pic:spPr>
                </pic:pic>
              </a:graphicData>
            </a:graphic>
          </wp:inline>
        </w:drawing>
      </w:r>
    </w:p>
    <w:p w14:paraId="25CF6D16" w14:textId="60885D33" w:rsidR="00945EC5" w:rsidRPr="00945EC5" w:rsidRDefault="00492A02" w:rsidP="004C1562">
      <w:pPr>
        <w:pStyle w:val="15aCaption-Center"/>
      </w:pPr>
      <w:bookmarkStart w:id="167" w:name="_Toc64239780"/>
      <w:r>
        <w:t xml:space="preserve"> </w:t>
      </w:r>
      <w:bookmarkStart w:id="168" w:name="_Toc74296458"/>
      <w:r w:rsidR="00945EC5">
        <w:t xml:space="preserve">Figure </w:t>
      </w:r>
      <w:r w:rsidR="00B5445D">
        <w:fldChar w:fldCharType="begin"/>
      </w:r>
      <w:r w:rsidR="00B5445D">
        <w:instrText xml:space="preserve"> SEQ Figure \* ARABIC </w:instrText>
      </w:r>
      <w:r w:rsidR="00B5445D">
        <w:fldChar w:fldCharType="separate"/>
      </w:r>
      <w:r w:rsidR="00556864">
        <w:rPr>
          <w:noProof/>
        </w:rPr>
        <w:t>42</w:t>
      </w:r>
      <w:r w:rsidR="00B5445D">
        <w:rPr>
          <w:noProof/>
        </w:rPr>
        <w:fldChar w:fldCharType="end"/>
      </w:r>
      <w:r w:rsidR="00945EC5" w:rsidRPr="00945EC5">
        <w:t>: SQL Injection Protection Module</w:t>
      </w:r>
      <w:bookmarkEnd w:id="167"/>
      <w:bookmarkEnd w:id="168"/>
    </w:p>
    <w:p w14:paraId="0C0F66B8" w14:textId="77777777" w:rsidR="007D5693" w:rsidRPr="007D5693" w:rsidRDefault="007D5693" w:rsidP="007D5693">
      <w:pPr>
        <w:spacing w:after="240"/>
      </w:pPr>
      <w:r w:rsidRPr="007D5693">
        <w:t>SQL Injection is a method where malevolent individuals may leverage Web page input to insert SQL instructions into SQL statements. Injecting SQL instructions may modify the SQL declaration and jeopardize the web application's security.</w:t>
      </w:r>
    </w:p>
    <w:p w14:paraId="7817EE80" w14:textId="45E46687" w:rsidR="00945EC5" w:rsidRPr="00945EC5" w:rsidRDefault="007D5693" w:rsidP="00392AF0">
      <w:pPr>
        <w:pStyle w:val="20Table-Contents-Center"/>
        <w:jc w:val="both"/>
      </w:pPr>
      <w:r w:rsidRPr="007D5693">
        <w:lastRenderedPageBreak/>
        <w:t> </w:t>
      </w:r>
      <w:r w:rsidR="00945EC5" w:rsidRPr="00945EC5">
        <w:rPr>
          <w:noProof/>
        </w:rPr>
        <w:drawing>
          <wp:inline distT="0" distB="0" distL="0" distR="0" wp14:anchorId="5F714391" wp14:editId="173A0AB0">
            <wp:extent cx="5287645" cy="373951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87645" cy="3739515"/>
                    </a:xfrm>
                    <a:prstGeom prst="rect">
                      <a:avLst/>
                    </a:prstGeom>
                  </pic:spPr>
                </pic:pic>
              </a:graphicData>
            </a:graphic>
          </wp:inline>
        </w:drawing>
      </w:r>
    </w:p>
    <w:p w14:paraId="4925A7D9" w14:textId="60F2433D" w:rsidR="00945EC5" w:rsidRPr="00945EC5" w:rsidRDefault="00492A02" w:rsidP="000645BE">
      <w:pPr>
        <w:pStyle w:val="15aCaption-Center"/>
      </w:pPr>
      <w:bookmarkStart w:id="169" w:name="_Toc64239781"/>
      <w:r>
        <w:t xml:space="preserve"> </w:t>
      </w:r>
      <w:bookmarkStart w:id="170" w:name="_Toc74296459"/>
      <w:r w:rsidR="00945EC5">
        <w:t xml:space="preserve">Figure </w:t>
      </w:r>
      <w:r w:rsidR="00B5445D">
        <w:fldChar w:fldCharType="begin"/>
      </w:r>
      <w:r w:rsidR="00B5445D">
        <w:instrText xml:space="preserve"> SEQ Figure \* ARABIC </w:instrText>
      </w:r>
      <w:r w:rsidR="00B5445D">
        <w:fldChar w:fldCharType="separate"/>
      </w:r>
      <w:r w:rsidR="00556864">
        <w:rPr>
          <w:noProof/>
        </w:rPr>
        <w:t>43</w:t>
      </w:r>
      <w:r w:rsidR="00B5445D">
        <w:rPr>
          <w:noProof/>
        </w:rPr>
        <w:fldChar w:fldCharType="end"/>
      </w:r>
      <w:r w:rsidR="00945EC5" w:rsidRPr="00945EC5">
        <w:t>: Bad Bots - Protection Module</w:t>
      </w:r>
      <w:bookmarkEnd w:id="169"/>
      <w:bookmarkEnd w:id="170"/>
    </w:p>
    <w:p w14:paraId="44A519B5" w14:textId="77777777" w:rsidR="00945EC5" w:rsidRPr="00945EC5" w:rsidRDefault="00945EC5" w:rsidP="00945EC5">
      <w:pPr>
        <w:spacing w:after="240"/>
      </w:pPr>
      <w:r w:rsidRPr="001D082F">
        <w:t xml:space="preserve">Bad, Fake and Anonymous Bots are bots that </w:t>
      </w:r>
      <w:r w:rsidRPr="00945EC5">
        <w:t>consume bandwidth, slow down your server, steal your content and look for vulnerability to compromise your server.</w:t>
      </w:r>
    </w:p>
    <w:p w14:paraId="0CD8017C" w14:textId="77777777" w:rsidR="00945EC5" w:rsidRPr="00945EC5" w:rsidRDefault="00945EC5" w:rsidP="00885ACF">
      <w:pPr>
        <w:pStyle w:val="20Table-Contents-Center"/>
      </w:pPr>
      <w:r w:rsidRPr="00945EC5">
        <w:rPr>
          <w:noProof/>
        </w:rPr>
        <w:lastRenderedPageBreak/>
        <w:drawing>
          <wp:inline distT="0" distB="0" distL="0" distR="0" wp14:anchorId="28B8C2D4" wp14:editId="5316FE08">
            <wp:extent cx="5287645" cy="4416425"/>
            <wp:effectExtent l="0" t="0" r="825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87645" cy="4416425"/>
                    </a:xfrm>
                    <a:prstGeom prst="rect">
                      <a:avLst/>
                    </a:prstGeom>
                  </pic:spPr>
                </pic:pic>
              </a:graphicData>
            </a:graphic>
          </wp:inline>
        </w:drawing>
      </w:r>
    </w:p>
    <w:p w14:paraId="55BDA586" w14:textId="183E60FE" w:rsidR="00945EC5" w:rsidRDefault="00492A02" w:rsidP="00795D40">
      <w:pPr>
        <w:pStyle w:val="15aCaption-Center"/>
      </w:pPr>
      <w:bookmarkStart w:id="171" w:name="_Toc64239782"/>
      <w:r>
        <w:t xml:space="preserve"> </w:t>
      </w:r>
      <w:bookmarkStart w:id="172" w:name="_Toc74296460"/>
      <w:r w:rsidR="00945EC5">
        <w:t xml:space="preserve">Figure </w:t>
      </w:r>
      <w:r w:rsidR="00B5445D">
        <w:fldChar w:fldCharType="begin"/>
      </w:r>
      <w:r w:rsidR="00B5445D">
        <w:instrText xml:space="preserve"> SEQ Figure \* ARABIC </w:instrText>
      </w:r>
      <w:r w:rsidR="00B5445D">
        <w:fldChar w:fldCharType="separate"/>
      </w:r>
      <w:r w:rsidR="00556864">
        <w:rPr>
          <w:noProof/>
        </w:rPr>
        <w:t>44</w:t>
      </w:r>
      <w:r w:rsidR="00B5445D">
        <w:rPr>
          <w:noProof/>
        </w:rPr>
        <w:fldChar w:fldCharType="end"/>
      </w:r>
      <w:r w:rsidR="00945EC5" w:rsidRPr="00945EC5">
        <w:t>:Proxy - Protection Module</w:t>
      </w:r>
      <w:bookmarkEnd w:id="171"/>
      <w:bookmarkEnd w:id="172"/>
    </w:p>
    <w:p w14:paraId="554BB0CD" w14:textId="77777777" w:rsidR="00644DB4" w:rsidRPr="00644DB4" w:rsidRDefault="00644DB4" w:rsidP="00644DB4">
      <w:pPr>
        <w:spacing w:after="240"/>
        <w:rPr>
          <w:lang w:bidi="bn-BD"/>
        </w:rPr>
      </w:pPr>
      <w:bookmarkStart w:id="173" w:name="_Hlk72968833"/>
      <w:r w:rsidRPr="00644DB4">
        <w:rPr>
          <w:lang w:bidi="bn-BD"/>
        </w:rPr>
        <w:t>Proxy or Proxy Server is simply another computer that acts as a hub for the processing of internet requests [19]. When users connect to one of the servers, the computer sends queries to the proxy server that then processes your application and delivers what user wanted [20].</w:t>
      </w:r>
    </w:p>
    <w:bookmarkEnd w:id="173"/>
    <w:p w14:paraId="4BA5294A" w14:textId="77777777" w:rsidR="00644DB4" w:rsidRPr="00644DB4" w:rsidRDefault="00644DB4" w:rsidP="00644DB4">
      <w:pPr>
        <w:spacing w:after="240"/>
      </w:pPr>
    </w:p>
    <w:p w14:paraId="47E97116" w14:textId="758DAC2B" w:rsidR="00945EC5" w:rsidRPr="00945EC5" w:rsidRDefault="00945EC5" w:rsidP="00885ACF">
      <w:pPr>
        <w:pStyle w:val="20Table-Contents-Center"/>
      </w:pPr>
      <w:r w:rsidRPr="00945EC5">
        <w:rPr>
          <w:noProof/>
        </w:rPr>
        <w:lastRenderedPageBreak/>
        <w:drawing>
          <wp:inline distT="0" distB="0" distL="0" distR="0" wp14:anchorId="341C4988" wp14:editId="3C3DAAF7">
            <wp:extent cx="5287645" cy="572135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87645" cy="5721350"/>
                    </a:xfrm>
                    <a:prstGeom prst="rect">
                      <a:avLst/>
                    </a:prstGeom>
                  </pic:spPr>
                </pic:pic>
              </a:graphicData>
            </a:graphic>
          </wp:inline>
        </w:drawing>
      </w:r>
      <w:r w:rsidR="00492A02">
        <w:t xml:space="preserve"> </w:t>
      </w:r>
    </w:p>
    <w:p w14:paraId="61A42737" w14:textId="1DB23E42" w:rsidR="00945EC5" w:rsidRPr="00945EC5" w:rsidRDefault="00492A02" w:rsidP="009C55A1">
      <w:pPr>
        <w:pStyle w:val="15aCaption-Center"/>
      </w:pPr>
      <w:bookmarkStart w:id="174" w:name="_Toc64239783"/>
      <w:r>
        <w:t xml:space="preserve"> </w:t>
      </w:r>
      <w:bookmarkStart w:id="175" w:name="_Toc74296461"/>
      <w:r w:rsidR="00945EC5">
        <w:t xml:space="preserve">Figure </w:t>
      </w:r>
      <w:r w:rsidR="00B5445D">
        <w:fldChar w:fldCharType="begin"/>
      </w:r>
      <w:r w:rsidR="00B5445D">
        <w:instrText xml:space="preserve"> SEQ Figure \* ARABIC </w:instrText>
      </w:r>
      <w:r w:rsidR="00B5445D">
        <w:fldChar w:fldCharType="separate"/>
      </w:r>
      <w:r w:rsidR="00556864">
        <w:rPr>
          <w:noProof/>
        </w:rPr>
        <w:t>45</w:t>
      </w:r>
      <w:r w:rsidR="00B5445D">
        <w:rPr>
          <w:noProof/>
        </w:rPr>
        <w:fldChar w:fldCharType="end"/>
      </w:r>
      <w:r w:rsidR="00945EC5" w:rsidRPr="00945EC5">
        <w:t>: Spam - Protection Module</w:t>
      </w:r>
      <w:bookmarkEnd w:id="174"/>
      <w:bookmarkEnd w:id="175"/>
    </w:p>
    <w:p w14:paraId="77F0E92E" w14:textId="77777777" w:rsidR="00B608C5" w:rsidRPr="00B608C5" w:rsidRDefault="00B608C5" w:rsidP="00B608C5">
      <w:pPr>
        <w:spacing w:after="240"/>
      </w:pPr>
      <w:r w:rsidRPr="00B608C5">
        <w:t>Electronic spamming employs electronic messaging technologies, notably spamming, to send messages to the same site repeatedly as card-body bg-light [21].</w:t>
      </w:r>
    </w:p>
    <w:p w14:paraId="199550EE" w14:textId="77777777" w:rsidR="003F5962" w:rsidRDefault="00B608C5" w:rsidP="00B608C5">
      <w:pPr>
        <w:spacing w:after="240"/>
      </w:pPr>
      <w:r w:rsidRPr="00B608C5">
        <w:t>A DNS Blackhole List or real-time Blackhole List records IP addresses that are most commonly used to communicate computer addresses or spamming-related networks.</w:t>
      </w:r>
    </w:p>
    <w:p w14:paraId="6873127B" w14:textId="403703B0" w:rsidR="00945EC5" w:rsidRPr="00945EC5" w:rsidRDefault="00945EC5" w:rsidP="00B608C5">
      <w:pPr>
        <w:spacing w:after="240"/>
      </w:pPr>
      <w:r w:rsidRPr="00E06523">
        <w:t>All Blacklists are available</w:t>
      </w:r>
      <w:r w:rsidRPr="00945EC5">
        <w:t xml:space="preserve"> </w:t>
      </w:r>
      <w:hyperlink r:id="rId68" w:history="1">
        <w:r w:rsidRPr="00945EC5">
          <w:rPr>
            <w:rStyle w:val="Hyperlink"/>
          </w:rPr>
          <w:t>here</w:t>
        </w:r>
      </w:hyperlink>
    </w:p>
    <w:p w14:paraId="2198DB24" w14:textId="77777777" w:rsidR="00945EC5" w:rsidRDefault="00945EC5" w:rsidP="00945EC5">
      <w:pPr>
        <w:pStyle w:val="11Normal02-SecondOnwardParagraph"/>
      </w:pPr>
    </w:p>
    <w:p w14:paraId="058BF71E" w14:textId="77777777" w:rsidR="00334BAE" w:rsidRDefault="00945EC5" w:rsidP="00885ACF">
      <w:pPr>
        <w:pStyle w:val="20Table-Contents-Center"/>
      </w:pPr>
      <w:r w:rsidRPr="00945EC5">
        <w:rPr>
          <w:noProof/>
        </w:rPr>
        <w:lastRenderedPageBreak/>
        <w:drawing>
          <wp:inline distT="0" distB="0" distL="0" distR="0" wp14:anchorId="24D4A74A" wp14:editId="0D228865">
            <wp:extent cx="4362450" cy="2600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7473" r="24" b="54731"/>
                    <a:stretch/>
                  </pic:blipFill>
                  <pic:spPr bwMode="auto">
                    <a:xfrm>
                      <a:off x="0" y="0"/>
                      <a:ext cx="4362450" cy="2600325"/>
                    </a:xfrm>
                    <a:prstGeom prst="rect">
                      <a:avLst/>
                    </a:prstGeom>
                    <a:ln>
                      <a:noFill/>
                    </a:ln>
                    <a:extLst>
                      <a:ext uri="{53640926-AAD7-44D8-BBD7-CCE9431645EC}">
                        <a14:shadowObscured xmlns:a14="http://schemas.microsoft.com/office/drawing/2010/main"/>
                      </a:ext>
                    </a:extLst>
                  </pic:spPr>
                </pic:pic>
              </a:graphicData>
            </a:graphic>
          </wp:inline>
        </w:drawing>
      </w:r>
    </w:p>
    <w:p w14:paraId="43DA5783" w14:textId="720E9B75" w:rsidR="00945EC5" w:rsidRPr="005819FA" w:rsidRDefault="00334BAE" w:rsidP="005A6AB1">
      <w:pPr>
        <w:pStyle w:val="15aCaption-Center"/>
      </w:pPr>
      <w:bookmarkStart w:id="176" w:name="_Toc74296462"/>
      <w:r>
        <w:t xml:space="preserve">Figure </w:t>
      </w:r>
      <w:r w:rsidR="00B5445D">
        <w:fldChar w:fldCharType="begin"/>
      </w:r>
      <w:r w:rsidR="00B5445D">
        <w:instrText xml:space="preserve"> SEQ Figure \* ARABIC </w:instrText>
      </w:r>
      <w:r w:rsidR="00B5445D">
        <w:fldChar w:fldCharType="separate"/>
      </w:r>
      <w:r w:rsidR="00556864">
        <w:rPr>
          <w:noProof/>
        </w:rPr>
        <w:t>46</w:t>
      </w:r>
      <w:r w:rsidR="00B5445D">
        <w:rPr>
          <w:noProof/>
        </w:rPr>
        <w:fldChar w:fldCharType="end"/>
      </w:r>
      <w:r>
        <w:t>: Attack Logs</w:t>
      </w:r>
      <w:bookmarkEnd w:id="176"/>
    </w:p>
    <w:p w14:paraId="2A5C0F8A" w14:textId="77777777" w:rsidR="00945EC5" w:rsidRPr="00945EC5" w:rsidRDefault="00945EC5" w:rsidP="00945EC5">
      <w:pPr>
        <w:spacing w:after="240"/>
      </w:pPr>
      <w:r>
        <w:t xml:space="preserve">This is the </w:t>
      </w:r>
      <w:r w:rsidRPr="00945EC5">
        <w:t>attack logs from attackers.</w:t>
      </w:r>
    </w:p>
    <w:p w14:paraId="52A4DFC1" w14:textId="77777777" w:rsidR="00945EC5" w:rsidRPr="00945EC5" w:rsidRDefault="00945EC5" w:rsidP="00945EC5">
      <w:pPr>
        <w:pStyle w:val="10Normal01-FirstParagraph"/>
        <w:rPr>
          <w:lang w:val="ms-MY"/>
        </w:rPr>
      </w:pPr>
    </w:p>
    <w:p w14:paraId="48F95374" w14:textId="6FDD7CA3" w:rsidR="00F877CF" w:rsidRDefault="00F877CF">
      <w:pPr>
        <w:pStyle w:val="09bLevel02"/>
      </w:pPr>
      <w:bookmarkStart w:id="177" w:name="_Toc74296395"/>
      <w:r>
        <w:t>Summary</w:t>
      </w:r>
      <w:bookmarkEnd w:id="177"/>
    </w:p>
    <w:p w14:paraId="1F036111" w14:textId="0F4548EE" w:rsidR="00C72D5A" w:rsidRDefault="00F877CF" w:rsidP="00F877CF">
      <w:pPr>
        <w:pStyle w:val="10Normal01-FirstParagraph"/>
        <w:rPr>
          <w:lang w:val="ms-MY"/>
        </w:rPr>
      </w:pPr>
      <w:r w:rsidRPr="00F877CF">
        <w:rPr>
          <w:lang w:val="ms-MY"/>
        </w:rPr>
        <w:t>This chapter reveals the Fundamental analysis and design of several vital elements. At the same time, it presents the most important diagrams of the system in the proper way.</w:t>
      </w:r>
    </w:p>
    <w:p w14:paraId="72A06B67" w14:textId="05071AE6" w:rsidR="00F877CF" w:rsidRPr="00C72D5A" w:rsidRDefault="00C72D5A" w:rsidP="00C72D5A">
      <w:pPr>
        <w:pStyle w:val="11Normal02-SecondOnwardParagraph"/>
        <w:rPr>
          <w:rFonts w:cs="Times New Roman"/>
          <w:lang w:val="ms-MY"/>
        </w:rPr>
      </w:pPr>
      <w:r>
        <w:rPr>
          <w:lang w:val="ms-MY"/>
        </w:rPr>
        <w:br w:type="page"/>
      </w:r>
    </w:p>
    <w:p w14:paraId="0CAB90CD" w14:textId="77777777" w:rsidR="001E3E3D" w:rsidRPr="001E3E3D" w:rsidRDefault="001E3E3D" w:rsidP="009479B6">
      <w:pPr>
        <w:pStyle w:val="09aLevel01"/>
      </w:pPr>
      <w:r w:rsidRPr="001E3E3D">
        <w:lastRenderedPageBreak/>
        <w:br/>
      </w:r>
      <w:r w:rsidRPr="001E3E3D">
        <w:br/>
      </w:r>
      <w:r w:rsidRPr="001E3E3D">
        <w:br/>
      </w:r>
      <w:bookmarkStart w:id="178" w:name="_Toc419666896"/>
      <w:bookmarkStart w:id="179" w:name="_Toc74296396"/>
      <w:bookmarkEnd w:id="178"/>
      <w:r w:rsidRPr="001E3E3D">
        <w:t>Results and Discussion</w:t>
      </w:r>
      <w:bookmarkEnd w:id="179"/>
    </w:p>
    <w:p w14:paraId="0222DBB6" w14:textId="57D9B8E8" w:rsidR="001E3E3D" w:rsidRDefault="00D57055" w:rsidP="00B53C53">
      <w:pPr>
        <w:pStyle w:val="09bLevel02"/>
      </w:pPr>
      <w:bookmarkStart w:id="180" w:name="_Toc74296397"/>
      <w:bookmarkStart w:id="181" w:name="_Toc417154786"/>
      <w:bookmarkStart w:id="182" w:name="_Toc417155931"/>
      <w:bookmarkStart w:id="183" w:name="_Toc417155974"/>
      <w:bookmarkStart w:id="184" w:name="_Toc417156207"/>
      <w:bookmarkStart w:id="185" w:name="_Toc417158916"/>
      <w:bookmarkStart w:id="186" w:name="_Toc417160858"/>
      <w:bookmarkStart w:id="187" w:name="_Toc417160910"/>
      <w:bookmarkStart w:id="188" w:name="_Toc417244226"/>
      <w:bookmarkStart w:id="189" w:name="_Toc418016064"/>
      <w:bookmarkStart w:id="190" w:name="_Toc418108622"/>
      <w:r w:rsidRPr="00D57055">
        <w:t>Introduction</w:t>
      </w:r>
      <w:bookmarkEnd w:id="180"/>
      <w:r w:rsidRPr="00D57055">
        <w:t xml:space="preserve"> </w:t>
      </w:r>
    </w:p>
    <w:p w14:paraId="569791C5" w14:textId="1EA47152" w:rsidR="00B53C53" w:rsidRPr="00B53C53" w:rsidRDefault="00B53C53" w:rsidP="00B53C53">
      <w:pPr>
        <w:pStyle w:val="10Normal01-FirstParagraph"/>
        <w:rPr>
          <w:lang w:val="ms-MY"/>
        </w:rPr>
      </w:pPr>
      <w:r w:rsidRPr="00B53C53">
        <w:rPr>
          <w:lang w:val="ms-MY"/>
        </w:rPr>
        <w:t>This chapter reveals the result of the project. Which meets the goals properly.</w:t>
      </w:r>
    </w:p>
    <w:p w14:paraId="0E5396FC" w14:textId="3505E0C8" w:rsidR="001E3E3D" w:rsidRDefault="00023FC1" w:rsidP="008E7E05">
      <w:pPr>
        <w:pStyle w:val="09bLevel02"/>
      </w:pPr>
      <w:bookmarkStart w:id="191" w:name="_Toc74296398"/>
      <w:r>
        <w:t>Results</w:t>
      </w:r>
      <w:bookmarkEnd w:id="191"/>
      <w:r>
        <w:t xml:space="preserve"> </w:t>
      </w:r>
    </w:p>
    <w:p w14:paraId="2BE8FB1C" w14:textId="330946D8" w:rsidR="00AF59AA" w:rsidRDefault="00AF59AA" w:rsidP="00AF59AA">
      <w:pPr>
        <w:pStyle w:val="List"/>
        <w:spacing w:after="240"/>
      </w:pPr>
      <w:r>
        <w:t xml:space="preserve">a) </w:t>
      </w:r>
      <w:r w:rsidRPr="00AF59AA">
        <w:t>Perfectly worked in every web application Successfully</w:t>
      </w:r>
    </w:p>
    <w:p w14:paraId="3CEC3422" w14:textId="3B9F90FD" w:rsidR="00AF59AA" w:rsidRDefault="00AF59AA" w:rsidP="00AF59AA">
      <w:pPr>
        <w:pStyle w:val="List"/>
        <w:spacing w:after="240"/>
      </w:pPr>
      <w:r>
        <w:t>b) B</w:t>
      </w:r>
      <w:r w:rsidRPr="00AF59AA">
        <w:t xml:space="preserve">locked malicious HTTP requests </w:t>
      </w:r>
    </w:p>
    <w:p w14:paraId="1ECB2290" w14:textId="531014A4" w:rsidR="00AF59AA" w:rsidRDefault="00AF59AA" w:rsidP="00AF59AA">
      <w:pPr>
        <w:pStyle w:val="List"/>
        <w:spacing w:after="240"/>
      </w:pPr>
      <w:r>
        <w:t xml:space="preserve">c) </w:t>
      </w:r>
      <w:r w:rsidRPr="00AF59AA">
        <w:t xml:space="preserve">Recognized normal HTTP requests </w:t>
      </w:r>
    </w:p>
    <w:p w14:paraId="3D8D2AB4" w14:textId="5DE598DF" w:rsidR="0012409B" w:rsidRPr="0012409B" w:rsidRDefault="00AF59AA" w:rsidP="00AF59AA">
      <w:pPr>
        <w:pStyle w:val="List"/>
        <w:spacing w:after="240"/>
      </w:pPr>
      <w:r>
        <w:t xml:space="preserve">d) </w:t>
      </w:r>
      <w:r w:rsidRPr="00AF59AA">
        <w:t>Detected Zero-Day attacks and exploits.</w:t>
      </w:r>
    </w:p>
    <w:p w14:paraId="448E7E13" w14:textId="0B51C355" w:rsidR="001E3E3D" w:rsidRDefault="001E3E3D" w:rsidP="008E7E05">
      <w:pPr>
        <w:pStyle w:val="09cLevel03"/>
      </w:pPr>
      <w:bookmarkStart w:id="192" w:name="_Toc74296399"/>
      <w:r w:rsidRPr="008E7E05">
        <w:t>General</w:t>
      </w:r>
      <w:bookmarkEnd w:id="192"/>
    </w:p>
    <w:p w14:paraId="4A614307" w14:textId="0B7D05E7" w:rsidR="008E7E05" w:rsidRPr="00C030FB" w:rsidRDefault="0096654B" w:rsidP="0096654B">
      <w:pPr>
        <w:pStyle w:val="10Normal01-FirstParagraph"/>
      </w:pPr>
      <w:r w:rsidRPr="0096654B">
        <w:t>Finally, we have implemented our WAF (Web Application Firewall) on a cloud server. Then, to test its ability, we integrated it with other web applications also. Our WAF has successfully worked in every web application and blocked all of the malicious HTTP requests. It has successfully recognized all the normal HTTP requests and allowed them to pass through. Apart from it, Intelligent Pattern Recognition can also detect all the unknown and Zero-Day attacks and exploits. The proper detection rate is 100%.</w:t>
      </w:r>
    </w:p>
    <w:p w14:paraId="3C2A0F24" w14:textId="3E976B02" w:rsidR="001E3E3D" w:rsidRDefault="00023FC1" w:rsidP="00023FC1">
      <w:pPr>
        <w:pStyle w:val="09bLevel02"/>
      </w:pPr>
      <w:bookmarkStart w:id="193" w:name="_Toc74296400"/>
      <w:r w:rsidRPr="00023FC1">
        <w:t>Discussions</w:t>
      </w:r>
      <w:bookmarkEnd w:id="193"/>
    </w:p>
    <w:p w14:paraId="51F0F2AF" w14:textId="1A26509E" w:rsidR="00C72D5A" w:rsidRDefault="0084253F" w:rsidP="00023FC1">
      <w:pPr>
        <w:pStyle w:val="10Normal01-FirstParagraph"/>
        <w:rPr>
          <w:lang w:val="ms-MY"/>
        </w:rPr>
      </w:pPr>
      <w:r w:rsidRPr="0084253F">
        <w:rPr>
          <w:lang w:val="ms-MY"/>
        </w:rPr>
        <w:t>After analyzing all the tests, we can clearly see that the WAF has passed in all the testing. It has also detected all the malicious requests and has been able to block all of them. The WAF has the ability to approve normal HTTP requests to get through. If the client application is likely to face SQL, XSS, RFL/LFI, or any other kind of attack, our WAF will be able to provide very effective security. The success rate of blocking any kind of malicious request and distinguishing it from normal requests is 100%.</w:t>
      </w:r>
    </w:p>
    <w:bookmarkEnd w:id="181"/>
    <w:bookmarkEnd w:id="182"/>
    <w:bookmarkEnd w:id="183"/>
    <w:bookmarkEnd w:id="184"/>
    <w:bookmarkEnd w:id="185"/>
    <w:bookmarkEnd w:id="186"/>
    <w:bookmarkEnd w:id="187"/>
    <w:bookmarkEnd w:id="188"/>
    <w:bookmarkEnd w:id="189"/>
    <w:bookmarkEnd w:id="190"/>
    <w:p w14:paraId="64FEFDBE" w14:textId="31F86FE7" w:rsidR="001E3E3D" w:rsidRPr="001E3E3D" w:rsidRDefault="001E3E3D" w:rsidP="009479B6">
      <w:pPr>
        <w:pStyle w:val="09aLevel01"/>
      </w:pPr>
      <w:r w:rsidRPr="001E3E3D">
        <w:lastRenderedPageBreak/>
        <w:br/>
      </w:r>
      <w:r w:rsidRPr="001E3E3D">
        <w:br/>
      </w:r>
      <w:r w:rsidRPr="001E3E3D">
        <w:br/>
      </w:r>
      <w:bookmarkStart w:id="194" w:name="_Toc419666901"/>
      <w:bookmarkStart w:id="195" w:name="_Toc74296401"/>
      <w:bookmarkEnd w:id="194"/>
      <w:r w:rsidRPr="001E3E3D">
        <w:t>Conclusion and Future Works</w:t>
      </w:r>
      <w:bookmarkEnd w:id="195"/>
      <w:r w:rsidRPr="001E3E3D">
        <w:t xml:space="preserve"> </w:t>
      </w:r>
    </w:p>
    <w:p w14:paraId="27D7C466" w14:textId="02CB854E" w:rsidR="001E3E3D" w:rsidRDefault="00C17C55" w:rsidP="008E7E05">
      <w:pPr>
        <w:pStyle w:val="09bLevel02"/>
      </w:pPr>
      <w:bookmarkStart w:id="196" w:name="_Toc74296402"/>
      <w:r w:rsidRPr="00C17C55">
        <w:t>Conclusion</w:t>
      </w:r>
      <w:bookmarkEnd w:id="196"/>
    </w:p>
    <w:p w14:paraId="2AE3B077" w14:textId="77777777" w:rsidR="00E50A58" w:rsidRPr="00E50A58" w:rsidRDefault="0084253F" w:rsidP="009A5CAD">
      <w:pPr>
        <w:pStyle w:val="10Normal01-FirstParagraph"/>
      </w:pPr>
      <w:r w:rsidRPr="0084253F">
        <w:rPr>
          <w:lang w:val="ms-MY"/>
        </w:rPr>
        <w:t xml:space="preserve">Our goal was to create an intelligent WAF that will prevent security attacks by detecting and blocking the web app's vulnerabilities. </w:t>
      </w:r>
      <w:r w:rsidR="00E50A58" w:rsidRPr="00E50A58">
        <w:t>We examined the performance of our Web Applications Firewall with several test sets, including hostile and benign traffic. Our goal was to test how efficient our WAF is and whether it is a feasible alternative to commercial solutions.</w:t>
      </w:r>
    </w:p>
    <w:p w14:paraId="7BF58092" w14:textId="77777777" w:rsidR="00E50A58" w:rsidRPr="00E50A58" w:rsidRDefault="00E50A58" w:rsidP="009A5CAD">
      <w:pPr>
        <w:pStyle w:val="11Normal02-SecondOnwardParagraph"/>
      </w:pPr>
      <w:r w:rsidRPr="00E50A58">
        <w:t>These objectives have been met by the present application. We had closely followed the specs and improved some of the features when it was necessary. The aims reached have formed the foundation of the application and this project. The construction of this web application was tough and rewarding.</w:t>
      </w:r>
    </w:p>
    <w:p w14:paraId="4907068B" w14:textId="14525BD9" w:rsidR="00256C37" w:rsidRDefault="00256C37" w:rsidP="000211DF">
      <w:pPr>
        <w:pStyle w:val="09bLevel02"/>
      </w:pPr>
      <w:bookmarkStart w:id="197" w:name="_Toc74296403"/>
      <w:r w:rsidRPr="00256C37">
        <w:t>Contribution of this thesis</w:t>
      </w:r>
      <w:bookmarkEnd w:id="197"/>
    </w:p>
    <w:p w14:paraId="3F87D802" w14:textId="77777777" w:rsidR="00B14EEF" w:rsidRPr="009A5CAD" w:rsidRDefault="00B14EEF" w:rsidP="009A5CAD">
      <w:pPr>
        <w:pStyle w:val="10Normal01-FirstParagraph"/>
      </w:pPr>
      <w:r w:rsidRPr="009A5CAD">
        <w:t>The major contributions in the project are:</w:t>
      </w:r>
    </w:p>
    <w:p w14:paraId="5976A768" w14:textId="0CD83D27" w:rsidR="00B14EEF" w:rsidRPr="009A5CAD" w:rsidRDefault="009A5CAD" w:rsidP="009A5CAD">
      <w:pPr>
        <w:pStyle w:val="10Normal01-FirstParagraph"/>
      </w:pPr>
      <w:r w:rsidRPr="009A5CAD">
        <w:t>Firstly, we</w:t>
      </w:r>
      <w:r w:rsidR="00B14EEF" w:rsidRPr="009A5CAD">
        <w:t xml:space="preserve"> have covered all the OWASP Top Ten Web Application vulnerabilities.</w:t>
      </w:r>
    </w:p>
    <w:p w14:paraId="08781953" w14:textId="3F3E1B46" w:rsidR="00B14EEF" w:rsidRPr="009A5CAD" w:rsidRDefault="009A5CAD" w:rsidP="009A5CAD">
      <w:pPr>
        <w:pStyle w:val="10Normal01-FirstParagraph"/>
      </w:pPr>
      <w:r w:rsidRPr="009A5CAD">
        <w:t>Secondly, our</w:t>
      </w:r>
      <w:r w:rsidR="00B14EEF" w:rsidRPr="009A5CAD">
        <w:t xml:space="preserve"> WAF has Intelligent Pattern Recognition which detects Unknown and Zero-Day Attacks and Exploits.</w:t>
      </w:r>
    </w:p>
    <w:p w14:paraId="730B2475" w14:textId="026D425B" w:rsidR="00256C37" w:rsidRDefault="00256C37" w:rsidP="00256C37">
      <w:pPr>
        <w:pStyle w:val="09bLevel02"/>
      </w:pPr>
      <w:bookmarkStart w:id="198" w:name="_Toc74296404"/>
      <w:r w:rsidRPr="00256C37">
        <w:t>Future works</w:t>
      </w:r>
      <w:bookmarkEnd w:id="198"/>
    </w:p>
    <w:p w14:paraId="28D49927" w14:textId="01BE7347" w:rsidR="00B14EEF" w:rsidRPr="00B14EEF" w:rsidRDefault="00B14EEF" w:rsidP="009A5CAD">
      <w:pPr>
        <w:pStyle w:val="10Normal01-FirstParagraph"/>
      </w:pPr>
      <w:r w:rsidRPr="00B14EEF">
        <w:t>Some aspects of the present research work can be further investigated and improved. Based on the literature reviews and studies conducted in this thesis, the following recommendations are proposed:</w:t>
      </w:r>
    </w:p>
    <w:p w14:paraId="609CD9AB" w14:textId="77777777" w:rsidR="00B14EEF" w:rsidRPr="00B14EEF" w:rsidRDefault="00B14EEF" w:rsidP="009A5CAD">
      <w:pPr>
        <w:pStyle w:val="09cLevel03"/>
      </w:pPr>
      <w:bookmarkStart w:id="199" w:name="_Toc74296405"/>
      <w:r w:rsidRPr="00B14EEF">
        <w:lastRenderedPageBreak/>
        <w:t>Limitations:</w:t>
      </w:r>
      <w:bookmarkEnd w:id="199"/>
    </w:p>
    <w:p w14:paraId="7C574DD5" w14:textId="77777777" w:rsidR="00B14EEF" w:rsidRPr="00B14EEF" w:rsidRDefault="00B14EEF" w:rsidP="00B14EEF">
      <w:pPr>
        <w:pStyle w:val="11Normal02-SecondOnwardParagraph"/>
      </w:pPr>
      <w:r w:rsidRPr="00B14EEF">
        <w:t>1)</w:t>
      </w:r>
      <w:r w:rsidRPr="00B14EEF">
        <w:tab/>
        <w:t>Currently working only for web apps developed using PHP</w:t>
      </w:r>
    </w:p>
    <w:p w14:paraId="3C51E6FB" w14:textId="77777777" w:rsidR="00B14EEF" w:rsidRPr="00B14EEF" w:rsidRDefault="00B14EEF" w:rsidP="00B14EEF">
      <w:pPr>
        <w:pStyle w:val="11Normal02-SecondOnwardParagraph"/>
      </w:pPr>
      <w:r w:rsidRPr="00B14EEF">
        <w:t>2)</w:t>
      </w:r>
      <w:r w:rsidRPr="00B14EEF">
        <w:tab/>
        <w:t>Does not provide quality protections for DDoS attacks</w:t>
      </w:r>
    </w:p>
    <w:p w14:paraId="2D16F5BD" w14:textId="77777777" w:rsidR="00B14EEF" w:rsidRPr="00B14EEF" w:rsidRDefault="00B14EEF" w:rsidP="00B14EEF">
      <w:pPr>
        <w:pStyle w:val="11Normal02-SecondOnwardParagraph"/>
      </w:pPr>
      <w:r w:rsidRPr="00B14EEF">
        <w:t>3)</w:t>
      </w:r>
      <w:r w:rsidRPr="00B14EEF">
        <w:tab/>
        <w:t>It requires installation for every server individually</w:t>
      </w:r>
    </w:p>
    <w:p w14:paraId="64DE233B" w14:textId="77777777" w:rsidR="00B14EEF" w:rsidRPr="00B14EEF" w:rsidRDefault="00B14EEF" w:rsidP="00B14EEF">
      <w:pPr>
        <w:pStyle w:val="11Normal02-SecondOnwardParagraph"/>
      </w:pPr>
    </w:p>
    <w:p w14:paraId="38FA8AE4" w14:textId="3FE90E38" w:rsidR="00B14EEF" w:rsidRPr="00B14EEF" w:rsidRDefault="00B14EEF" w:rsidP="009A5CAD">
      <w:pPr>
        <w:pStyle w:val="09cLevel03"/>
      </w:pPr>
      <w:bookmarkStart w:id="200" w:name="_Toc74296406"/>
      <w:r w:rsidRPr="00B14EEF">
        <w:t>Future Works</w:t>
      </w:r>
      <w:r w:rsidR="00776D16">
        <w:t xml:space="preserve"> of the project</w:t>
      </w:r>
      <w:r w:rsidRPr="00B14EEF">
        <w:t>:</w:t>
      </w:r>
      <w:bookmarkEnd w:id="200"/>
    </w:p>
    <w:p w14:paraId="5B71CD5E" w14:textId="547424AB" w:rsidR="0057168A" w:rsidRPr="00DB4101" w:rsidRDefault="00733DB4" w:rsidP="0057168A">
      <w:pPr>
        <w:pStyle w:val="11Normal02-SecondOnwardParagraph"/>
        <w:sectPr w:rsidR="0057168A" w:rsidRPr="00DB4101" w:rsidSect="00182955">
          <w:headerReference w:type="first" r:id="rId70"/>
          <w:footnotePr>
            <w:numRestart w:val="eachSect"/>
          </w:footnotePr>
          <w:pgSz w:w="11900" w:h="16840" w:code="9"/>
          <w:pgMar w:top="1701" w:right="1418" w:bottom="1418" w:left="2155" w:header="851" w:footer="850" w:gutter="0"/>
          <w:cols w:space="708"/>
          <w:titlePg/>
          <w:docGrid w:linePitch="360"/>
        </w:sectPr>
      </w:pPr>
      <w:r>
        <w:t>1)</w:t>
      </w:r>
      <w:r>
        <w:tab/>
      </w:r>
      <w:r w:rsidR="00B14EEF" w:rsidRPr="00B14EEF">
        <w:t>Upgrading the WAF to API so that it will be suitable for other programming languages</w:t>
      </w:r>
      <w:r w:rsidR="00B36215">
        <w:t>.</w:t>
      </w:r>
    </w:p>
    <w:p w14:paraId="240AD447" w14:textId="77777777" w:rsidR="001E3E3D" w:rsidRPr="001E3E3D" w:rsidRDefault="001E3E3D" w:rsidP="00563748">
      <w:pPr>
        <w:pStyle w:val="24aReference-Title"/>
      </w:pPr>
      <w:bookmarkStart w:id="201" w:name="_Toc74296407"/>
      <w:r w:rsidRPr="001E3E3D">
        <w:lastRenderedPageBreak/>
        <w:t>References</w:t>
      </w:r>
      <w:bookmarkEnd w:id="201"/>
    </w:p>
    <w:p w14:paraId="199B385F" w14:textId="77777777" w:rsidR="002A26C1" w:rsidRPr="002A26C1" w:rsidRDefault="002A26C1" w:rsidP="002A26C1">
      <w:pPr>
        <w:spacing w:after="240"/>
        <w:rPr>
          <w:lang w:bidi="bn-BD"/>
        </w:rPr>
      </w:pPr>
      <w:r w:rsidRPr="002A26C1">
        <w:rPr>
          <w:lang w:bidi="bn-BD"/>
        </w:rPr>
        <w:fldChar w:fldCharType="begin"/>
      </w:r>
      <w:r w:rsidRPr="002A26C1">
        <w:rPr>
          <w:lang w:bidi="bn-BD"/>
        </w:rPr>
        <w:instrText xml:space="preserve"> ADDIN EN.REFLIST </w:instrText>
      </w:r>
      <w:r w:rsidRPr="002A26C1">
        <w:rPr>
          <w:lang w:bidi="bn-BD"/>
        </w:rPr>
        <w:fldChar w:fldCharType="separate"/>
      </w:r>
      <w:bookmarkStart w:id="202" w:name="_ENREF_1"/>
      <w:r w:rsidRPr="002A26C1">
        <w:rPr>
          <w:lang w:bidi="bn-BD"/>
        </w:rPr>
        <w:t>[1]</w:t>
      </w:r>
      <w:r w:rsidRPr="002A26C1">
        <w:rPr>
          <w:lang w:bidi="bn-BD"/>
        </w:rPr>
        <w:tab/>
        <w:t>A. M. Hasan, D. T. Meva, A. K. Roy, and J. Doshi, "Perusal of web application security approach," in 2017 International Conference on Intelligent Communication and Computational Techniques (ICCT), 2017, pp. 90-95.</w:t>
      </w:r>
      <w:bookmarkEnd w:id="202"/>
    </w:p>
    <w:p w14:paraId="72CE6641" w14:textId="77777777" w:rsidR="002A26C1" w:rsidRPr="002A26C1" w:rsidRDefault="002A26C1" w:rsidP="002A26C1">
      <w:pPr>
        <w:spacing w:after="240"/>
        <w:rPr>
          <w:lang w:bidi="bn-BD"/>
        </w:rPr>
      </w:pPr>
      <w:bookmarkStart w:id="203" w:name="_ENREF_2"/>
      <w:r w:rsidRPr="002A26C1">
        <w:rPr>
          <w:lang w:bidi="bn-BD"/>
        </w:rPr>
        <w:t>[2]</w:t>
      </w:r>
      <w:r w:rsidRPr="002A26C1">
        <w:rPr>
          <w:lang w:bidi="bn-BD"/>
        </w:rPr>
        <w:tab/>
        <w:t>"The State of Web Application Security," 2011.</w:t>
      </w:r>
      <w:bookmarkEnd w:id="203"/>
    </w:p>
    <w:p w14:paraId="7335D255" w14:textId="77777777" w:rsidR="002A26C1" w:rsidRPr="002A26C1" w:rsidRDefault="002A26C1" w:rsidP="002A26C1">
      <w:pPr>
        <w:spacing w:after="240"/>
        <w:rPr>
          <w:lang w:bidi="bn-BD"/>
        </w:rPr>
      </w:pPr>
      <w:bookmarkStart w:id="204" w:name="_ENREF_3"/>
      <w:r w:rsidRPr="002A26C1">
        <w:rPr>
          <w:lang w:bidi="bn-BD"/>
        </w:rPr>
        <w:t>[3]</w:t>
      </w:r>
      <w:r w:rsidRPr="002A26C1">
        <w:rPr>
          <w:lang w:bidi="bn-BD"/>
        </w:rPr>
        <w:tab/>
        <w:t>M. Sharma, A. Tandon, S. Narayan, and B. Bhushan, "Classification and analysis of security attacks in WSNs and IEEE 802.15. 4 standards: A survey," in 2017 3rd International Conference on Advances in Computing, Communication &amp; Automation (ICACCA)(Fall), 2017, pp. 1-5.</w:t>
      </w:r>
      <w:bookmarkEnd w:id="204"/>
    </w:p>
    <w:p w14:paraId="72D2F77E" w14:textId="77777777" w:rsidR="002A26C1" w:rsidRPr="002A26C1" w:rsidRDefault="002A26C1" w:rsidP="002A26C1">
      <w:pPr>
        <w:spacing w:after="240"/>
        <w:rPr>
          <w:lang w:bidi="bn-BD"/>
        </w:rPr>
      </w:pPr>
      <w:bookmarkStart w:id="205" w:name="_ENREF_4"/>
      <w:r w:rsidRPr="002A26C1">
        <w:rPr>
          <w:lang w:bidi="bn-BD"/>
        </w:rPr>
        <w:t>[4]</w:t>
      </w:r>
      <w:r w:rsidRPr="002A26C1">
        <w:rPr>
          <w:lang w:bidi="bn-BD"/>
        </w:rPr>
        <w:tab/>
        <w:t>"Microsoft Security Intelligence Report," 2018.</w:t>
      </w:r>
      <w:bookmarkEnd w:id="205"/>
    </w:p>
    <w:p w14:paraId="226D9D47" w14:textId="77777777" w:rsidR="002A26C1" w:rsidRPr="002A26C1" w:rsidRDefault="002A26C1" w:rsidP="002A26C1">
      <w:pPr>
        <w:spacing w:after="240"/>
        <w:rPr>
          <w:lang w:bidi="bn-BD"/>
        </w:rPr>
      </w:pPr>
      <w:bookmarkStart w:id="206" w:name="_ENREF_5"/>
      <w:r w:rsidRPr="002A26C1">
        <w:rPr>
          <w:lang w:bidi="bn-BD"/>
        </w:rPr>
        <w:t>[5]</w:t>
      </w:r>
      <w:r w:rsidRPr="002A26C1">
        <w:rPr>
          <w:lang w:bidi="bn-BD"/>
        </w:rPr>
        <w:tab/>
        <w:t>M. T. B. IVCM156308, "A COMPARATIVE ANALYSIS OF HEALTHCARE SYSTEM IOT AND INDUSTRIAL SCADA IOT FOR CYBERTERRORISM."</w:t>
      </w:r>
      <w:bookmarkEnd w:id="206"/>
    </w:p>
    <w:p w14:paraId="6237740C" w14:textId="77777777" w:rsidR="002A26C1" w:rsidRPr="002A26C1" w:rsidRDefault="002A26C1" w:rsidP="002A26C1">
      <w:pPr>
        <w:spacing w:after="240"/>
        <w:rPr>
          <w:lang w:bidi="bn-BD"/>
        </w:rPr>
      </w:pPr>
      <w:bookmarkStart w:id="207" w:name="_ENREF_6"/>
      <w:r w:rsidRPr="002A26C1">
        <w:rPr>
          <w:lang w:bidi="bn-BD"/>
        </w:rPr>
        <w:t>[6]</w:t>
      </w:r>
      <w:r w:rsidRPr="002A26C1">
        <w:rPr>
          <w:lang w:bidi="bn-BD"/>
        </w:rPr>
        <w:tab/>
        <w:t>A. Vernotte, F. Dadeau, F. Lebeau, B. Legeard, F. Peureux, and F. Piat, "Efficient detection of multi-step cross-site scripting vulnerabilities," in International Conference on Information Systems Security, 2014, pp. 358-377.</w:t>
      </w:r>
      <w:bookmarkEnd w:id="207"/>
    </w:p>
    <w:p w14:paraId="046BE69A" w14:textId="77777777" w:rsidR="002A26C1" w:rsidRPr="002A26C1" w:rsidRDefault="002A26C1" w:rsidP="002A26C1">
      <w:pPr>
        <w:spacing w:after="240"/>
        <w:rPr>
          <w:lang w:bidi="bn-BD"/>
        </w:rPr>
      </w:pPr>
      <w:bookmarkStart w:id="208" w:name="_ENREF_7"/>
      <w:r w:rsidRPr="002A26C1">
        <w:rPr>
          <w:lang w:bidi="bn-BD"/>
        </w:rPr>
        <w:t>[7]</w:t>
      </w:r>
      <w:r w:rsidRPr="002A26C1">
        <w:rPr>
          <w:lang w:bidi="bn-BD"/>
        </w:rPr>
        <w:tab/>
        <w:t>J. J. Stephan, S. D. Mohammed, and M. K. Abbas, "Neural network approach to web application protection," International Journal of Information and Education Technology, vol. 5, p. 150, 2015.</w:t>
      </w:r>
      <w:bookmarkEnd w:id="208"/>
    </w:p>
    <w:p w14:paraId="3A7A472F" w14:textId="77777777" w:rsidR="002A26C1" w:rsidRPr="002A26C1" w:rsidRDefault="002A26C1" w:rsidP="002A26C1">
      <w:pPr>
        <w:spacing w:after="240"/>
        <w:rPr>
          <w:lang w:bidi="bn-BD"/>
        </w:rPr>
      </w:pPr>
      <w:bookmarkStart w:id="209" w:name="_ENREF_8"/>
      <w:r w:rsidRPr="002A26C1">
        <w:rPr>
          <w:lang w:bidi="bn-BD"/>
        </w:rPr>
        <w:t>[8]</w:t>
      </w:r>
      <w:r w:rsidRPr="002A26C1">
        <w:rPr>
          <w:lang w:bidi="bn-BD"/>
        </w:rPr>
        <w:tab/>
        <w:t>M. Ahmed and A. S. B. Ullah, "False data injection attacks in healthcare," in Australasian Conference on Data Mining, 2017, pp. 192-202.</w:t>
      </w:r>
      <w:bookmarkEnd w:id="209"/>
    </w:p>
    <w:p w14:paraId="0009BA7B" w14:textId="77777777" w:rsidR="002A26C1" w:rsidRPr="002A26C1" w:rsidRDefault="002A26C1" w:rsidP="002A26C1">
      <w:pPr>
        <w:spacing w:after="240"/>
        <w:rPr>
          <w:lang w:bidi="bn-BD"/>
        </w:rPr>
      </w:pPr>
      <w:bookmarkStart w:id="210" w:name="_ENREF_9"/>
      <w:r w:rsidRPr="002A26C1">
        <w:rPr>
          <w:lang w:bidi="bn-BD"/>
        </w:rPr>
        <w:t>[9]</w:t>
      </w:r>
      <w:r w:rsidRPr="002A26C1">
        <w:rPr>
          <w:lang w:bidi="bn-BD"/>
        </w:rPr>
        <w:tab/>
        <w:t>A. Sharma, A. Singh, N. Sharma, I. Kaushik, and B. Bhushan, "Security countermeasures in web based application," in 2019 2nd International Conference on Intelligent Computing, Instrumentation and Control Technologies (ICICICT), 2019, pp. 1236-1241.</w:t>
      </w:r>
      <w:bookmarkEnd w:id="210"/>
    </w:p>
    <w:p w14:paraId="1043C373" w14:textId="77777777" w:rsidR="002A26C1" w:rsidRPr="002A26C1" w:rsidRDefault="002A26C1" w:rsidP="002A26C1">
      <w:pPr>
        <w:spacing w:after="240"/>
        <w:rPr>
          <w:lang w:bidi="bn-BD"/>
        </w:rPr>
      </w:pPr>
      <w:bookmarkStart w:id="211" w:name="_ENREF_10"/>
      <w:r w:rsidRPr="002A26C1">
        <w:rPr>
          <w:lang w:bidi="bn-BD"/>
        </w:rPr>
        <w:t>[10]</w:t>
      </w:r>
      <w:r w:rsidRPr="002A26C1">
        <w:rPr>
          <w:lang w:bidi="bn-BD"/>
        </w:rPr>
        <w:tab/>
        <w:t>H. S. Lallie, L. A. Shepherd, J. R. Nurse, A. Erola, G. Epiphaniou, C. Maple, et al., "Cyber security in the age of covid-19: A timeline and analysis of cyber-crime and cyber-attacks during the pandemic," arXiv preprint arXiv:2006.11929, 2020.</w:t>
      </w:r>
      <w:bookmarkEnd w:id="211"/>
    </w:p>
    <w:p w14:paraId="12ADC030" w14:textId="77777777" w:rsidR="002A26C1" w:rsidRPr="002A26C1" w:rsidRDefault="002A26C1" w:rsidP="002A26C1">
      <w:pPr>
        <w:spacing w:after="240"/>
        <w:rPr>
          <w:lang w:bidi="bn-BD"/>
        </w:rPr>
      </w:pPr>
      <w:bookmarkStart w:id="212" w:name="_ENREF_11"/>
      <w:r w:rsidRPr="002A26C1">
        <w:rPr>
          <w:lang w:bidi="bn-BD"/>
        </w:rPr>
        <w:t>[11]</w:t>
      </w:r>
      <w:r w:rsidRPr="002A26C1">
        <w:rPr>
          <w:lang w:bidi="bn-BD"/>
        </w:rPr>
        <w:tab/>
        <w:t>C. Ventures, "2019 official annual cybercrime report," 2019.</w:t>
      </w:r>
      <w:bookmarkEnd w:id="212"/>
    </w:p>
    <w:p w14:paraId="2EB2B56B" w14:textId="77777777" w:rsidR="002A26C1" w:rsidRPr="002A26C1" w:rsidRDefault="002A26C1" w:rsidP="002A26C1">
      <w:pPr>
        <w:spacing w:after="240"/>
        <w:rPr>
          <w:lang w:bidi="bn-BD"/>
        </w:rPr>
      </w:pPr>
      <w:bookmarkStart w:id="213" w:name="_ENREF_12"/>
      <w:r w:rsidRPr="002A26C1">
        <w:rPr>
          <w:lang w:bidi="bn-BD"/>
        </w:rPr>
        <w:t>[12]</w:t>
      </w:r>
      <w:r w:rsidRPr="002A26C1">
        <w:rPr>
          <w:lang w:bidi="bn-BD"/>
        </w:rPr>
        <w:tab/>
        <w:t>R. Anderson, C. Barton, R. Bölme, R. Clayton, C. Ganán, T. Grasso, et al., "Measuring the changing cost of cybercrime," 2019.</w:t>
      </w:r>
      <w:bookmarkEnd w:id="213"/>
    </w:p>
    <w:p w14:paraId="18E69233" w14:textId="77777777" w:rsidR="002A26C1" w:rsidRPr="002A26C1" w:rsidRDefault="002A26C1" w:rsidP="002A26C1">
      <w:pPr>
        <w:spacing w:after="240"/>
        <w:rPr>
          <w:lang w:bidi="bn-BD"/>
        </w:rPr>
      </w:pPr>
      <w:bookmarkStart w:id="214" w:name="_ENREF_13"/>
      <w:r w:rsidRPr="002A26C1">
        <w:rPr>
          <w:lang w:bidi="bn-BD"/>
        </w:rPr>
        <w:t>[13]</w:t>
      </w:r>
      <w:r w:rsidRPr="002A26C1">
        <w:rPr>
          <w:lang w:bidi="bn-BD"/>
        </w:rPr>
        <w:tab/>
        <w:t>Z. Su and G. Wassermann, "The essence of command injection attacks in web applications," Acm Sigplan Notices, vol. 41, pp. 372-382, 2006.</w:t>
      </w:r>
      <w:bookmarkEnd w:id="214"/>
    </w:p>
    <w:p w14:paraId="60836500" w14:textId="77777777" w:rsidR="002A26C1" w:rsidRPr="002A26C1" w:rsidRDefault="002A26C1" w:rsidP="002A26C1">
      <w:pPr>
        <w:spacing w:after="240"/>
        <w:rPr>
          <w:lang w:bidi="bn-BD"/>
        </w:rPr>
      </w:pPr>
      <w:bookmarkStart w:id="215" w:name="_ENREF_14"/>
      <w:r w:rsidRPr="002A26C1">
        <w:rPr>
          <w:lang w:bidi="bn-BD"/>
        </w:rPr>
        <w:t>[14]</w:t>
      </w:r>
      <w:r w:rsidRPr="002A26C1">
        <w:rPr>
          <w:lang w:bidi="bn-BD"/>
        </w:rPr>
        <w:tab/>
        <w:t>J. J. Singh, H. Samuel, and P. Zavarsky, "Impact of paranoia levels on the effectiveness of the modsecurity web application firewall," in 2018 1st International Conference on Data Intelligence and Security (ICDIS), 2018, pp. 141-144.</w:t>
      </w:r>
      <w:bookmarkEnd w:id="215"/>
    </w:p>
    <w:p w14:paraId="2BC68CDD" w14:textId="77777777" w:rsidR="002A26C1" w:rsidRPr="002A26C1" w:rsidRDefault="002A26C1" w:rsidP="002A26C1">
      <w:pPr>
        <w:spacing w:after="240"/>
        <w:rPr>
          <w:lang w:bidi="bn-BD"/>
        </w:rPr>
      </w:pPr>
      <w:bookmarkStart w:id="216" w:name="_ENREF_15"/>
      <w:r w:rsidRPr="002A26C1">
        <w:rPr>
          <w:lang w:bidi="bn-BD"/>
        </w:rPr>
        <w:lastRenderedPageBreak/>
        <w:t>[15]</w:t>
      </w:r>
      <w:r w:rsidRPr="002A26C1">
        <w:rPr>
          <w:lang w:bidi="bn-BD"/>
        </w:rPr>
        <w:tab/>
        <w:t>I. Schmitt and S. Schinzel, "WAFFle: Fingerprinting Filter Rules of Web Application Firewalls," in WOOT, 2012, pp. 34-40.</w:t>
      </w:r>
      <w:bookmarkEnd w:id="216"/>
    </w:p>
    <w:p w14:paraId="7B16C848" w14:textId="77777777" w:rsidR="002A26C1" w:rsidRPr="002A26C1" w:rsidRDefault="002A26C1" w:rsidP="002A26C1">
      <w:pPr>
        <w:spacing w:after="240"/>
        <w:rPr>
          <w:lang w:bidi="bn-BD"/>
        </w:rPr>
      </w:pPr>
      <w:bookmarkStart w:id="217" w:name="_ENREF_16"/>
      <w:r w:rsidRPr="002A26C1">
        <w:rPr>
          <w:lang w:bidi="bn-BD"/>
        </w:rPr>
        <w:t>[16]</w:t>
      </w:r>
      <w:r w:rsidRPr="002A26C1">
        <w:rPr>
          <w:lang w:bidi="bn-BD"/>
        </w:rPr>
        <w:tab/>
        <w:t>Y. Wang, Z. Wang, V. Puig, and G. Cembrano, "Zonotopic set-membership state estimation for discrete-time descriptor LPV systems," IEEE Transactions on Automatic Control, vol. 64, pp. 2092-2099, 2018.</w:t>
      </w:r>
      <w:bookmarkEnd w:id="217"/>
    </w:p>
    <w:p w14:paraId="340E75BB" w14:textId="77777777" w:rsidR="002A26C1" w:rsidRPr="002A26C1" w:rsidRDefault="002A26C1" w:rsidP="002A26C1">
      <w:pPr>
        <w:spacing w:after="240"/>
        <w:rPr>
          <w:lang w:bidi="bn-BD"/>
        </w:rPr>
      </w:pPr>
      <w:bookmarkStart w:id="218" w:name="_ENREF_17"/>
      <w:r w:rsidRPr="002A26C1">
        <w:rPr>
          <w:lang w:bidi="bn-BD"/>
        </w:rPr>
        <w:t>[17]</w:t>
      </w:r>
      <w:r w:rsidRPr="002A26C1">
        <w:rPr>
          <w:lang w:bidi="bn-BD"/>
        </w:rPr>
        <w:tab/>
        <w:t>A. Varadarajan and J. O. K. Olsson, "Interactions layer in a web application builder framework," ed: Google Patents, 2020.</w:t>
      </w:r>
      <w:bookmarkEnd w:id="218"/>
    </w:p>
    <w:p w14:paraId="29C75F47" w14:textId="77777777" w:rsidR="002A26C1" w:rsidRPr="002A26C1" w:rsidRDefault="002A26C1" w:rsidP="002A26C1">
      <w:pPr>
        <w:spacing w:after="240"/>
        <w:rPr>
          <w:lang w:bidi="bn-BD"/>
        </w:rPr>
      </w:pPr>
      <w:bookmarkStart w:id="219" w:name="_ENREF_18"/>
      <w:r w:rsidRPr="002A26C1">
        <w:rPr>
          <w:lang w:bidi="bn-BD"/>
        </w:rPr>
        <w:t>[18]</w:t>
      </w:r>
      <w:r w:rsidRPr="002A26C1">
        <w:rPr>
          <w:lang w:bidi="bn-BD"/>
        </w:rPr>
        <w:tab/>
        <w:t>L. Kuperman and K. Mancevicius, "Analyzing web application behavior to detect malicious requests," ed: Google Patents, 2020.</w:t>
      </w:r>
      <w:bookmarkEnd w:id="219"/>
    </w:p>
    <w:p w14:paraId="609EE030" w14:textId="77777777" w:rsidR="002A26C1" w:rsidRPr="002A26C1" w:rsidRDefault="002A26C1" w:rsidP="002A26C1">
      <w:pPr>
        <w:spacing w:after="240"/>
        <w:rPr>
          <w:lang w:bidi="bn-BD"/>
        </w:rPr>
      </w:pPr>
      <w:bookmarkStart w:id="220" w:name="_ENREF_19"/>
      <w:r w:rsidRPr="002A26C1">
        <w:rPr>
          <w:lang w:bidi="bn-BD"/>
        </w:rPr>
        <w:t>[19]</w:t>
      </w:r>
      <w:r w:rsidRPr="002A26C1">
        <w:rPr>
          <w:lang w:bidi="bn-BD"/>
        </w:rPr>
        <w:tab/>
        <w:t>K. Neupane, R. Haddad, and L. Chen, "Next generation firewall for network security: A survey," in SoutheastCon 2018, 2018, pp. 1-6.</w:t>
      </w:r>
      <w:bookmarkEnd w:id="220"/>
    </w:p>
    <w:p w14:paraId="4A0B7085" w14:textId="77777777" w:rsidR="002A26C1" w:rsidRPr="002A26C1" w:rsidRDefault="002A26C1" w:rsidP="002A26C1">
      <w:pPr>
        <w:spacing w:after="240"/>
        <w:rPr>
          <w:lang w:bidi="bn-BD"/>
        </w:rPr>
      </w:pPr>
      <w:bookmarkStart w:id="221" w:name="_ENREF_20"/>
      <w:r w:rsidRPr="002A26C1">
        <w:rPr>
          <w:lang w:bidi="bn-BD"/>
        </w:rPr>
        <w:t>[20]</w:t>
      </w:r>
      <w:r w:rsidRPr="002A26C1">
        <w:rPr>
          <w:lang w:bidi="bn-BD"/>
        </w:rPr>
        <w:tab/>
        <w:t>K. Nagendran, S. Balaji, B. A. Raj, P. Chanthrika, and R. Amirthaa, "Web Application Firewall Evasion Techniques," in 2020 6th International Conference on Advanced Computing and Communication Systems (ICACCS), 2020, pp. 194-199.</w:t>
      </w:r>
      <w:bookmarkEnd w:id="221"/>
    </w:p>
    <w:p w14:paraId="33E88B6A" w14:textId="77777777" w:rsidR="002A26C1" w:rsidRPr="002A26C1" w:rsidRDefault="002A26C1" w:rsidP="002A26C1">
      <w:pPr>
        <w:spacing w:after="240"/>
        <w:rPr>
          <w:lang w:bidi="bn-BD"/>
        </w:rPr>
      </w:pPr>
      <w:bookmarkStart w:id="222" w:name="_ENREF_21"/>
      <w:r w:rsidRPr="002A26C1">
        <w:rPr>
          <w:lang w:bidi="bn-BD"/>
        </w:rPr>
        <w:t>[21]</w:t>
      </w:r>
      <w:r w:rsidRPr="002A26C1">
        <w:rPr>
          <w:lang w:bidi="bn-BD"/>
        </w:rPr>
        <w:tab/>
        <w:t>H. Mac, D. Truong, L. Nguyen, H. Nguyen, H. A. Tran, and D. Tran, "Detecting attacks on web applications using autoencoder," in Proceedings of the ninth international symposium on information and communication technology, 2018, pp. 416-421.</w:t>
      </w:r>
      <w:bookmarkEnd w:id="222"/>
    </w:p>
    <w:p w14:paraId="168EDFA2" w14:textId="7B3926F7" w:rsidR="001E3E3D" w:rsidRPr="001E3E3D" w:rsidRDefault="002A26C1" w:rsidP="002A26C1">
      <w:pPr>
        <w:spacing w:after="240"/>
      </w:pPr>
      <w:r w:rsidRPr="002A26C1">
        <w:fldChar w:fldCharType="end"/>
      </w:r>
    </w:p>
    <w:p w14:paraId="02260546" w14:textId="77777777" w:rsidR="001E3E3D" w:rsidRPr="001E3E3D" w:rsidRDefault="001E3E3D" w:rsidP="004D2B28">
      <w:pPr>
        <w:pStyle w:val="14TOC-Appendix"/>
      </w:pPr>
      <w:bookmarkStart w:id="223" w:name="_Toc74296408"/>
      <w:r w:rsidRPr="001E3E3D">
        <w:t>Appendices</w:t>
      </w:r>
      <w:bookmarkEnd w:id="223"/>
    </w:p>
    <w:p w14:paraId="07A5037C" w14:textId="2FC71EA1" w:rsidR="001E3E3D" w:rsidRDefault="001F6D58" w:rsidP="001B6508">
      <w:pPr>
        <w:pStyle w:val="AppendixA"/>
      </w:pPr>
      <w:r>
        <w:lastRenderedPageBreak/>
        <w:br/>
      </w:r>
      <w:r w:rsidR="005A1714">
        <w:br/>
      </w:r>
      <w:r>
        <w:br/>
      </w:r>
      <w:bookmarkStart w:id="224" w:name="_Toc74296409"/>
      <w:r w:rsidR="005A1714" w:rsidRPr="005A1714">
        <w:t>CREDENTIALS OF THE DEMO APP</w:t>
      </w:r>
      <w:bookmarkEnd w:id="224"/>
    </w:p>
    <w:p w14:paraId="4C66090E" w14:textId="77777777" w:rsidR="00B32659" w:rsidRDefault="00B32659" w:rsidP="00B32659">
      <w:pPr>
        <w:pStyle w:val="10Normal01-FirstParagraph"/>
      </w:pPr>
      <w:r w:rsidRPr="00B32659">
        <w:t xml:space="preserve">Live Demo: </w:t>
      </w:r>
      <w:hyperlink r:id="rId71" w:history="1">
        <w:r w:rsidRPr="00145BDE">
          <w:rPr>
            <w:rStyle w:val="Hyperlink"/>
          </w:rPr>
          <w:t>https://sakib.info/security</w:t>
        </w:r>
      </w:hyperlink>
    </w:p>
    <w:p w14:paraId="3A310D17" w14:textId="14DBB972" w:rsidR="00B32659" w:rsidRPr="00B32659" w:rsidRDefault="00B32659" w:rsidP="00B32659">
      <w:pPr>
        <w:pStyle w:val="10Normal01-FirstParagraph"/>
      </w:pPr>
      <w:r w:rsidRPr="00B32659">
        <w:t>Username: sakib</w:t>
      </w:r>
    </w:p>
    <w:p w14:paraId="58B10440" w14:textId="06CFF65D" w:rsidR="005A1714" w:rsidRPr="005A1714" w:rsidRDefault="00B32659" w:rsidP="00B32659">
      <w:pPr>
        <w:pStyle w:val="10Normal01-FirstParagraph"/>
      </w:pPr>
      <w:r w:rsidRPr="00B32659">
        <w:t>Password: 123456</w:t>
      </w:r>
    </w:p>
    <w:p w14:paraId="6083503D" w14:textId="77777777" w:rsidR="0068668A" w:rsidRPr="0068668A" w:rsidRDefault="0068668A" w:rsidP="00C030FB">
      <w:pPr>
        <w:pStyle w:val="10Normal01-FirstParagraph"/>
      </w:pPr>
    </w:p>
    <w:p w14:paraId="28AA1ABB" w14:textId="5D808349" w:rsidR="001E3E3D" w:rsidRPr="001E3E3D" w:rsidRDefault="00B32659" w:rsidP="001B6508">
      <w:pPr>
        <w:pStyle w:val="AppendixA"/>
      </w:pPr>
      <w:bookmarkStart w:id="225" w:name="_Toc443576622"/>
      <w:r>
        <w:lastRenderedPageBreak/>
        <w:br/>
      </w:r>
      <w:r w:rsidR="001F6D58">
        <w:br/>
      </w:r>
      <w:r w:rsidR="001F6D58">
        <w:br/>
      </w:r>
      <w:bookmarkStart w:id="226" w:name="_Toc74296410"/>
      <w:bookmarkEnd w:id="225"/>
      <w:r w:rsidRPr="00B32659">
        <w:t>SECURITY MODULE: CLEAN INPUT ALGORITHM</w:t>
      </w:r>
      <w:bookmarkEnd w:id="226"/>
    </w:p>
    <w:p w14:paraId="2B16CB0C" w14:textId="75E69E36" w:rsidR="00B42F7C" w:rsidRPr="00B42F7C" w:rsidRDefault="00B42F7C" w:rsidP="00885ACF">
      <w:pPr>
        <w:pStyle w:val="20Table-Contents-Center"/>
      </w:pPr>
      <w:r w:rsidRPr="00A242F2">
        <w:rPr>
          <w:noProof/>
        </w:rPr>
        <w:drawing>
          <wp:inline distT="0" distB="0" distL="0" distR="0" wp14:anchorId="2B5079C6" wp14:editId="5049677F">
            <wp:extent cx="5287645" cy="308927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 input.png"/>
                    <pic:cNvPicPr/>
                  </pic:nvPicPr>
                  <pic:blipFill>
                    <a:blip r:embed="rId72">
                      <a:extLst>
                        <a:ext uri="{28A0092B-C50C-407E-A947-70E740481C1C}">
                          <a14:useLocalDpi xmlns:a14="http://schemas.microsoft.com/office/drawing/2010/main" val="0"/>
                        </a:ext>
                      </a:extLst>
                    </a:blip>
                    <a:stretch>
                      <a:fillRect/>
                    </a:stretch>
                  </pic:blipFill>
                  <pic:spPr>
                    <a:xfrm>
                      <a:off x="0" y="0"/>
                      <a:ext cx="5287645" cy="3089275"/>
                    </a:xfrm>
                    <a:prstGeom prst="rect">
                      <a:avLst/>
                    </a:prstGeom>
                  </pic:spPr>
                </pic:pic>
              </a:graphicData>
            </a:graphic>
          </wp:inline>
        </w:drawing>
      </w:r>
    </w:p>
    <w:p w14:paraId="20D035AD" w14:textId="77777777" w:rsidR="001E3E3D" w:rsidRPr="001E3E3D" w:rsidRDefault="001E3E3D" w:rsidP="00F16C33">
      <w:pPr>
        <w:spacing w:after="240"/>
      </w:pPr>
    </w:p>
    <w:p w14:paraId="6EA7FB19" w14:textId="77777777" w:rsidR="001E3E3D" w:rsidRPr="001E3E3D" w:rsidRDefault="001E3E3D" w:rsidP="00F16C33">
      <w:pPr>
        <w:spacing w:after="240"/>
      </w:pPr>
    </w:p>
    <w:p w14:paraId="3D58D256" w14:textId="6E445FC7" w:rsidR="001E3E3D" w:rsidRDefault="00563748" w:rsidP="001B6508">
      <w:pPr>
        <w:pStyle w:val="AppendixA"/>
      </w:pPr>
      <w:r>
        <w:lastRenderedPageBreak/>
        <w:br/>
      </w:r>
      <w:r w:rsidR="00B42F7C">
        <w:br/>
      </w:r>
      <w:r w:rsidR="00465F50">
        <w:br/>
      </w:r>
      <w:bookmarkStart w:id="227" w:name="_Toc74296411"/>
      <w:r w:rsidR="00B42F7C" w:rsidRPr="00B42F7C">
        <w:t>SECURITY MODULE: DATA SANITIZATION ALGORITHM</w:t>
      </w:r>
      <w:bookmarkEnd w:id="227"/>
    </w:p>
    <w:p w14:paraId="406180DA" w14:textId="73439418" w:rsidR="00B42F7C" w:rsidRPr="00B42F7C" w:rsidRDefault="00B42F7C" w:rsidP="00885ACF">
      <w:pPr>
        <w:pStyle w:val="20Table-Contents-Center"/>
      </w:pPr>
      <w:r w:rsidRPr="00A242F2">
        <w:rPr>
          <w:noProof/>
        </w:rPr>
        <w:drawing>
          <wp:inline distT="0" distB="0" distL="0" distR="0" wp14:anchorId="029547DF" wp14:editId="33F2DFE6">
            <wp:extent cx="5286375" cy="5743575"/>
            <wp:effectExtent l="0" t="0" r="9525" b="9525"/>
            <wp:docPr id="44" name="Picture 44" descr="F:\waf-db\data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af-db\data sa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86375" cy="5743575"/>
                    </a:xfrm>
                    <a:prstGeom prst="rect">
                      <a:avLst/>
                    </a:prstGeom>
                    <a:noFill/>
                    <a:ln>
                      <a:noFill/>
                    </a:ln>
                  </pic:spPr>
                </pic:pic>
              </a:graphicData>
            </a:graphic>
          </wp:inline>
        </w:drawing>
      </w:r>
    </w:p>
    <w:p w14:paraId="138A0895" w14:textId="77777777" w:rsidR="001F6D58" w:rsidRPr="001F6D58" w:rsidRDefault="001F6D58" w:rsidP="00C030FB">
      <w:pPr>
        <w:pStyle w:val="10Normal01-FirstParagraph"/>
      </w:pPr>
    </w:p>
    <w:p w14:paraId="3177FFB7" w14:textId="30A34F71" w:rsidR="001E3E3D" w:rsidRPr="001E3E3D" w:rsidRDefault="001E3E3D" w:rsidP="001B6508">
      <w:pPr>
        <w:pStyle w:val="AppendixA"/>
      </w:pPr>
      <w:r w:rsidRPr="001E3E3D">
        <w:lastRenderedPageBreak/>
        <w:br/>
      </w:r>
      <w:r w:rsidR="00B42F7C">
        <w:br/>
      </w:r>
      <w:r w:rsidRPr="001E3E3D">
        <w:br/>
      </w:r>
      <w:bookmarkStart w:id="228" w:name="_Toc74296412"/>
      <w:r w:rsidR="00B42F7C" w:rsidRPr="00B42F7C">
        <w:t>PATTERNS FOR DETECTING MALICIOUS REQUEST</w:t>
      </w:r>
      <w:bookmarkEnd w:id="228"/>
    </w:p>
    <w:p w14:paraId="0FC47377" w14:textId="5469DBAC" w:rsidR="00B42F7C" w:rsidRPr="00B42F7C" w:rsidRDefault="00B42F7C" w:rsidP="00885ACF">
      <w:pPr>
        <w:pStyle w:val="20Table-Contents-Center"/>
      </w:pPr>
      <w:r w:rsidRPr="00A242F2">
        <w:rPr>
          <w:noProof/>
        </w:rPr>
        <w:drawing>
          <wp:anchor distT="0" distB="0" distL="114300" distR="114300" simplePos="0" relativeHeight="251658242" behindDoc="0" locked="0" layoutInCell="1" allowOverlap="1" wp14:anchorId="7C1D4A12" wp14:editId="1250DE09">
            <wp:simplePos x="0" y="0"/>
            <wp:positionH relativeFrom="page">
              <wp:posOffset>327025</wp:posOffset>
            </wp:positionH>
            <wp:positionV relativeFrom="paragraph">
              <wp:posOffset>513715</wp:posOffset>
            </wp:positionV>
            <wp:extent cx="6985787" cy="3838575"/>
            <wp:effectExtent l="0" t="0" r="571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4">
                      <a:extLst>
                        <a:ext uri="{28A0092B-C50C-407E-A947-70E740481C1C}">
                          <a14:useLocalDpi xmlns:a14="http://schemas.microsoft.com/office/drawing/2010/main" val="0"/>
                        </a:ext>
                      </a:extLst>
                    </a:blip>
                    <a:stretch>
                      <a:fillRect/>
                    </a:stretch>
                  </pic:blipFill>
                  <pic:spPr>
                    <a:xfrm>
                      <a:off x="0" y="0"/>
                      <a:ext cx="6985787" cy="3838575"/>
                    </a:xfrm>
                    <a:prstGeom prst="rect">
                      <a:avLst/>
                    </a:prstGeom>
                  </pic:spPr>
                </pic:pic>
              </a:graphicData>
            </a:graphic>
            <wp14:sizeRelH relativeFrom="margin">
              <wp14:pctWidth>0</wp14:pctWidth>
            </wp14:sizeRelH>
            <wp14:sizeRelV relativeFrom="margin">
              <wp14:pctHeight>0</wp14:pctHeight>
            </wp14:sizeRelV>
          </wp:anchor>
        </w:drawing>
      </w:r>
    </w:p>
    <w:p w14:paraId="6399E32C" w14:textId="77777777" w:rsidR="001E3E3D" w:rsidRPr="001E3E3D" w:rsidRDefault="001E3E3D" w:rsidP="00F16C33">
      <w:pPr>
        <w:spacing w:before="400" w:after="240"/>
        <w:ind w:firstLine="720"/>
      </w:pPr>
    </w:p>
    <w:p w14:paraId="21AD0B11" w14:textId="77777777" w:rsidR="001E3E3D" w:rsidRPr="001E3E3D" w:rsidRDefault="001E3E3D" w:rsidP="00F16C33">
      <w:pPr>
        <w:spacing w:after="240"/>
      </w:pPr>
    </w:p>
    <w:p w14:paraId="068E5D3A" w14:textId="77777777" w:rsidR="001E3E3D" w:rsidRPr="001E3E3D" w:rsidRDefault="001E3E3D" w:rsidP="00F16C33">
      <w:pPr>
        <w:spacing w:after="240"/>
      </w:pPr>
    </w:p>
    <w:p w14:paraId="74DE05C9" w14:textId="77777777" w:rsidR="00220DBB" w:rsidRDefault="00220DBB" w:rsidP="00F16C33">
      <w:pPr>
        <w:spacing w:after="240"/>
      </w:pPr>
    </w:p>
    <w:p w14:paraId="44996C45" w14:textId="77777777" w:rsidR="00220DBB" w:rsidRDefault="00220DBB" w:rsidP="00F16C33">
      <w:pPr>
        <w:spacing w:after="240"/>
      </w:pPr>
    </w:p>
    <w:bookmarkEnd w:id="8"/>
    <w:p w14:paraId="6966B70E" w14:textId="126317F8" w:rsidR="00BA54CD" w:rsidRPr="00BA54CD" w:rsidRDefault="00BA54CD" w:rsidP="00BD2AD3">
      <w:pPr>
        <w:spacing w:afterLines="0" w:after="200" w:line="276" w:lineRule="auto"/>
        <w:jc w:val="left"/>
      </w:pPr>
    </w:p>
    <w:sectPr w:rsidR="00BA54CD" w:rsidRPr="00BA54CD" w:rsidSect="00182955">
      <w:footerReference w:type="default" r:id="rId75"/>
      <w:headerReference w:type="first" r:id="rId76"/>
      <w:footerReference w:type="first" r:id="rId77"/>
      <w:footnotePr>
        <w:numRestart w:val="eachSect"/>
      </w:footnotePr>
      <w:pgSz w:w="11900" w:h="16840" w:code="9"/>
      <w:pgMar w:top="1701" w:right="1418" w:bottom="1418" w:left="2155" w:header="851"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D4AFB" w14:textId="77777777" w:rsidR="00B5445D" w:rsidRDefault="00B5445D" w:rsidP="00F16C33">
      <w:pPr>
        <w:spacing w:after="240"/>
      </w:pPr>
      <w:r>
        <w:separator/>
      </w:r>
    </w:p>
  </w:endnote>
  <w:endnote w:type="continuationSeparator" w:id="0">
    <w:p w14:paraId="0168EA9A" w14:textId="77777777" w:rsidR="00B5445D" w:rsidRDefault="00B5445D" w:rsidP="00F16C33">
      <w:pPr>
        <w:spacing w:after="240"/>
      </w:pPr>
      <w:r>
        <w:continuationSeparator/>
      </w:r>
    </w:p>
  </w:endnote>
  <w:endnote w:type="continuationNotice" w:id="1">
    <w:p w14:paraId="6B079A14" w14:textId="77777777" w:rsidR="00B5445D" w:rsidRDefault="00B5445D">
      <w:pPr>
        <w:spacing w:after="2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Britannic Bold">
    <w:panose1 w:val="020B0903060703020204"/>
    <w:charset w:val="00"/>
    <w:family w:val="swiss"/>
    <w:pitch w:val="variable"/>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Times New Roman (Theme Headings">
    <w:altName w:val="Times New Roman"/>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Traditional Arabic">
    <w:charset w:val="B2"/>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75849" w14:textId="58F2DA08" w:rsidR="003A432F" w:rsidRPr="00E26341" w:rsidRDefault="003A432F" w:rsidP="00E26341">
    <w:pPr>
      <w:pStyle w:val="001aHardcover-TitleAndUKM"/>
    </w:pPr>
    <w:r w:rsidRPr="00E26341">
      <w:t>International Islamic University Chittagong (IIUC)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743E5" w14:textId="1A0B34A9" w:rsidR="003A432F" w:rsidRPr="00115A97" w:rsidRDefault="003A432F" w:rsidP="007A5854">
    <w:pPr>
      <w:pStyle w:val="04FirstPage04"/>
    </w:pPr>
    <w:r w:rsidRPr="00115A97">
      <w:t>20</w:t>
    </w:r>
    <w:r>
      <w:t>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3A44B" w14:textId="77777777" w:rsidR="003A432F" w:rsidRPr="00465F50" w:rsidRDefault="003A432F" w:rsidP="00465F5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FE75A" w14:textId="77777777" w:rsidR="003A432F" w:rsidRPr="008874A8" w:rsidRDefault="003A432F" w:rsidP="00F16C33">
    <w:pPr>
      <w:spacing w:after="240"/>
    </w:pPr>
    <w:r>
      <w:rPr>
        <w:noProof/>
        <w:lang w:val="en-GB" w:eastAsia="en-GB"/>
      </w:rPr>
      <mc:AlternateContent>
        <mc:Choice Requires="wps">
          <w:drawing>
            <wp:anchor distT="0" distB="0" distL="114300" distR="114300" simplePos="0" relativeHeight="251665408" behindDoc="0" locked="0" layoutInCell="0" allowOverlap="1" wp14:anchorId="0D71C93D" wp14:editId="6141E6F9">
              <wp:simplePos x="0" y="0"/>
              <wp:positionH relativeFrom="rightMargin">
                <wp:posOffset>3058160</wp:posOffset>
              </wp:positionH>
              <wp:positionV relativeFrom="margin">
                <wp:posOffset>4414520</wp:posOffset>
              </wp:positionV>
              <wp:extent cx="727710" cy="933450"/>
              <wp:effectExtent l="7937" t="0" r="4128" b="4127"/>
              <wp:wrapNone/>
              <wp:docPr id="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27710" cy="93345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p w14:paraId="219709B2" w14:textId="77777777" w:rsidR="003A432F" w:rsidRDefault="003A432F" w:rsidP="00F16C33">
                          <w:pPr>
                            <w:pBdr>
                              <w:bottom w:val="single" w:sz="4" w:space="1" w:color="auto"/>
                            </w:pBdr>
                            <w:spacing w:after="240"/>
                          </w:pPr>
                          <w:r>
                            <w:fldChar w:fldCharType="begin"/>
                          </w:r>
                          <w:r w:rsidRPr="00A2391C">
                            <w:instrText xml:space="preserve"> PAGE   \* MERGEFORMAT </w:instrText>
                          </w:r>
                          <w:r>
                            <w:fldChar w:fldCharType="separate"/>
                          </w:r>
                          <w:r>
                            <w:rPr>
                              <w:noProof/>
                            </w:rPr>
                            <w:t>iii</w:t>
                          </w:r>
                          <w:r>
                            <w:rPr>
                              <w:noProof/>
                            </w:rPr>
                            <w:fldChar w:fldCharType="end"/>
                          </w:r>
                        </w:p>
                      </w:txbxContent>
                    </wps:txbx>
                    <wps:bodyPr rot="0" vert="horz" wrap="square" lIns="91440" tIns="450000" rIns="90000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w14:anchorId="0D71C93D" id="Rectangle 4" o:spid="_x0000_s1027" style="position:absolute;left:0;text-align:left;margin-left:240.8pt;margin-top:347.6pt;width:57.3pt;height:73.5pt;rotation:90;z-index:251665408;visibility:visible;mso-wrap-style:square;mso-width-percent:800;mso-height-percent:0;mso-wrap-distance-left:9pt;mso-wrap-distance-top:0;mso-wrap-distance-right:9pt;mso-wrap-distance-bottom:0;mso-position-horizontal:absolute;mso-position-horizontal-relative:right-margin-area;mso-position-vertical:absolute;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" o:allowincell="f" stroked="f">
              <v:textbox inset=",12.5mm,25mm">
                <w:txbxContent>
                  <w:p w14:paraId="219709B2" w14:textId="77777777" w:rsidR="003A432F" w:rsidRDefault="003A432F" w:rsidP="00F16C33">
                    <w:pPr>
                      <w:pBdr>
                        <w:bottom w:val="single" w:sz="4" w:space="1" w:color="auto"/>
                      </w:pBdr>
                      <w:spacing w:after="240"/>
                    </w:pPr>
                    <w:r>
                      <w:fldChar w:fldCharType="begin"/>
                    </w:r>
                    <w:r w:rsidRPr="00A2391C">
                      <w:instrText xml:space="preserve"> PAGE   \* MERGEFORMAT </w:instrText>
                    </w:r>
                    <w:r>
                      <w:fldChar w:fldCharType="separate"/>
                    </w:r>
                    <w:r>
                      <w:rPr>
                        <w:noProof/>
                      </w:rPr>
                      <w:t>iii</w:t>
                    </w:r>
                    <w:r>
                      <w:rPr>
                        <w:noProof/>
                      </w:rPr>
                      <w:fldChar w:fldCharType="end"/>
                    </w:r>
                  </w:p>
                </w:txbxContent>
              </v:textbox>
              <w10:wrap anchorx="margin" anchory="margin"/>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1540A" w14:textId="77777777" w:rsidR="003A432F" w:rsidRPr="008874A8" w:rsidRDefault="003A432F" w:rsidP="00F16C33">
    <w:pPr>
      <w:spacing w:after="240"/>
    </w:pPr>
    <w:r>
      <w:rPr>
        <w:noProof/>
        <w:lang w:val="en-GB" w:eastAsia="en-GB"/>
      </w:rPr>
      <mc:AlternateContent>
        <mc:Choice Requires="wps">
          <w:drawing>
            <wp:anchor distT="0" distB="0" distL="114300" distR="114300" simplePos="0" relativeHeight="251657216" behindDoc="0" locked="0" layoutInCell="0" allowOverlap="1" wp14:anchorId="3846D90A" wp14:editId="110134C5">
              <wp:simplePos x="0" y="0"/>
              <wp:positionH relativeFrom="rightMargin">
                <wp:posOffset>3058160</wp:posOffset>
              </wp:positionH>
              <wp:positionV relativeFrom="margin">
                <wp:posOffset>4414520</wp:posOffset>
              </wp:positionV>
              <wp:extent cx="727710" cy="933450"/>
              <wp:effectExtent l="7937" t="0" r="4128" b="4127"/>
              <wp:wrapNone/>
              <wp:docPr id="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27710" cy="93345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p w14:paraId="6B7609BE" w14:textId="77777777" w:rsidR="003A432F" w:rsidRDefault="003A432F" w:rsidP="00F16C33">
                          <w:pPr>
                            <w:pBdr>
                              <w:bottom w:val="single" w:sz="4" w:space="1" w:color="auto"/>
                            </w:pBdr>
                            <w:spacing w:after="240"/>
                          </w:pPr>
                          <w:r>
                            <w:fldChar w:fldCharType="begin"/>
                          </w:r>
                          <w:r w:rsidRPr="00A2391C">
                            <w:instrText xml:space="preserve"> PAGE   \* MERGEFORMAT </w:instrText>
                          </w:r>
                          <w:r>
                            <w:fldChar w:fldCharType="separate"/>
                          </w:r>
                          <w:r>
                            <w:rPr>
                              <w:noProof/>
                            </w:rPr>
                            <w:t>5</w:t>
                          </w:r>
                          <w:r>
                            <w:rPr>
                              <w:noProof/>
                            </w:rPr>
                            <w:fldChar w:fldCharType="end"/>
                          </w:r>
                        </w:p>
                      </w:txbxContent>
                    </wps:txbx>
                    <wps:bodyPr rot="0" vert="horz" wrap="square" lIns="91440" tIns="450000" rIns="90000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w14:anchorId="3846D90A" id="_x0000_s1028" style="position:absolute;left:0;text-align:left;margin-left:240.8pt;margin-top:347.6pt;width:57.3pt;height:73.5pt;rotation:90;z-index:251657216;visibility:visible;mso-wrap-style:square;mso-width-percent:800;mso-height-percent:0;mso-wrap-distance-left:9pt;mso-wrap-distance-top:0;mso-wrap-distance-right:9pt;mso-wrap-distance-bottom:0;mso-position-horizontal:absolute;mso-position-horizontal-relative:right-margin-area;mso-position-vertical:absolute;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" o:allowincell="f" stroked="f">
              <v:textbox inset=",12.5mm,25mm">
                <w:txbxContent>
                  <w:p w14:paraId="6B7609BE" w14:textId="77777777" w:rsidR="003A432F" w:rsidRDefault="003A432F" w:rsidP="00F16C33">
                    <w:pPr>
                      <w:pBdr>
                        <w:bottom w:val="single" w:sz="4" w:space="1" w:color="auto"/>
                      </w:pBdr>
                      <w:spacing w:after="240"/>
                    </w:pPr>
                    <w:r>
                      <w:fldChar w:fldCharType="begin"/>
                    </w:r>
                    <w:r w:rsidRPr="00A2391C">
                      <w:instrText xml:space="preserve"> PAGE   \* MERGEFORMAT </w:instrText>
                    </w:r>
                    <w:r>
                      <w:fldChar w:fldCharType="separate"/>
                    </w:r>
                    <w:r>
                      <w:rPr>
                        <w:noProof/>
                      </w:rPr>
                      <w:t>5</w:t>
                    </w:r>
                    <w:r>
                      <w:rPr>
                        <w:noProof/>
                      </w:rPr>
                      <w:fldChar w:fldCharType="end"/>
                    </w:r>
                  </w:p>
                </w:txbxContent>
              </v:textbox>
              <w10:wrap anchorx="margin" anchory="margin"/>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DB57D" w14:textId="77777777" w:rsidR="003A432F" w:rsidRPr="00465F50" w:rsidRDefault="003A432F" w:rsidP="00465F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EF723" w14:textId="77777777" w:rsidR="003A432F" w:rsidRPr="00465F50" w:rsidRDefault="003A432F" w:rsidP="00C56D5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55308" w14:textId="77777777" w:rsidR="003A432F" w:rsidRPr="008874A8" w:rsidRDefault="003A432F" w:rsidP="008E7E05">
    <w:pPr>
      <w:spacing w:after="240"/>
    </w:pPr>
    <w:r>
      <w:rPr>
        <w:noProof/>
        <w:lang w:val="en-GB" w:eastAsia="en-GB"/>
      </w:rPr>
      <mc:AlternateContent>
        <mc:Choice Requires="wps">
          <w:drawing>
            <wp:anchor distT="0" distB="0" distL="114300" distR="114300" simplePos="0" relativeHeight="251658241" behindDoc="0" locked="0" layoutInCell="0" allowOverlap="1" wp14:anchorId="15FD89A2" wp14:editId="3A95B750">
              <wp:simplePos x="0" y="0"/>
              <wp:positionH relativeFrom="rightMargin">
                <wp:posOffset>3058160</wp:posOffset>
              </wp:positionH>
              <wp:positionV relativeFrom="margin">
                <wp:posOffset>4414520</wp:posOffset>
              </wp:positionV>
              <wp:extent cx="727710" cy="933450"/>
              <wp:effectExtent l="7937" t="0" r="4128" b="4127"/>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27710" cy="93345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p w14:paraId="6DD9B4F5" w14:textId="77777777" w:rsidR="003A432F" w:rsidRDefault="003A432F" w:rsidP="008E7E05">
                          <w:pPr>
                            <w:pBdr>
                              <w:bottom w:val="single" w:sz="4" w:space="1" w:color="auto"/>
                            </w:pBdr>
                            <w:spacing w:after="240"/>
                          </w:pPr>
                          <w:r>
                            <w:fldChar w:fldCharType="begin"/>
                          </w:r>
                          <w:r w:rsidRPr="00A2391C">
                            <w:instrText xml:space="preserve"> PAGE   \* MERGEFORMAT </w:instrText>
                          </w:r>
                          <w:r>
                            <w:fldChar w:fldCharType="separate"/>
                          </w:r>
                          <w:r>
                            <w:rPr>
                              <w:noProof/>
                            </w:rPr>
                            <w:t>16</w:t>
                          </w:r>
                          <w:r>
                            <w:rPr>
                              <w:noProof/>
                            </w:rPr>
                            <w:fldChar w:fldCharType="end"/>
                          </w:r>
                        </w:p>
                      </w:txbxContent>
                    </wps:txbx>
                    <wps:bodyPr rot="0" vert="horz" wrap="square" lIns="91440" tIns="450000" rIns="90000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w14:anchorId="15FD89A2" id="_x0000_s1029" style="position:absolute;left:0;text-align:left;margin-left:240.8pt;margin-top:347.6pt;width:57.3pt;height:73.5pt;rotation:90;z-index:251658241;visibility:visible;mso-wrap-style:square;mso-width-percent:800;mso-height-percent:0;mso-wrap-distance-left:9pt;mso-wrap-distance-top:0;mso-wrap-distance-right:9pt;mso-wrap-distance-bottom:0;mso-position-horizontal:absolute;mso-position-horizontal-relative:right-margin-area;mso-position-vertical:absolute;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" o:allowincell="f" stroked="f">
              <v:textbox inset=",12.5mm,25mm">
                <w:txbxContent>
                  <w:p w14:paraId="6DD9B4F5" w14:textId="77777777" w:rsidR="003A432F" w:rsidRDefault="003A432F" w:rsidP="008E7E05">
                    <w:pPr>
                      <w:pBdr>
                        <w:bottom w:val="single" w:sz="4" w:space="1" w:color="auto"/>
                      </w:pBdr>
                      <w:spacing w:after="240"/>
                    </w:pPr>
                    <w:r>
                      <w:fldChar w:fldCharType="begin"/>
                    </w:r>
                    <w:r w:rsidRPr="00A2391C">
                      <w:instrText xml:space="preserve"> PAGE   \* MERGEFORMAT </w:instrText>
                    </w:r>
                    <w:r>
                      <w:fldChar w:fldCharType="separate"/>
                    </w:r>
                    <w:r>
                      <w:rPr>
                        <w:noProof/>
                      </w:rPr>
                      <w:t>16</w:t>
                    </w:r>
                    <w:r>
                      <w:rPr>
                        <w:noProof/>
                      </w:rPr>
                      <w:fldChar w:fldCharType="end"/>
                    </w: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F35CD" w14:textId="77777777" w:rsidR="00B5445D" w:rsidRDefault="00B5445D" w:rsidP="00321775">
      <w:pPr>
        <w:spacing w:beforeLines="100" w:before="240" w:afterLines="0" w:after="0"/>
      </w:pPr>
      <w:r>
        <w:separator/>
      </w:r>
    </w:p>
  </w:footnote>
  <w:footnote w:type="continuationSeparator" w:id="0">
    <w:p w14:paraId="58952C38" w14:textId="77777777" w:rsidR="00B5445D" w:rsidRDefault="00B5445D" w:rsidP="00321775">
      <w:pPr>
        <w:spacing w:beforeLines="100" w:before="240" w:afterLines="0" w:after="0"/>
      </w:pPr>
      <w:r>
        <w:continuationSeparator/>
      </w:r>
    </w:p>
  </w:footnote>
  <w:footnote w:type="continuationNotice" w:id="1">
    <w:p w14:paraId="1E864D20" w14:textId="77777777" w:rsidR="00B5445D" w:rsidRDefault="00B5445D">
      <w:pPr>
        <w:spacing w:after="24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40F14" w14:textId="77777777" w:rsidR="003A432F" w:rsidRPr="0066549A" w:rsidRDefault="003A432F" w:rsidP="009F48D7">
    <w:pPr>
      <w:pStyle w:val="001aHardcover-TitleAndUKM"/>
    </w:pPr>
    <w:r>
      <w:t xml:space="preserve">An intelligent web application firewall framework to prevent security attacks </w:t>
    </w:r>
  </w:p>
  <w:p w14:paraId="1720837C" w14:textId="5B7135A6" w:rsidR="003A432F" w:rsidRPr="009F48D7" w:rsidRDefault="003A432F" w:rsidP="009F48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D26DA" w14:textId="77777777" w:rsidR="003A432F" w:rsidRPr="00B7446A" w:rsidRDefault="003A432F" w:rsidP="008E7E05">
    <w:pPr>
      <w:spacing w:after="24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DA3FC" w14:textId="77777777" w:rsidR="003A432F" w:rsidRDefault="003A432F" w:rsidP="00182955">
    <w:pPr>
      <w:pStyle w:val="Header"/>
      <w:rPr>
        <w:rStyle w:val="PageNumber"/>
      </w:rPr>
    </w:pPr>
    <w:r>
      <w:rPr>
        <w:rStyle w:val="PageNumber"/>
      </w:rPr>
      <w:fldChar w:fldCharType="begin"/>
    </w:r>
    <w:r>
      <w:rPr>
        <w:rStyle w:val="PageNumber"/>
      </w:rPr>
      <w:instrText xml:space="preserve">PAGE  </w:instrText>
    </w:r>
    <w:r>
      <w:rPr>
        <w:rStyle w:val="PageNumber"/>
      </w:rPr>
      <w:fldChar w:fldCharType="end"/>
    </w:r>
  </w:p>
  <w:p w14:paraId="7D08D8CE" w14:textId="77777777" w:rsidR="003A432F" w:rsidRDefault="003A432F" w:rsidP="00182955">
    <w:pPr>
      <w:pStyle w:val="Header"/>
      <w:rPr>
        <w:rStyle w:val="PageNumber"/>
      </w:rPr>
    </w:pPr>
    <w:r>
      <w:rPr>
        <w:rStyle w:val="PageNumber"/>
      </w:rPr>
      <w:fldChar w:fldCharType="begin"/>
    </w:r>
    <w:r>
      <w:rPr>
        <w:rStyle w:val="PageNumber"/>
      </w:rPr>
      <w:instrText xml:space="preserve">PAGE  </w:instrText>
    </w:r>
    <w:r>
      <w:rPr>
        <w:rStyle w:val="PageNumber"/>
      </w:rPr>
      <w:fldChar w:fldCharType="end"/>
    </w:r>
  </w:p>
  <w:p w14:paraId="57724401" w14:textId="77777777" w:rsidR="003A432F" w:rsidRDefault="003A432F" w:rsidP="001829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9155F" w14:textId="77777777" w:rsidR="003A432F" w:rsidRPr="00B7446A" w:rsidRDefault="003A432F" w:rsidP="00F16C33">
    <w:pPr>
      <w:spacing w:after="240"/>
      <w:jc w:val="right"/>
    </w:pPr>
    <w:r w:rsidRPr="00B7446A">
      <w:rPr>
        <w:rStyle w:val="PageNumber"/>
      </w:rPr>
      <w:fldChar w:fldCharType="begin"/>
    </w:r>
    <w:r w:rsidRPr="00B7446A">
      <w:rPr>
        <w:rStyle w:val="PageNumber"/>
      </w:rPr>
      <w:instrText xml:space="preserve">PAGE  </w:instrText>
    </w:r>
    <w:r w:rsidRPr="00B7446A">
      <w:rPr>
        <w:rStyle w:val="PageNumber"/>
      </w:rPr>
      <w:fldChar w:fldCharType="separate"/>
    </w:r>
    <w:r>
      <w:rPr>
        <w:rStyle w:val="PageNumber"/>
        <w:noProof/>
      </w:rPr>
      <w:t>xiii</w:t>
    </w:r>
    <w:r w:rsidRPr="00B7446A">
      <w:rPr>
        <w:rStyle w:val="PageNumber"/>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FBF12" w14:textId="77777777" w:rsidR="003A432F" w:rsidRPr="001A766C" w:rsidRDefault="003A432F" w:rsidP="001A766C">
    <w:pPr>
      <w:pStyle w:val="01FirstPage01"/>
    </w:pPr>
    <w:r>
      <w:t>An intelligent web application firewall framework to prevent security attacks</w:t>
    </w:r>
  </w:p>
  <w:p w14:paraId="4BA90457" w14:textId="3EEF02E8" w:rsidR="003A432F" w:rsidRPr="00E70DD6" w:rsidRDefault="003A432F" w:rsidP="00182955">
    <w:pPr>
      <w:pStyle w:val="01FirstPage01"/>
    </w:pPr>
    <w:r>
      <w:br/>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C4310" w14:textId="77777777" w:rsidR="003A432F" w:rsidRPr="00B7446A" w:rsidRDefault="003A432F" w:rsidP="00F16C33">
    <w:pPr>
      <w:spacing w:after="240"/>
      <w:jc w:val="right"/>
    </w:pPr>
    <w:r w:rsidRPr="00B7446A">
      <w:rPr>
        <w:rStyle w:val="PageNumber"/>
      </w:rPr>
      <w:fldChar w:fldCharType="begin"/>
    </w:r>
    <w:r w:rsidRPr="00B7446A">
      <w:rPr>
        <w:rStyle w:val="PageNumber"/>
      </w:rPr>
      <w:instrText xml:space="preserve">PAGE  </w:instrText>
    </w:r>
    <w:r w:rsidRPr="00B7446A">
      <w:rPr>
        <w:rStyle w:val="PageNumber"/>
      </w:rPr>
      <w:fldChar w:fldCharType="separate"/>
    </w:r>
    <w:r>
      <w:rPr>
        <w:rStyle w:val="PageNumber"/>
        <w:noProof/>
      </w:rPr>
      <w:t>iii</w:t>
    </w:r>
    <w:r w:rsidRPr="00B7446A">
      <w:rPr>
        <w:rStyle w:val="PageNumber"/>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E103F" w14:textId="77777777" w:rsidR="003A432F" w:rsidRPr="00D54E0C" w:rsidRDefault="003A432F" w:rsidP="0018295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8966531"/>
      <w:docPartObj>
        <w:docPartGallery w:val="Page Numbers (Top of Page)"/>
        <w:docPartUnique/>
      </w:docPartObj>
    </w:sdtPr>
    <w:sdtEndPr>
      <w:rPr>
        <w:noProof/>
      </w:rPr>
    </w:sdtEndPr>
    <w:sdtContent>
      <w:p w14:paraId="218300F1" w14:textId="77777777" w:rsidR="003A432F" w:rsidRPr="00B7446A" w:rsidRDefault="003A432F" w:rsidP="005363BA">
        <w:pPr>
          <w:pStyle w:val="Header"/>
        </w:pPr>
        <w:r>
          <w:fldChar w:fldCharType="begin"/>
        </w:r>
        <w:r>
          <w:instrText xml:space="preserve"> PAGE   \* MERGEFORMAT </w:instrText>
        </w:r>
        <w:r>
          <w:fldChar w:fldCharType="separate"/>
        </w:r>
        <w:r>
          <w:rPr>
            <w:noProof/>
          </w:rPr>
          <w:t>15</w:t>
        </w:r>
        <w:r>
          <w:rPr>
            <w:noProof/>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B6ACD" w14:textId="77777777" w:rsidR="003A432F" w:rsidRPr="00D54E0C" w:rsidRDefault="003A432F" w:rsidP="00350CE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784C4" w14:textId="77777777" w:rsidR="003A432F" w:rsidRPr="00D54E0C" w:rsidRDefault="003A432F" w:rsidP="001829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EE3CFF36"/>
    <w:lvl w:ilvl="0">
      <w:start w:val="1"/>
      <w:numFmt w:val="decimal"/>
      <w:lvlText w:val="%1."/>
      <w:lvlJc w:val="left"/>
      <w:pPr>
        <w:tabs>
          <w:tab w:val="num" w:pos="1080"/>
        </w:tabs>
        <w:ind w:left="1080" w:hanging="360"/>
      </w:pPr>
    </w:lvl>
  </w:abstractNum>
  <w:abstractNum w:abstractNumId="1" w15:restartNumberingAfterBreak="0">
    <w:nsid w:val="FFFFFF82"/>
    <w:multiLevelType w:val="singleLevel"/>
    <w:tmpl w:val="0B2CDF84"/>
    <w:lvl w:ilvl="0">
      <w:start w:val="1"/>
      <w:numFmt w:val="bullet"/>
      <w:lvlText w:val=""/>
      <w:lvlJc w:val="left"/>
      <w:pPr>
        <w:tabs>
          <w:tab w:val="num" w:pos="1080"/>
        </w:tabs>
        <w:ind w:left="1080" w:hanging="360"/>
      </w:pPr>
      <w:rPr>
        <w:rFonts w:ascii="Symbol" w:hAnsi="Symbol" w:hint="default"/>
      </w:rPr>
    </w:lvl>
  </w:abstractNum>
  <w:abstractNum w:abstractNumId="2" w15:restartNumberingAfterBreak="0">
    <w:nsid w:val="01C74C8E"/>
    <w:multiLevelType w:val="multilevel"/>
    <w:tmpl w:val="8C2E20FE"/>
    <w:numStyleLink w:val="FootNote-Numbering"/>
  </w:abstractNum>
  <w:abstractNum w:abstractNumId="3" w15:restartNumberingAfterBreak="0">
    <w:nsid w:val="04736361"/>
    <w:multiLevelType w:val="multilevel"/>
    <w:tmpl w:val="F10CF02A"/>
    <w:styleLink w:val="03cList-Mazleha-Table"/>
    <w:lvl w:ilvl="0">
      <w:start w:val="1"/>
      <w:numFmt w:val="decimal"/>
      <w:lvlText w:val="%1."/>
      <w:lvlJc w:val="left"/>
      <w:pPr>
        <w:ind w:left="284" w:hanging="284"/>
      </w:pPr>
      <w:rPr>
        <w:rFonts w:hint="default"/>
      </w:rPr>
    </w:lvl>
    <w:lvl w:ilvl="1">
      <w:start w:val="1"/>
      <w:numFmt w:val="lowerLetter"/>
      <w:lvlText w:val="%2."/>
      <w:lvlJc w:val="left"/>
      <w:pPr>
        <w:ind w:left="284" w:hanging="284"/>
      </w:pPr>
      <w:rPr>
        <w:rFonts w:hint="default"/>
      </w:rPr>
    </w:lvl>
    <w:lvl w:ilvl="2">
      <w:start w:val="1"/>
      <w:numFmt w:val="lowerRoman"/>
      <w:lvlText w:val="%3."/>
      <w:lvlJc w:val="left"/>
      <w:pPr>
        <w:ind w:left="369" w:hanging="369"/>
      </w:pPr>
      <w:rPr>
        <w:rFonts w:hint="default"/>
      </w:rPr>
    </w:lvl>
    <w:lvl w:ilvl="3">
      <w:start w:val="1"/>
      <w:numFmt w:val="bullet"/>
      <w:lvlText w:val=""/>
      <w:lvlJc w:val="left"/>
      <w:pPr>
        <w:ind w:left="284" w:hanging="284"/>
      </w:pPr>
      <w:rPr>
        <w:rFonts w:ascii="Wingdings" w:hAnsi="Wingdings" w:cs="Times New Roman" w:hint="default"/>
      </w:rPr>
    </w:lvl>
    <w:lvl w:ilvl="4">
      <w:start w:val="1"/>
      <w:numFmt w:val="bullet"/>
      <w:lvlText w:val=""/>
      <w:lvlJc w:val="left"/>
      <w:pPr>
        <w:ind w:left="284" w:hanging="284"/>
      </w:pPr>
      <w:rPr>
        <w:rFonts w:ascii="Wingdings" w:hAnsi="Wingdings" w:cs="Times New Roman" w:hint="default"/>
      </w:rPr>
    </w:lvl>
    <w:lvl w:ilvl="5">
      <w:start w:val="1"/>
      <w:numFmt w:val="bullet"/>
      <w:lvlText w:val="-"/>
      <w:lvlJc w:val="left"/>
      <w:pPr>
        <w:ind w:left="284" w:hanging="284"/>
      </w:pPr>
      <w:rPr>
        <w:rFonts w:ascii="Times New Roman" w:hAnsi="Times New Roman" w:cs="Times New Roman"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 w15:restartNumberingAfterBreak="0">
    <w:nsid w:val="08240840"/>
    <w:multiLevelType w:val="multilevel"/>
    <w:tmpl w:val="6D62E720"/>
    <w:styleLink w:val="Mazleha-GayaUKM-Appendix"/>
    <w:lvl w:ilvl="0">
      <w:start w:val="1"/>
      <w:numFmt w:val="upperLetter"/>
      <w:pStyle w:val="AppendixA"/>
      <w:lvlText w:val="Appendix %1"/>
      <w:lvlJc w:val="left"/>
      <w:pPr>
        <w:tabs>
          <w:tab w:val="num" w:pos="8258"/>
        </w:tabs>
        <w:ind w:left="6840" w:firstLine="0"/>
      </w:pPr>
      <w:rPr>
        <w:rFonts w:ascii="Times New Roman" w:hAnsi="Times New Roman" w:hint="default"/>
        <w:caps/>
        <w:sz w:val="22"/>
      </w:rPr>
    </w:lvl>
    <w:lvl w:ilvl="1">
      <w:start w:val="1"/>
      <w:numFmt w:val="decimal"/>
      <w:pStyle w:val="AppendixA1"/>
      <w:lvlText w:val="Appendix %1.%2"/>
      <w:lvlJc w:val="left"/>
      <w:pPr>
        <w:tabs>
          <w:tab w:val="num" w:pos="1559"/>
        </w:tabs>
        <w:ind w:left="0" w:firstLine="0"/>
      </w:pPr>
      <w:rPr>
        <w:rFonts w:ascii="Times New Roman" w:hAnsi="Times New Roman" w:hint="default"/>
        <w:caps/>
        <w:sz w:val="22"/>
      </w:rPr>
    </w:lvl>
    <w:lvl w:ilvl="2">
      <w:start w:val="1"/>
      <w:numFmt w:val="decimal"/>
      <w:pStyle w:val="AppendixA11"/>
      <w:lvlText w:val="Appendix %1.%2.%3"/>
      <w:lvlJc w:val="left"/>
      <w:pPr>
        <w:tabs>
          <w:tab w:val="num" w:pos="1701"/>
        </w:tabs>
        <w:ind w:left="0" w:firstLine="0"/>
      </w:pPr>
      <w:rPr>
        <w:rFonts w:ascii="Times New Roman" w:hAnsi="Times New Roman" w:hint="default"/>
        <w:caps/>
        <w:sz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85D0F0B"/>
    <w:multiLevelType w:val="multilevel"/>
    <w:tmpl w:val="FB70BA98"/>
    <w:styleLink w:val="Mazleha-GayaUKM-Founder"/>
    <w:lvl w:ilvl="0">
      <w:start w:val="1"/>
      <w:numFmt w:val="decimal"/>
      <w:pStyle w:val="Heading1"/>
      <w:lvlText w:val="%1"/>
      <w:lvlJc w:val="left"/>
      <w:pPr>
        <w:ind w:left="0" w:firstLine="0"/>
      </w:pPr>
      <w:rPr>
        <w:rFonts w:ascii="Times New Roman" w:hAnsi="Times New Roman" w:cs="Times New Roman" w:hint="default"/>
        <w:b/>
        <w:i w:val="0"/>
        <w:caps w:val="0"/>
        <w:vanish/>
        <w:color w:val="FF0000"/>
        <w:sz w:val="22"/>
      </w:rPr>
    </w:lvl>
    <w:lvl w:ilvl="1">
      <w:start w:val="1"/>
      <w:numFmt w:val="upperRoman"/>
      <w:lvlRestart w:val="0"/>
      <w:pStyle w:val="09aLevel01"/>
      <w:lvlText w:val="CHAPTER %2"/>
      <w:lvlJc w:val="left"/>
      <w:pPr>
        <w:tabs>
          <w:tab w:val="num" w:pos="1418"/>
        </w:tabs>
        <w:ind w:left="0" w:firstLine="0"/>
      </w:pPr>
      <w:rPr>
        <w:rFonts w:ascii="Times New Roman" w:hAnsi="Times New Roman" w:cs="Times New Roman" w:hint="default"/>
        <w:b/>
        <w:i w:val="0"/>
        <w:caps/>
        <w:vanish w:val="0"/>
        <w:color w:val="auto"/>
        <w:sz w:val="22"/>
      </w:rPr>
    </w:lvl>
    <w:lvl w:ilvl="2">
      <w:start w:val="1"/>
      <w:numFmt w:val="decimal"/>
      <w:pStyle w:val="09bLevel02"/>
      <w:lvlText w:val="%1.%3"/>
      <w:lvlJc w:val="left"/>
      <w:pPr>
        <w:ind w:left="720" w:hanging="720"/>
      </w:pPr>
      <w:rPr>
        <w:rFonts w:ascii="Times New Roman" w:hAnsi="Times New Roman" w:cs="Times New Roman" w:hint="default"/>
        <w:b/>
        <w:bCs/>
        <w:i w:val="0"/>
        <w:iCs w:val="0"/>
        <w:caps/>
        <w:sz w:val="22"/>
        <w:szCs w:val="22"/>
      </w:rPr>
    </w:lvl>
    <w:lvl w:ilvl="3">
      <w:start w:val="1"/>
      <w:numFmt w:val="decimal"/>
      <w:pStyle w:val="09cLevel03"/>
      <w:lvlText w:val="%1.%3.%4"/>
      <w:lvlJc w:val="left"/>
      <w:pPr>
        <w:ind w:left="720" w:hanging="720"/>
      </w:pPr>
      <w:rPr>
        <w:rFonts w:ascii="Times New Roman" w:hAnsi="Times New Roman" w:cs="Times New Roman" w:hint="default"/>
        <w:b/>
        <w:i w:val="0"/>
        <w:caps w:val="0"/>
        <w:sz w:val="22"/>
      </w:rPr>
    </w:lvl>
    <w:lvl w:ilvl="4">
      <w:start w:val="1"/>
      <w:numFmt w:val="lowerLetter"/>
      <w:pStyle w:val="09dLevel04"/>
      <w:lvlText w:val="%5."/>
      <w:lvlJc w:val="left"/>
      <w:pPr>
        <w:ind w:left="720" w:hanging="720"/>
      </w:pPr>
      <w:rPr>
        <w:rFonts w:ascii="Times New Roman" w:hAnsi="Times New Roman" w:cs="Times New Roman" w:hint="default"/>
        <w:b/>
        <w:i w:val="0"/>
        <w:sz w:val="22"/>
      </w:rPr>
    </w:lvl>
    <w:lvl w:ilvl="5">
      <w:start w:val="1"/>
      <w:numFmt w:val="lowerRoman"/>
      <w:pStyle w:val="09eLevel05"/>
      <w:lvlText w:val="%6."/>
      <w:lvlJc w:val="left"/>
      <w:pPr>
        <w:ind w:left="720" w:hanging="720"/>
      </w:pPr>
      <w:rPr>
        <w:rFonts w:ascii="Times New Roman" w:hAnsi="Times New Roman" w:cs="Times New Roman" w:hint="default"/>
        <w:b/>
        <w:i w:val="0"/>
        <w:sz w:val="22"/>
      </w:rPr>
    </w:lvl>
    <w:lvl w:ilvl="6">
      <w:start w:val="1"/>
      <w:numFmt w:val="none"/>
      <w:lvlText w:val=""/>
      <w:lvlJc w:val="left"/>
      <w:pPr>
        <w:ind w:left="0" w:firstLine="0"/>
      </w:pPr>
      <w:rPr>
        <w:rFonts w:ascii="Times New Roman" w:hAnsi="Times New Roman" w:hint="default"/>
        <w:b/>
        <w:i w:val="0"/>
        <w:sz w:val="24"/>
      </w:rPr>
    </w:lvl>
    <w:lvl w:ilvl="7">
      <w:start w:val="1"/>
      <w:numFmt w:val="none"/>
      <w:lvlText w:val=""/>
      <w:lvlJc w:val="left"/>
      <w:pPr>
        <w:ind w:left="0" w:firstLine="0"/>
      </w:pPr>
      <w:rPr>
        <w:rFonts w:ascii="Times New Roman" w:hAnsi="Times New Roman" w:hint="default"/>
        <w:b/>
        <w:i w:val="0"/>
        <w:sz w:val="24"/>
      </w:rPr>
    </w:lvl>
    <w:lvl w:ilvl="8">
      <w:start w:val="1"/>
      <w:numFmt w:val="none"/>
      <w:lvlText w:val=""/>
      <w:lvlJc w:val="left"/>
      <w:pPr>
        <w:ind w:left="709" w:hanging="709"/>
      </w:pPr>
      <w:rPr>
        <w:rFonts w:ascii="Times New Roman" w:hAnsi="Times New Roman" w:hint="default"/>
        <w:b/>
        <w:i w:val="0"/>
        <w:sz w:val="24"/>
      </w:rPr>
    </w:lvl>
  </w:abstractNum>
  <w:abstractNum w:abstractNumId="6" w15:restartNumberingAfterBreak="0">
    <w:nsid w:val="08D33ED5"/>
    <w:multiLevelType w:val="multilevel"/>
    <w:tmpl w:val="B866C3E4"/>
    <w:styleLink w:val="02cList-Mazleha-Indent1x"/>
    <w:lvl w:ilvl="0">
      <w:start w:val="1"/>
      <w:numFmt w:val="lowerRoman"/>
      <w:lvlText w:val="%1)"/>
      <w:lvlJc w:val="left"/>
      <w:pPr>
        <w:tabs>
          <w:tab w:val="num" w:pos="720"/>
        </w:tabs>
        <w:ind w:left="1418" w:hanging="698"/>
      </w:pPr>
      <w:rPr>
        <w:rFonts w:ascii="Times New Roman" w:hAnsi="Times New Roman" w:hint="default"/>
        <w:b w:val="0"/>
        <w:i w:val="0"/>
        <w:sz w:val="24"/>
      </w:rPr>
    </w:lvl>
    <w:lvl w:ilvl="1">
      <w:start w:val="1"/>
      <w:numFmt w:val="lowerLetter"/>
      <w:lvlText w:val="%2)"/>
      <w:lvlJc w:val="left"/>
      <w:pPr>
        <w:tabs>
          <w:tab w:val="num" w:pos="1418"/>
        </w:tabs>
        <w:ind w:left="1985" w:hanging="567"/>
      </w:pPr>
      <w:rPr>
        <w:rFonts w:ascii="Times New Roman" w:hAnsi="Times New Roman" w:hint="default"/>
        <w:b w:val="0"/>
        <w:i w:val="0"/>
        <w:sz w:val="24"/>
      </w:rPr>
    </w:lvl>
    <w:lvl w:ilvl="2">
      <w:start w:val="1"/>
      <w:numFmt w:val="bullet"/>
      <w:lvlText w:val=""/>
      <w:lvlJc w:val="left"/>
      <w:pPr>
        <w:ind w:left="2268" w:hanging="283"/>
      </w:pPr>
      <w:rPr>
        <w:rFonts w:ascii="Wingdings" w:hAnsi="Wingdings" w:cs="Times New Roman" w:hint="default"/>
        <w:szCs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93D1657"/>
    <w:multiLevelType w:val="multilevel"/>
    <w:tmpl w:val="07B61C74"/>
    <w:numStyleLink w:val="02dList-Mazleha-Indent1x"/>
  </w:abstractNum>
  <w:abstractNum w:abstractNumId="8" w15:restartNumberingAfterBreak="0">
    <w:nsid w:val="09DC65C5"/>
    <w:multiLevelType w:val="multilevel"/>
    <w:tmpl w:val="DFEA93BC"/>
    <w:lvl w:ilvl="0">
      <w:start w:val="1"/>
      <w:numFmt w:val="decimal"/>
      <w:lvlText w:val="%1"/>
      <w:lvlJc w:val="left"/>
      <w:pPr>
        <w:ind w:left="0" w:firstLine="0"/>
      </w:pPr>
      <w:rPr>
        <w:rFonts w:ascii="Times New Roman" w:hAnsi="Times New Roman" w:cs="Times New Roman" w:hint="default"/>
        <w:b/>
        <w:i w:val="0"/>
        <w:caps w:val="0"/>
        <w:vanish/>
        <w:color w:val="FF0000"/>
        <w:sz w:val="22"/>
      </w:rPr>
    </w:lvl>
    <w:lvl w:ilvl="1">
      <w:start w:val="1"/>
      <w:numFmt w:val="upperRoman"/>
      <w:lvlRestart w:val="0"/>
      <w:lvlText w:val="CHAPTER %2"/>
      <w:lvlJc w:val="left"/>
      <w:pPr>
        <w:tabs>
          <w:tab w:val="num" w:pos="1418"/>
        </w:tabs>
        <w:ind w:left="0" w:firstLine="0"/>
      </w:pPr>
      <w:rPr>
        <w:rFonts w:ascii="Times New Roman" w:hAnsi="Times New Roman" w:cs="Times New Roman" w:hint="default"/>
        <w:b/>
        <w:i w:val="0"/>
        <w:caps/>
        <w:vanish w:val="0"/>
        <w:color w:val="auto"/>
        <w:sz w:val="22"/>
      </w:rPr>
    </w:lvl>
    <w:lvl w:ilvl="2">
      <w:start w:val="1"/>
      <w:numFmt w:val="decimal"/>
      <w:lvlText w:val="%1.%3"/>
      <w:lvlJc w:val="left"/>
      <w:pPr>
        <w:ind w:left="720" w:hanging="720"/>
      </w:pPr>
      <w:rPr>
        <w:rFonts w:ascii="Times New Roman" w:hAnsi="Times New Roman" w:cs="Times New Roman" w:hint="default"/>
        <w:b/>
        <w:i w:val="0"/>
        <w:caps/>
        <w:sz w:val="22"/>
      </w:rPr>
    </w:lvl>
    <w:lvl w:ilvl="3">
      <w:start w:val="1"/>
      <w:numFmt w:val="decimal"/>
      <w:lvlText w:val="%1.%3.%4"/>
      <w:lvlJc w:val="left"/>
      <w:pPr>
        <w:ind w:left="720" w:hanging="720"/>
      </w:pPr>
      <w:rPr>
        <w:rFonts w:ascii="Times New Roman" w:hAnsi="Times New Roman" w:cs="Times New Roman" w:hint="default"/>
        <w:b/>
        <w:i w:val="0"/>
        <w:caps w:val="0"/>
        <w:sz w:val="22"/>
      </w:rPr>
    </w:lvl>
    <w:lvl w:ilvl="4">
      <w:start w:val="1"/>
      <w:numFmt w:val="lowerLetter"/>
      <w:lvlText w:val="%5."/>
      <w:lvlJc w:val="left"/>
      <w:pPr>
        <w:ind w:left="720" w:hanging="720"/>
      </w:pPr>
      <w:rPr>
        <w:rFonts w:ascii="Times New Roman" w:hAnsi="Times New Roman" w:cs="Times New Roman" w:hint="default"/>
        <w:b/>
        <w:i w:val="0"/>
        <w:sz w:val="22"/>
      </w:rPr>
    </w:lvl>
    <w:lvl w:ilvl="5">
      <w:start w:val="1"/>
      <w:numFmt w:val="lowerRoman"/>
      <w:lvlText w:val="%6."/>
      <w:lvlJc w:val="left"/>
      <w:pPr>
        <w:ind w:left="720" w:hanging="720"/>
      </w:pPr>
      <w:rPr>
        <w:rFonts w:ascii="Times New Roman" w:hAnsi="Times New Roman" w:cs="Times New Roman" w:hint="default"/>
        <w:b/>
        <w:i w:val="0"/>
        <w:sz w:val="22"/>
      </w:rPr>
    </w:lvl>
    <w:lvl w:ilvl="6">
      <w:start w:val="1"/>
      <w:numFmt w:val="none"/>
      <w:lvlText w:val=""/>
      <w:lvlJc w:val="left"/>
      <w:pPr>
        <w:ind w:left="0" w:firstLine="0"/>
      </w:pPr>
      <w:rPr>
        <w:rFonts w:ascii="Times New Roman" w:hAnsi="Times New Roman" w:hint="default"/>
        <w:b/>
        <w:i w:val="0"/>
        <w:sz w:val="24"/>
      </w:rPr>
    </w:lvl>
    <w:lvl w:ilvl="7">
      <w:start w:val="1"/>
      <w:numFmt w:val="none"/>
      <w:lvlText w:val=""/>
      <w:lvlJc w:val="left"/>
      <w:pPr>
        <w:ind w:left="0" w:firstLine="0"/>
      </w:pPr>
      <w:rPr>
        <w:rFonts w:ascii="Times New Roman" w:hAnsi="Times New Roman" w:hint="default"/>
        <w:b/>
        <w:i w:val="0"/>
        <w:sz w:val="24"/>
      </w:rPr>
    </w:lvl>
    <w:lvl w:ilvl="8">
      <w:start w:val="1"/>
      <w:numFmt w:val="none"/>
      <w:lvlText w:val=""/>
      <w:lvlJc w:val="left"/>
      <w:pPr>
        <w:ind w:left="709" w:hanging="709"/>
      </w:pPr>
      <w:rPr>
        <w:rFonts w:ascii="Times New Roman" w:hAnsi="Times New Roman" w:hint="default"/>
        <w:b/>
        <w:i w:val="0"/>
        <w:sz w:val="24"/>
      </w:rPr>
    </w:lvl>
  </w:abstractNum>
  <w:abstractNum w:abstractNumId="9" w15:restartNumberingAfterBreak="0">
    <w:nsid w:val="0A9820F0"/>
    <w:multiLevelType w:val="multilevel"/>
    <w:tmpl w:val="F10CF02A"/>
    <w:numStyleLink w:val="03cList-Mazleha-Table"/>
  </w:abstractNum>
  <w:abstractNum w:abstractNumId="10" w15:restartNumberingAfterBreak="0">
    <w:nsid w:val="0E29705C"/>
    <w:multiLevelType w:val="multilevel"/>
    <w:tmpl w:val="5DBC6BA8"/>
    <w:numStyleLink w:val="01bList-Mazleha"/>
  </w:abstractNum>
  <w:abstractNum w:abstractNumId="11" w15:restartNumberingAfterBreak="0">
    <w:nsid w:val="11C731D5"/>
    <w:multiLevelType w:val="multilevel"/>
    <w:tmpl w:val="71F65852"/>
    <w:styleLink w:val="02aList-Mazleha-Indent1x"/>
    <w:lvl w:ilvl="0">
      <w:start w:val="1"/>
      <w:numFmt w:val="decimal"/>
      <w:lvlText w:val="%1)"/>
      <w:lvlJc w:val="left"/>
      <w:pPr>
        <w:tabs>
          <w:tab w:val="num" w:pos="720"/>
        </w:tabs>
        <w:ind w:left="1418" w:hanging="698"/>
      </w:pPr>
      <w:rPr>
        <w:rFonts w:ascii="Times New Roman" w:hAnsi="Times New Roman" w:hint="default"/>
        <w:b w:val="0"/>
        <w:i w:val="0"/>
        <w:sz w:val="24"/>
      </w:rPr>
    </w:lvl>
    <w:lvl w:ilvl="1">
      <w:start w:val="1"/>
      <w:numFmt w:val="lowerLetter"/>
      <w:lvlText w:val="%2)"/>
      <w:lvlJc w:val="left"/>
      <w:pPr>
        <w:tabs>
          <w:tab w:val="num" w:pos="1418"/>
        </w:tabs>
        <w:ind w:left="1985" w:hanging="567"/>
      </w:pPr>
      <w:rPr>
        <w:rFonts w:ascii="Times New Roman" w:hAnsi="Times New Roman" w:hint="default"/>
        <w:b w:val="0"/>
        <w:i w:val="0"/>
        <w:sz w:val="24"/>
      </w:rPr>
    </w:lvl>
    <w:lvl w:ilvl="2">
      <w:start w:val="1"/>
      <w:numFmt w:val="bullet"/>
      <w:lvlText w:val=""/>
      <w:lvlJc w:val="left"/>
      <w:pPr>
        <w:ind w:left="2268" w:hanging="283"/>
      </w:pPr>
      <w:rPr>
        <w:rFonts w:ascii="Wingdings" w:hAnsi="Wingdings" w:cs="Times New Roman" w:hint="default"/>
        <w:szCs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2630D10"/>
    <w:multiLevelType w:val="multilevel"/>
    <w:tmpl w:val="5DBC6BA8"/>
    <w:numStyleLink w:val="01bList-Mazleha"/>
  </w:abstractNum>
  <w:abstractNum w:abstractNumId="13" w15:restartNumberingAfterBreak="0">
    <w:nsid w:val="12893962"/>
    <w:multiLevelType w:val="multilevel"/>
    <w:tmpl w:val="FB70BA98"/>
    <w:numStyleLink w:val="Mazleha-GayaUKM-Founder"/>
  </w:abstractNum>
  <w:abstractNum w:abstractNumId="14" w15:restartNumberingAfterBreak="0">
    <w:nsid w:val="13F25D40"/>
    <w:multiLevelType w:val="multilevel"/>
    <w:tmpl w:val="5DBC6BA8"/>
    <w:numStyleLink w:val="01bList-Mazleha"/>
  </w:abstractNum>
  <w:abstractNum w:abstractNumId="15" w15:restartNumberingAfterBreak="0">
    <w:nsid w:val="14EC5D5C"/>
    <w:multiLevelType w:val="multilevel"/>
    <w:tmpl w:val="65586E1C"/>
    <w:lvl w:ilvl="0">
      <w:start w:val="1"/>
      <w:numFmt w:val="decimal"/>
      <w:lvlText w:val="%1"/>
      <w:lvlJc w:val="left"/>
      <w:pPr>
        <w:ind w:left="720" w:hanging="720"/>
      </w:pPr>
      <w:rPr>
        <w:rFonts w:hint="default"/>
        <w:vanish/>
        <w:color w:val="FF0000"/>
      </w:rPr>
    </w:lvl>
    <w:lvl w:ilvl="1">
      <w:start w:val="1"/>
      <w:numFmt w:val="upperRoman"/>
      <w:lvlRestart w:val="0"/>
      <w:lvlText w:val="Bab %2"/>
      <w:lvlJc w:val="left"/>
      <w:pPr>
        <w:tabs>
          <w:tab w:val="num" w:pos="1418"/>
        </w:tabs>
        <w:ind w:left="0" w:firstLine="0"/>
      </w:pPr>
      <w:rPr>
        <w:rFonts w:ascii="Times New Roman" w:hAnsi="Times New Roman" w:hint="default"/>
        <w:caps/>
        <w:sz w:val="22"/>
      </w:rPr>
    </w:lvl>
    <w:lvl w:ilvl="2">
      <w:start w:val="1"/>
      <w:numFmt w:val="decimal"/>
      <w:lvlText w:val="%1.%3"/>
      <w:lvlJc w:val="left"/>
      <w:pPr>
        <w:ind w:left="720" w:hanging="720"/>
      </w:pPr>
      <w:rPr>
        <w:rFonts w:ascii="Times New Roman" w:hAnsi="Times New Roman" w:hint="default"/>
        <w:sz w:val="22"/>
      </w:rPr>
    </w:lvl>
    <w:lvl w:ilvl="3">
      <w:start w:val="1"/>
      <w:numFmt w:val="decimal"/>
      <w:lvlText w:val="%1.%3.%4"/>
      <w:lvlJc w:val="left"/>
      <w:pPr>
        <w:ind w:left="720" w:hanging="720"/>
      </w:pPr>
      <w:rPr>
        <w:rFonts w:ascii="Times New Roman" w:hAnsi="Times New Roman" w:hint="default"/>
        <w:sz w:val="22"/>
      </w:rPr>
    </w:lvl>
    <w:lvl w:ilvl="4">
      <w:start w:val="1"/>
      <w:numFmt w:val="lowerLetter"/>
      <w:lvlText w:val="%5."/>
      <w:lvlJc w:val="left"/>
      <w:pPr>
        <w:ind w:left="720" w:hanging="720"/>
      </w:pPr>
      <w:rPr>
        <w:rFonts w:ascii="Times New Roman" w:hAnsi="Times New Roman" w:cs="Times New Roman" w:hint="default"/>
        <w:sz w:val="22"/>
      </w:rPr>
    </w:lvl>
    <w:lvl w:ilvl="5">
      <w:start w:val="1"/>
      <w:numFmt w:val="lowerRoman"/>
      <w:lvlText w:val="%6"/>
      <w:lvlJc w:val="left"/>
      <w:pPr>
        <w:ind w:left="720" w:hanging="720"/>
      </w:pPr>
      <w:rPr>
        <w:rFonts w:ascii="Times New Roman" w:hAnsi="Times New Roman" w:hint="default"/>
        <w:sz w:val="22"/>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6" w15:restartNumberingAfterBreak="0">
    <w:nsid w:val="186C2508"/>
    <w:multiLevelType w:val="multilevel"/>
    <w:tmpl w:val="5EF8E224"/>
    <w:numStyleLink w:val="03aList-Mazleha-Table"/>
  </w:abstractNum>
  <w:abstractNum w:abstractNumId="17" w15:restartNumberingAfterBreak="0">
    <w:nsid w:val="1C7E3537"/>
    <w:multiLevelType w:val="multilevel"/>
    <w:tmpl w:val="FB70BA98"/>
    <w:numStyleLink w:val="Mazleha-GayaUKM-Founder"/>
  </w:abstractNum>
  <w:abstractNum w:abstractNumId="18" w15:restartNumberingAfterBreak="0">
    <w:nsid w:val="239C5B82"/>
    <w:multiLevelType w:val="hybridMultilevel"/>
    <w:tmpl w:val="C22E15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DE3ABE"/>
    <w:multiLevelType w:val="multilevel"/>
    <w:tmpl w:val="FB70BA98"/>
    <w:numStyleLink w:val="Mazleha-GayaUKM-Founder"/>
  </w:abstractNum>
  <w:abstractNum w:abstractNumId="20" w15:restartNumberingAfterBreak="0">
    <w:nsid w:val="29780DFE"/>
    <w:multiLevelType w:val="multilevel"/>
    <w:tmpl w:val="45E84E6C"/>
    <w:lvl w:ilvl="0">
      <w:start w:val="1"/>
      <w:numFmt w:val="decimal"/>
      <w:lvlText w:val="%1"/>
      <w:lvlJc w:val="left"/>
      <w:pPr>
        <w:ind w:left="0" w:firstLine="0"/>
      </w:pPr>
      <w:rPr>
        <w:rFonts w:ascii="Times New Roman" w:hAnsi="Times New Roman" w:cs="Times New Roman" w:hint="default"/>
        <w:b/>
        <w:i w:val="0"/>
        <w:caps w:val="0"/>
        <w:vanish/>
        <w:color w:val="FF0000"/>
        <w:sz w:val="22"/>
      </w:rPr>
    </w:lvl>
    <w:lvl w:ilvl="1">
      <w:start w:val="1"/>
      <w:numFmt w:val="upperRoman"/>
      <w:lvlRestart w:val="0"/>
      <w:lvlText w:val="CHAPTER %2"/>
      <w:lvlJc w:val="left"/>
      <w:pPr>
        <w:tabs>
          <w:tab w:val="num" w:pos="1418"/>
        </w:tabs>
        <w:ind w:left="0" w:firstLine="0"/>
      </w:pPr>
      <w:rPr>
        <w:rFonts w:ascii="Times New Roman" w:hAnsi="Times New Roman" w:cs="Times New Roman" w:hint="default"/>
        <w:b/>
        <w:i w:val="0"/>
        <w:caps/>
        <w:vanish w:val="0"/>
        <w:color w:val="auto"/>
        <w:sz w:val="22"/>
      </w:rPr>
    </w:lvl>
    <w:lvl w:ilvl="2">
      <w:start w:val="1"/>
      <w:numFmt w:val="decimal"/>
      <w:lvlText w:val="%1.%3"/>
      <w:lvlJc w:val="left"/>
      <w:pPr>
        <w:ind w:left="720" w:hanging="720"/>
      </w:pPr>
      <w:rPr>
        <w:rFonts w:ascii="Times New Roman" w:hAnsi="Times New Roman" w:cs="Times New Roman" w:hint="default"/>
        <w:b/>
        <w:i w:val="0"/>
        <w:caps/>
        <w:sz w:val="22"/>
      </w:rPr>
    </w:lvl>
    <w:lvl w:ilvl="3">
      <w:start w:val="1"/>
      <w:numFmt w:val="decimal"/>
      <w:lvlText w:val="%1.%3.%4"/>
      <w:lvlJc w:val="left"/>
      <w:pPr>
        <w:ind w:left="720" w:hanging="720"/>
      </w:pPr>
      <w:rPr>
        <w:rFonts w:ascii="Times New Roman" w:hAnsi="Times New Roman" w:cs="Times New Roman" w:hint="default"/>
        <w:b/>
        <w:i w:val="0"/>
        <w:caps w:val="0"/>
        <w:sz w:val="22"/>
      </w:rPr>
    </w:lvl>
    <w:lvl w:ilvl="4">
      <w:start w:val="1"/>
      <w:numFmt w:val="lowerLetter"/>
      <w:lvlText w:val="%5."/>
      <w:lvlJc w:val="left"/>
      <w:pPr>
        <w:ind w:left="720" w:hanging="720"/>
      </w:pPr>
      <w:rPr>
        <w:rFonts w:ascii="Times New Roman" w:hAnsi="Times New Roman" w:cs="Times New Roman" w:hint="default"/>
        <w:b/>
        <w:i w:val="0"/>
        <w:sz w:val="22"/>
      </w:rPr>
    </w:lvl>
    <w:lvl w:ilvl="5">
      <w:start w:val="1"/>
      <w:numFmt w:val="lowerRoman"/>
      <w:lvlText w:val="%6."/>
      <w:lvlJc w:val="left"/>
      <w:pPr>
        <w:ind w:left="720" w:hanging="720"/>
      </w:pPr>
      <w:rPr>
        <w:rFonts w:ascii="Times New Roman" w:hAnsi="Times New Roman" w:cs="Times New Roman" w:hint="default"/>
        <w:b/>
        <w:i w:val="0"/>
        <w:sz w:val="22"/>
      </w:rPr>
    </w:lvl>
    <w:lvl w:ilvl="6">
      <w:start w:val="1"/>
      <w:numFmt w:val="none"/>
      <w:lvlText w:val=""/>
      <w:lvlJc w:val="left"/>
      <w:pPr>
        <w:ind w:left="709" w:hanging="709"/>
      </w:pPr>
      <w:rPr>
        <w:rFonts w:ascii="Times New Roman" w:hAnsi="Times New Roman" w:hint="default"/>
        <w:b/>
        <w:i w:val="0"/>
        <w:sz w:val="24"/>
      </w:rPr>
    </w:lvl>
    <w:lvl w:ilvl="7">
      <w:start w:val="1"/>
      <w:numFmt w:val="none"/>
      <w:lvlText w:val=""/>
      <w:lvlJc w:val="left"/>
      <w:pPr>
        <w:ind w:left="709" w:hanging="709"/>
      </w:pPr>
      <w:rPr>
        <w:rFonts w:ascii="Times New Roman" w:hAnsi="Times New Roman" w:hint="default"/>
        <w:b/>
        <w:i w:val="0"/>
        <w:sz w:val="24"/>
      </w:rPr>
    </w:lvl>
    <w:lvl w:ilvl="8">
      <w:start w:val="1"/>
      <w:numFmt w:val="none"/>
      <w:lvlText w:val=""/>
      <w:lvlJc w:val="left"/>
      <w:pPr>
        <w:ind w:left="709" w:hanging="709"/>
      </w:pPr>
      <w:rPr>
        <w:rFonts w:ascii="Times New Roman" w:hAnsi="Times New Roman" w:hint="default"/>
        <w:b/>
        <w:i w:val="0"/>
        <w:sz w:val="24"/>
      </w:rPr>
    </w:lvl>
  </w:abstractNum>
  <w:abstractNum w:abstractNumId="21" w15:restartNumberingAfterBreak="0">
    <w:nsid w:val="2CA322A3"/>
    <w:multiLevelType w:val="multilevel"/>
    <w:tmpl w:val="FB70BA98"/>
    <w:numStyleLink w:val="Mazleha-GayaUKM-Founder"/>
  </w:abstractNum>
  <w:abstractNum w:abstractNumId="22" w15:restartNumberingAfterBreak="0">
    <w:nsid w:val="2D4858DE"/>
    <w:multiLevelType w:val="hybridMultilevel"/>
    <w:tmpl w:val="AFCE08E8"/>
    <w:lvl w:ilvl="0" w:tplc="1876ADA6">
      <w:start w:val="1"/>
      <w:numFmt w:val="bullet"/>
      <w:pStyle w:val="21aTable-Contents-Lef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6B043F"/>
    <w:multiLevelType w:val="multilevel"/>
    <w:tmpl w:val="7018ABDE"/>
    <w:styleLink w:val="01dList-Mazleha"/>
    <w:lvl w:ilvl="0">
      <w:start w:val="1"/>
      <w:numFmt w:val="lowerLetter"/>
      <w:lvlText w:val="%1)"/>
      <w:lvlJc w:val="left"/>
      <w:pPr>
        <w:ind w:left="720" w:hanging="720"/>
      </w:pPr>
      <w:rPr>
        <w:rFonts w:ascii="Times New Roman" w:hAnsi="Times New Roman" w:cs="Times New Roman" w:hint="default"/>
        <w:b w:val="0"/>
        <w:i w:val="0"/>
        <w:caps w:val="0"/>
        <w:vanish w:val="0"/>
        <w:color w:val="auto"/>
        <w:sz w:val="24"/>
      </w:rPr>
    </w:lvl>
    <w:lvl w:ilvl="1">
      <w:start w:val="1"/>
      <w:numFmt w:val="lowerRoman"/>
      <w:lvlText w:val="%2)"/>
      <w:lvlJc w:val="left"/>
      <w:pPr>
        <w:tabs>
          <w:tab w:val="num" w:pos="1418"/>
        </w:tabs>
        <w:ind w:left="1418" w:hanging="698"/>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bullet"/>
      <w:lvlText w:val=""/>
      <w:lvlJc w:val="left"/>
      <w:pPr>
        <w:ind w:left="1701" w:hanging="283"/>
      </w:pPr>
      <w:rPr>
        <w:rFonts w:ascii="Wingdings" w:hAnsi="Wingdings" w:cs="Times New Roman" w:hint="default"/>
        <w:b/>
        <w:bCs/>
        <w:i w:val="0"/>
        <w:iCs w:val="0"/>
        <w:caps/>
        <w:vanish w:val="0"/>
        <w:sz w:val="22"/>
        <w:szCs w:val="24"/>
      </w:rPr>
    </w:lvl>
    <w:lvl w:ilvl="3">
      <w:start w:val="1"/>
      <w:numFmt w:val="none"/>
      <w:lvlText w:val=""/>
      <w:lvlJc w:val="left"/>
      <w:pPr>
        <w:ind w:left="720" w:hanging="720"/>
      </w:pPr>
      <w:rPr>
        <w:rFonts w:ascii="Times New Roman" w:hAnsi="Times New Roman" w:cs="Times New Roman" w:hint="default"/>
        <w:b/>
        <w:i w:val="0"/>
        <w:caps w:val="0"/>
        <w:vanish w:val="0"/>
        <w:sz w:val="22"/>
      </w:rPr>
    </w:lvl>
    <w:lvl w:ilvl="4">
      <w:start w:val="1"/>
      <w:numFmt w:val="none"/>
      <w:lvlText w:val=""/>
      <w:lvlJc w:val="left"/>
      <w:pPr>
        <w:ind w:left="720" w:hanging="720"/>
      </w:pPr>
      <w:rPr>
        <w:rFonts w:ascii="Times New Roman" w:hAnsi="Times New Roman" w:cs="Times New Roman" w:hint="default"/>
        <w:b/>
        <w:i w:val="0"/>
        <w:caps w:val="0"/>
        <w:vanish w:val="0"/>
        <w:sz w:val="22"/>
      </w:rPr>
    </w:lvl>
    <w:lvl w:ilvl="5">
      <w:start w:val="1"/>
      <w:numFmt w:val="none"/>
      <w:lvlText w:val=""/>
      <w:lvlJc w:val="left"/>
      <w:pPr>
        <w:ind w:left="720" w:hanging="720"/>
      </w:pPr>
      <w:rPr>
        <w:rFonts w:ascii="Times New Roman" w:hAnsi="Times New Roman" w:cs="Times New Roman" w:hint="default"/>
        <w:b/>
        <w:i w:val="0"/>
        <w:caps w:val="0"/>
        <w:vanish w:val="0"/>
        <w:sz w:val="22"/>
      </w:rPr>
    </w:lvl>
    <w:lvl w:ilvl="6">
      <w:start w:val="1"/>
      <w:numFmt w:val="none"/>
      <w:lvlText w:val=""/>
      <w:lvlJc w:val="left"/>
      <w:pPr>
        <w:ind w:left="720" w:hanging="720"/>
      </w:pPr>
      <w:rPr>
        <w:rFonts w:ascii="Times New Roman" w:hAnsi="Times New Roman" w:cs="Times New Roman" w:hint="default"/>
        <w:b/>
        <w:i w:val="0"/>
        <w:caps w:val="0"/>
        <w:vanish w:val="0"/>
        <w:sz w:val="22"/>
      </w:rPr>
    </w:lvl>
    <w:lvl w:ilvl="7">
      <w:start w:val="1"/>
      <w:numFmt w:val="none"/>
      <w:lvlText w:val=""/>
      <w:lvlJc w:val="left"/>
      <w:pPr>
        <w:ind w:left="720" w:hanging="720"/>
      </w:pPr>
      <w:rPr>
        <w:rFonts w:ascii="Times New Roman" w:hAnsi="Times New Roman" w:hint="default"/>
        <w:b/>
        <w:i w:val="0"/>
        <w:sz w:val="22"/>
      </w:rPr>
    </w:lvl>
    <w:lvl w:ilvl="8">
      <w:start w:val="1"/>
      <w:numFmt w:val="none"/>
      <w:lvlText w:val=""/>
      <w:lvlJc w:val="left"/>
      <w:pPr>
        <w:ind w:left="720" w:hanging="720"/>
      </w:pPr>
      <w:rPr>
        <w:rFonts w:ascii="Times New Roman" w:hAnsi="Times New Roman" w:cs="Times New Roman" w:hint="default"/>
        <w:b/>
        <w:i w:val="0"/>
        <w:sz w:val="22"/>
      </w:rPr>
    </w:lvl>
  </w:abstractNum>
  <w:abstractNum w:abstractNumId="24" w15:restartNumberingAfterBreak="0">
    <w:nsid w:val="316819CF"/>
    <w:multiLevelType w:val="multilevel"/>
    <w:tmpl w:val="07B61C74"/>
    <w:styleLink w:val="02dList-Mazleha-Indent1x"/>
    <w:lvl w:ilvl="0">
      <w:start w:val="1"/>
      <w:numFmt w:val="lowerLetter"/>
      <w:lvlText w:val="%1)"/>
      <w:lvlJc w:val="left"/>
      <w:pPr>
        <w:tabs>
          <w:tab w:val="num" w:pos="720"/>
        </w:tabs>
        <w:ind w:left="1418" w:hanging="698"/>
      </w:pPr>
      <w:rPr>
        <w:rFonts w:ascii="Times New Roman" w:hAnsi="Times New Roman" w:hint="default"/>
        <w:b w:val="0"/>
        <w:i w:val="0"/>
        <w:sz w:val="24"/>
      </w:rPr>
    </w:lvl>
    <w:lvl w:ilvl="1">
      <w:start w:val="1"/>
      <w:numFmt w:val="lowerRoman"/>
      <w:lvlText w:val="%2)"/>
      <w:lvlJc w:val="left"/>
      <w:pPr>
        <w:tabs>
          <w:tab w:val="num" w:pos="1418"/>
        </w:tabs>
        <w:ind w:left="1985" w:hanging="567"/>
      </w:pPr>
      <w:rPr>
        <w:rFonts w:ascii="Times New Roman" w:hAnsi="Times New Roman" w:hint="default"/>
        <w:b w:val="0"/>
        <w:i w:val="0"/>
        <w:sz w:val="24"/>
      </w:rPr>
    </w:lvl>
    <w:lvl w:ilvl="2">
      <w:start w:val="1"/>
      <w:numFmt w:val="bullet"/>
      <w:lvlText w:val=""/>
      <w:lvlJc w:val="left"/>
      <w:pPr>
        <w:ind w:left="2268" w:hanging="283"/>
      </w:pPr>
      <w:rPr>
        <w:rFonts w:ascii="Wingdings" w:hAnsi="Wingdings" w:cs="Times New Roman" w:hint="default"/>
        <w:szCs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3D2349A"/>
    <w:multiLevelType w:val="hybridMultilevel"/>
    <w:tmpl w:val="80060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53744F4"/>
    <w:multiLevelType w:val="multilevel"/>
    <w:tmpl w:val="ED00B41A"/>
    <w:styleLink w:val="02bList-Mazleha-Indent1x"/>
    <w:lvl w:ilvl="0">
      <w:start w:val="1"/>
      <w:numFmt w:val="decimal"/>
      <w:lvlText w:val="%1."/>
      <w:lvlJc w:val="left"/>
      <w:pPr>
        <w:ind w:left="1418" w:hanging="698"/>
      </w:pPr>
      <w:rPr>
        <w:rFonts w:ascii="Times New Roman" w:hAnsi="Times New Roman" w:cs="Times New Roman" w:hint="default"/>
        <w:b w:val="0"/>
        <w:i w:val="0"/>
        <w:caps w:val="0"/>
        <w:vanish w:val="0"/>
        <w:color w:val="auto"/>
        <w:sz w:val="24"/>
      </w:rPr>
    </w:lvl>
    <w:lvl w:ilvl="1">
      <w:start w:val="1"/>
      <w:numFmt w:val="lowerLetter"/>
      <w:lvlText w:val="%2."/>
      <w:lvlJc w:val="left"/>
      <w:pPr>
        <w:ind w:left="1985" w:hanging="567"/>
      </w:pPr>
      <w:rPr>
        <w:rFonts w:ascii="Times New Roman" w:hAnsi="Times New Roman" w:cs="Times New Roman" w:hint="default"/>
        <w:b w:val="0"/>
        <w:i w:val="0"/>
        <w:caps w:val="0"/>
        <w:vanish w:val="0"/>
        <w:color w:val="auto"/>
        <w:sz w:val="24"/>
      </w:rPr>
    </w:lvl>
    <w:lvl w:ilvl="2">
      <w:start w:val="1"/>
      <w:numFmt w:val="bullet"/>
      <w:lvlText w:val=""/>
      <w:lvlJc w:val="left"/>
      <w:pPr>
        <w:ind w:left="2268" w:hanging="283"/>
      </w:pPr>
      <w:rPr>
        <w:rFonts w:ascii="Wingdings" w:hAnsi="Wingdings" w:cs="Wingdings" w:hint="default"/>
        <w:b w:val="0"/>
        <w:i w:val="0"/>
        <w:caps w:val="0"/>
        <w:sz w:val="24"/>
        <w:szCs w:val="24"/>
      </w:rPr>
    </w:lvl>
    <w:lvl w:ilvl="3">
      <w:start w:val="1"/>
      <w:numFmt w:val="decimal"/>
      <w:lvlText w:val="%1.%3.%4"/>
      <w:lvlJc w:val="left"/>
      <w:pPr>
        <w:ind w:left="720" w:hanging="720"/>
      </w:pPr>
      <w:rPr>
        <w:rFonts w:ascii="Times New Roman" w:hAnsi="Times New Roman" w:cs="Times New Roman" w:hint="default"/>
        <w:b/>
        <w:i w:val="0"/>
        <w:caps w:val="0"/>
        <w:sz w:val="22"/>
      </w:rPr>
    </w:lvl>
    <w:lvl w:ilvl="4">
      <w:start w:val="1"/>
      <w:numFmt w:val="lowerLetter"/>
      <w:lvlText w:val="%5."/>
      <w:lvlJc w:val="left"/>
      <w:pPr>
        <w:ind w:left="720" w:hanging="720"/>
      </w:pPr>
      <w:rPr>
        <w:rFonts w:ascii="Times New Roman" w:hAnsi="Times New Roman" w:cs="Times New Roman" w:hint="default"/>
        <w:b/>
        <w:i w:val="0"/>
        <w:sz w:val="22"/>
      </w:rPr>
    </w:lvl>
    <w:lvl w:ilvl="5">
      <w:start w:val="1"/>
      <w:numFmt w:val="lowerRoman"/>
      <w:lvlText w:val="%6."/>
      <w:lvlJc w:val="left"/>
      <w:pPr>
        <w:ind w:left="720" w:hanging="720"/>
      </w:pPr>
      <w:rPr>
        <w:rFonts w:ascii="Times New Roman" w:hAnsi="Times New Roman" w:cs="Times New Roman" w:hint="default"/>
        <w:b/>
        <w:i w:val="0"/>
        <w:sz w:val="22"/>
      </w:rPr>
    </w:lvl>
    <w:lvl w:ilvl="6">
      <w:start w:val="1"/>
      <w:numFmt w:val="none"/>
      <w:lvlText w:val=""/>
      <w:lvlJc w:val="left"/>
      <w:pPr>
        <w:ind w:left="720" w:hanging="720"/>
      </w:pPr>
      <w:rPr>
        <w:rFonts w:ascii="Times New Roman" w:hAnsi="Times New Roman" w:hint="default"/>
        <w:b/>
        <w:i w:val="0"/>
        <w:sz w:val="24"/>
      </w:rPr>
    </w:lvl>
    <w:lvl w:ilvl="7">
      <w:start w:val="1"/>
      <w:numFmt w:val="none"/>
      <w:lvlText w:val=""/>
      <w:lvlJc w:val="left"/>
      <w:pPr>
        <w:ind w:left="720" w:hanging="720"/>
      </w:pPr>
      <w:rPr>
        <w:rFonts w:ascii="Times New Roman" w:hAnsi="Times New Roman" w:hint="default"/>
        <w:b/>
        <w:i w:val="0"/>
        <w:sz w:val="24"/>
      </w:rPr>
    </w:lvl>
    <w:lvl w:ilvl="8">
      <w:start w:val="1"/>
      <w:numFmt w:val="none"/>
      <w:lvlText w:val=""/>
      <w:lvlJc w:val="left"/>
      <w:pPr>
        <w:ind w:left="709" w:hanging="709"/>
      </w:pPr>
      <w:rPr>
        <w:rFonts w:ascii="Times New Roman" w:hAnsi="Times New Roman" w:hint="default"/>
        <w:b/>
        <w:i w:val="0"/>
        <w:sz w:val="24"/>
      </w:rPr>
    </w:lvl>
  </w:abstractNum>
  <w:abstractNum w:abstractNumId="27" w15:restartNumberingAfterBreak="0">
    <w:nsid w:val="3899796D"/>
    <w:multiLevelType w:val="multilevel"/>
    <w:tmpl w:val="5EF8E224"/>
    <w:styleLink w:val="03aList-Mazleha-Table"/>
    <w:lvl w:ilvl="0">
      <w:start w:val="1"/>
      <w:numFmt w:val="decimal"/>
      <w:lvlText w:val="%1."/>
      <w:lvlJc w:val="left"/>
      <w:pPr>
        <w:ind w:left="284" w:hanging="284"/>
      </w:pPr>
      <w:rPr>
        <w:rFonts w:ascii="Times New Roman" w:hAnsi="Times New Roman" w:hint="default"/>
        <w:b w:val="0"/>
        <w:i w:val="0"/>
        <w:sz w:val="20"/>
      </w:rPr>
    </w:lvl>
    <w:lvl w:ilvl="1">
      <w:start w:val="1"/>
      <w:numFmt w:val="lowerLetter"/>
      <w:lvlText w:val="%2."/>
      <w:lvlJc w:val="left"/>
      <w:pPr>
        <w:ind w:left="567" w:hanging="283"/>
      </w:pPr>
      <w:rPr>
        <w:rFonts w:ascii="Times New Roman" w:hAnsi="Times New Roman" w:hint="default"/>
        <w:b w:val="0"/>
        <w:i w:val="0"/>
        <w:sz w:val="20"/>
      </w:rPr>
    </w:lvl>
    <w:lvl w:ilvl="2">
      <w:start w:val="1"/>
      <w:numFmt w:val="lowerRoman"/>
      <w:lvlText w:val="%3."/>
      <w:lvlJc w:val="left"/>
      <w:pPr>
        <w:ind w:left="851" w:hanging="284"/>
      </w:pPr>
      <w:rPr>
        <w:rFonts w:ascii="Times New Roman" w:hAnsi="Times New Roman" w:hint="default"/>
        <w:b w:val="0"/>
        <w:i w:val="0"/>
        <w:sz w:val="20"/>
      </w:rPr>
    </w:lvl>
    <w:lvl w:ilvl="3">
      <w:start w:val="1"/>
      <w:numFmt w:val="bullet"/>
      <w:lvlText w:val=""/>
      <w:lvlJc w:val="left"/>
      <w:pPr>
        <w:ind w:left="1049" w:hanging="198"/>
      </w:pPr>
      <w:rPr>
        <w:rFonts w:ascii="Wingdings" w:hAnsi="Wingdings" w:cs="Times New Roman" w:hint="default"/>
        <w:szCs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3AF44F90"/>
    <w:multiLevelType w:val="multilevel"/>
    <w:tmpl w:val="5DBC6BA8"/>
    <w:numStyleLink w:val="01bList-Mazleha"/>
  </w:abstractNum>
  <w:abstractNum w:abstractNumId="29" w15:restartNumberingAfterBreak="0">
    <w:nsid w:val="3D8B4E13"/>
    <w:multiLevelType w:val="multilevel"/>
    <w:tmpl w:val="D272EB9C"/>
    <w:numStyleLink w:val="03bList-Mazleha-Table"/>
  </w:abstractNum>
  <w:abstractNum w:abstractNumId="30" w15:restartNumberingAfterBreak="0">
    <w:nsid w:val="3DB92B59"/>
    <w:multiLevelType w:val="multilevel"/>
    <w:tmpl w:val="7018ABDE"/>
    <w:numStyleLink w:val="01dList-Mazleha"/>
  </w:abstractNum>
  <w:abstractNum w:abstractNumId="31" w15:restartNumberingAfterBreak="0">
    <w:nsid w:val="3EEE6742"/>
    <w:multiLevelType w:val="multilevel"/>
    <w:tmpl w:val="EB5225DE"/>
    <w:styleLink w:val="01aList-Mazleha"/>
    <w:lvl w:ilvl="0">
      <w:start w:val="1"/>
      <w:numFmt w:val="decimal"/>
      <w:lvlText w:val="%1)"/>
      <w:lvlJc w:val="left"/>
      <w:pPr>
        <w:ind w:left="720" w:hanging="720"/>
      </w:pPr>
      <w:rPr>
        <w:rFonts w:ascii="Times New Roman" w:hAnsi="Times New Roman" w:cs="Times New Roman" w:hint="default"/>
        <w:b w:val="0"/>
        <w:i w:val="0"/>
        <w:sz w:val="24"/>
      </w:rPr>
    </w:lvl>
    <w:lvl w:ilvl="1">
      <w:start w:val="1"/>
      <w:numFmt w:val="lowerLetter"/>
      <w:lvlText w:val="%2)"/>
      <w:lvlJc w:val="left"/>
      <w:pPr>
        <w:ind w:left="1418" w:hanging="698"/>
      </w:pPr>
      <w:rPr>
        <w:rFonts w:ascii="Times New Roman" w:hAnsi="Times New Roman" w:cs="Times New Roman" w:hint="default"/>
        <w:b w:val="0"/>
        <w:i w:val="0"/>
        <w:sz w:val="24"/>
      </w:rPr>
    </w:lvl>
    <w:lvl w:ilvl="2">
      <w:start w:val="1"/>
      <w:numFmt w:val="lowerRoman"/>
      <w:lvlText w:val="%3)"/>
      <w:lvlJc w:val="left"/>
      <w:pPr>
        <w:tabs>
          <w:tab w:val="num" w:pos="1418"/>
        </w:tabs>
        <w:ind w:left="1985" w:hanging="567"/>
      </w:pPr>
      <w:rPr>
        <w:rFonts w:ascii="Times New Roman" w:hAnsi="Times New Roman" w:hint="default"/>
        <w:b w:val="0"/>
        <w:i w:val="0"/>
        <w:sz w:val="24"/>
      </w:rPr>
    </w:lvl>
    <w:lvl w:ilvl="3">
      <w:start w:val="1"/>
      <w:numFmt w:val="decimal"/>
      <w:lvlText w:val="%4)"/>
      <w:lvlJc w:val="left"/>
      <w:pPr>
        <w:tabs>
          <w:tab w:val="num" w:pos="1985"/>
        </w:tabs>
        <w:ind w:left="2552" w:hanging="567"/>
      </w:pPr>
      <w:rPr>
        <w:rFonts w:ascii="Times New Roman" w:hAnsi="Times New Roman" w:hint="default"/>
        <w:b w:val="0"/>
        <w:i w:val="0"/>
        <w:sz w:val="24"/>
      </w:rPr>
    </w:lvl>
    <w:lvl w:ilvl="4">
      <w:start w:val="1"/>
      <w:numFmt w:val="lowerLetter"/>
      <w:lvlText w:val="%5)"/>
      <w:lvlJc w:val="left"/>
      <w:pPr>
        <w:ind w:left="3119" w:hanging="567"/>
      </w:pPr>
      <w:rPr>
        <w:rFonts w:ascii="Times New Roman" w:hAnsi="Times New Roman" w:hint="default"/>
        <w:b w:val="0"/>
        <w:i w:val="0"/>
        <w:sz w:val="24"/>
      </w:rPr>
    </w:lvl>
    <w:lvl w:ilvl="5">
      <w:start w:val="1"/>
      <w:numFmt w:val="lowerRoman"/>
      <w:lvlText w:val="(%6)"/>
      <w:lvlJc w:val="left"/>
      <w:pPr>
        <w:ind w:left="3686" w:hanging="56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39F5FD9"/>
    <w:multiLevelType w:val="multilevel"/>
    <w:tmpl w:val="7018ABDE"/>
    <w:numStyleLink w:val="01dList-Mazleha"/>
  </w:abstractNum>
  <w:abstractNum w:abstractNumId="33" w15:restartNumberingAfterBreak="0">
    <w:nsid w:val="4B651942"/>
    <w:multiLevelType w:val="multilevel"/>
    <w:tmpl w:val="11622DF4"/>
    <w:styleLink w:val="List02-Mazleha"/>
    <w:lvl w:ilvl="0">
      <w:start w:val="1"/>
      <w:numFmt w:val="decimal"/>
      <w:lvlText w:val="%1."/>
      <w:lvlJc w:val="left"/>
      <w:pPr>
        <w:ind w:left="720" w:hanging="720"/>
      </w:pPr>
      <w:rPr>
        <w:rFonts w:ascii="Times New Roman" w:hAnsi="Times New Roman" w:cs="Times New Roman" w:hint="default"/>
        <w:b w:val="0"/>
        <w:i w:val="0"/>
        <w:caps w:val="0"/>
        <w:vanish w:val="0"/>
        <w:color w:val="auto"/>
        <w:sz w:val="24"/>
      </w:rPr>
    </w:lvl>
    <w:lvl w:ilvl="1">
      <w:start w:val="1"/>
      <w:numFmt w:val="lowerLetter"/>
      <w:lvlRestart w:val="0"/>
      <w:lvlText w:val="%2."/>
      <w:lvlJc w:val="left"/>
      <w:pPr>
        <w:tabs>
          <w:tab w:val="num" w:pos="851"/>
        </w:tabs>
        <w:ind w:left="1418" w:hanging="698"/>
      </w:pPr>
      <w:rPr>
        <w:rFonts w:ascii="Times New Roman" w:hAnsi="Times New Roman" w:cs="Times New Roman" w:hint="default"/>
        <w:b w:val="0"/>
        <w:i w:val="0"/>
        <w:caps w:val="0"/>
        <w:vanish w:val="0"/>
        <w:color w:val="auto"/>
        <w:sz w:val="24"/>
      </w:rPr>
    </w:lvl>
    <w:lvl w:ilvl="2">
      <w:start w:val="1"/>
      <w:numFmt w:val="lowerRoman"/>
      <w:lvlText w:val="%3."/>
      <w:lvlJc w:val="left"/>
      <w:pPr>
        <w:tabs>
          <w:tab w:val="num" w:pos="1418"/>
        </w:tabs>
        <w:ind w:left="1985" w:hanging="567"/>
      </w:pPr>
      <w:rPr>
        <w:rFonts w:ascii="Times New Roman" w:hAnsi="Times New Roman" w:cs="Times New Roman" w:hint="default"/>
        <w:b w:val="0"/>
        <w:i w:val="0"/>
        <w:caps w:val="0"/>
        <w:vanish w:val="0"/>
        <w:sz w:val="24"/>
      </w:rPr>
    </w:lvl>
    <w:lvl w:ilvl="3">
      <w:start w:val="1"/>
      <w:numFmt w:val="decimal"/>
      <w:lvlText w:val="%4."/>
      <w:lvlJc w:val="left"/>
      <w:pPr>
        <w:tabs>
          <w:tab w:val="num" w:pos="1985"/>
        </w:tabs>
        <w:ind w:left="2552" w:hanging="567"/>
      </w:pPr>
      <w:rPr>
        <w:rFonts w:ascii="Times New Roman" w:hAnsi="Times New Roman" w:cs="Times New Roman" w:hint="default"/>
        <w:b w:val="0"/>
        <w:i w:val="0"/>
        <w:caps w:val="0"/>
        <w:vanish w:val="0"/>
        <w:sz w:val="24"/>
      </w:rPr>
    </w:lvl>
    <w:lvl w:ilvl="4">
      <w:start w:val="1"/>
      <w:numFmt w:val="lowerLetter"/>
      <w:lvlText w:val="%5."/>
      <w:lvlJc w:val="left"/>
      <w:pPr>
        <w:tabs>
          <w:tab w:val="num" w:pos="2552"/>
        </w:tabs>
        <w:ind w:left="3119" w:hanging="567"/>
      </w:pPr>
      <w:rPr>
        <w:rFonts w:ascii="Times New Roman" w:hAnsi="Times New Roman" w:cs="Times New Roman" w:hint="default"/>
        <w:b w:val="0"/>
        <w:i w:val="0"/>
        <w:caps w:val="0"/>
        <w:vanish w:val="0"/>
        <w:sz w:val="24"/>
      </w:rPr>
    </w:lvl>
    <w:lvl w:ilvl="5">
      <w:start w:val="1"/>
      <w:numFmt w:val="lowerRoman"/>
      <w:lvlText w:val="%6."/>
      <w:lvlJc w:val="left"/>
      <w:pPr>
        <w:ind w:left="3686" w:hanging="567"/>
      </w:pPr>
      <w:rPr>
        <w:rFonts w:ascii="Times New Roman" w:hAnsi="Times New Roman" w:cs="Times New Roman" w:hint="default"/>
        <w:b w:val="0"/>
        <w:i w:val="0"/>
        <w:caps w:val="0"/>
        <w:vanish w:val="0"/>
        <w:sz w:val="24"/>
      </w:rPr>
    </w:lvl>
    <w:lvl w:ilvl="6">
      <w:start w:val="1"/>
      <w:numFmt w:val="none"/>
      <w:lvlText w:val=""/>
      <w:lvlJc w:val="left"/>
      <w:pPr>
        <w:ind w:left="720" w:hanging="720"/>
      </w:pPr>
      <w:rPr>
        <w:rFonts w:ascii="Times New Roman" w:hAnsi="Times New Roman" w:cs="Times New Roman" w:hint="default"/>
        <w:b/>
        <w:i w:val="0"/>
        <w:caps w:val="0"/>
        <w:vanish w:val="0"/>
        <w:sz w:val="22"/>
      </w:rPr>
    </w:lvl>
    <w:lvl w:ilvl="7">
      <w:start w:val="1"/>
      <w:numFmt w:val="none"/>
      <w:lvlText w:val=""/>
      <w:lvlJc w:val="left"/>
      <w:pPr>
        <w:ind w:left="720" w:hanging="720"/>
      </w:pPr>
      <w:rPr>
        <w:rFonts w:ascii="Times New Roman" w:hAnsi="Times New Roman" w:cs="Times New Roman" w:hint="default"/>
        <w:b/>
        <w:i w:val="0"/>
        <w:caps w:val="0"/>
        <w:vanish w:val="0"/>
        <w:sz w:val="22"/>
      </w:rPr>
    </w:lvl>
    <w:lvl w:ilvl="8">
      <w:start w:val="1"/>
      <w:numFmt w:val="none"/>
      <w:lvlText w:val=""/>
      <w:lvlJc w:val="left"/>
      <w:pPr>
        <w:ind w:left="720" w:hanging="720"/>
      </w:pPr>
      <w:rPr>
        <w:rFonts w:ascii="Times New Roman" w:hAnsi="Times New Roman" w:cs="Times New Roman" w:hint="default"/>
        <w:b/>
        <w:i w:val="0"/>
        <w:caps w:val="0"/>
        <w:vanish w:val="0"/>
        <w:sz w:val="22"/>
      </w:rPr>
    </w:lvl>
  </w:abstractNum>
  <w:abstractNum w:abstractNumId="34" w15:restartNumberingAfterBreak="0">
    <w:nsid w:val="4B6F2881"/>
    <w:multiLevelType w:val="multilevel"/>
    <w:tmpl w:val="71F65852"/>
    <w:numStyleLink w:val="02aList-Mazleha-Indent1x"/>
  </w:abstractNum>
  <w:abstractNum w:abstractNumId="35" w15:restartNumberingAfterBreak="0">
    <w:nsid w:val="50CE4822"/>
    <w:multiLevelType w:val="multilevel"/>
    <w:tmpl w:val="D272EB9C"/>
    <w:styleLink w:val="03bList-Mazleha-Table"/>
    <w:lvl w:ilvl="0">
      <w:start w:val="1"/>
      <w:numFmt w:val="decimal"/>
      <w:lvlText w:val="%1."/>
      <w:lvlJc w:val="left"/>
      <w:pPr>
        <w:ind w:left="284" w:hanging="284"/>
      </w:pPr>
      <w:rPr>
        <w:rFonts w:ascii="Times New Roman" w:hAnsi="Times New Roman" w:hint="default"/>
        <w:b w:val="0"/>
        <w:i w:val="0"/>
        <w:sz w:val="20"/>
      </w:rPr>
    </w:lvl>
    <w:lvl w:ilvl="1">
      <w:start w:val="1"/>
      <w:numFmt w:val="lowerRoman"/>
      <w:lvlText w:val="%2."/>
      <w:lvlJc w:val="left"/>
      <w:pPr>
        <w:ind w:left="567" w:hanging="283"/>
      </w:pPr>
      <w:rPr>
        <w:rFonts w:ascii="Times New Roman" w:hAnsi="Times New Roman" w:cs="Times New Roman" w:hint="default"/>
        <w:b w:val="0"/>
        <w:i w:val="0"/>
        <w:sz w:val="20"/>
      </w:rPr>
    </w:lvl>
    <w:lvl w:ilvl="2">
      <w:start w:val="1"/>
      <w:numFmt w:val="lowerLetter"/>
      <w:lvlText w:val="%3."/>
      <w:lvlJc w:val="left"/>
      <w:pPr>
        <w:ind w:left="851" w:hanging="284"/>
      </w:pPr>
      <w:rPr>
        <w:rFonts w:ascii="Times New Roman" w:hAnsi="Times New Roman" w:hint="default"/>
        <w:b w:val="0"/>
        <w:i w:val="0"/>
        <w:sz w:val="20"/>
      </w:rPr>
    </w:lvl>
    <w:lvl w:ilvl="3">
      <w:start w:val="1"/>
      <w:numFmt w:val="bullet"/>
      <w:lvlText w:val=""/>
      <w:lvlJc w:val="left"/>
      <w:pPr>
        <w:ind w:left="1049" w:hanging="198"/>
      </w:pPr>
      <w:rPr>
        <w:rFonts w:ascii="Wingdings" w:hAnsi="Wingdings" w:cs="Times New Roman" w:hint="default"/>
        <w:szCs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44656B3"/>
    <w:multiLevelType w:val="multilevel"/>
    <w:tmpl w:val="FB70BA98"/>
    <w:numStyleLink w:val="Mazleha-GayaUKM-Founder"/>
  </w:abstractNum>
  <w:abstractNum w:abstractNumId="37" w15:restartNumberingAfterBreak="0">
    <w:nsid w:val="54760A70"/>
    <w:multiLevelType w:val="multilevel"/>
    <w:tmpl w:val="5DBC6BA8"/>
    <w:styleLink w:val="01bList-Mazleha"/>
    <w:lvl w:ilvl="0">
      <w:start w:val="1"/>
      <w:numFmt w:val="decimal"/>
      <w:lvlText w:val="%1."/>
      <w:lvlJc w:val="left"/>
      <w:pPr>
        <w:ind w:left="720" w:hanging="720"/>
      </w:pPr>
      <w:rPr>
        <w:rFonts w:ascii="Times New Roman" w:hAnsi="Times New Roman" w:cs="Times New Roman" w:hint="default"/>
        <w:b w:val="0"/>
        <w:i w:val="0"/>
        <w:caps w:val="0"/>
        <w:vanish w:val="0"/>
        <w:color w:val="auto"/>
        <w:sz w:val="24"/>
      </w:rPr>
    </w:lvl>
    <w:lvl w:ilvl="1">
      <w:start w:val="1"/>
      <w:numFmt w:val="lowerLetter"/>
      <w:lvlRestart w:val="0"/>
      <w:lvlText w:val="%2."/>
      <w:lvlJc w:val="left"/>
      <w:pPr>
        <w:tabs>
          <w:tab w:val="num" w:pos="851"/>
        </w:tabs>
        <w:ind w:left="1418" w:hanging="698"/>
      </w:pPr>
      <w:rPr>
        <w:rFonts w:ascii="Times New Roman" w:hAnsi="Times New Roman" w:cs="Times New Roman" w:hint="default"/>
        <w:b w:val="0"/>
        <w:i w:val="0"/>
        <w:caps w:val="0"/>
        <w:vanish w:val="0"/>
        <w:color w:val="auto"/>
        <w:sz w:val="24"/>
      </w:rPr>
    </w:lvl>
    <w:lvl w:ilvl="2">
      <w:start w:val="1"/>
      <w:numFmt w:val="lowerRoman"/>
      <w:lvlText w:val="%3."/>
      <w:lvlJc w:val="left"/>
      <w:pPr>
        <w:tabs>
          <w:tab w:val="num" w:pos="1418"/>
        </w:tabs>
        <w:ind w:left="1985" w:hanging="567"/>
      </w:pPr>
      <w:rPr>
        <w:rFonts w:ascii="Times New Roman" w:hAnsi="Times New Roman" w:cs="Times New Roman" w:hint="default"/>
        <w:b w:val="0"/>
        <w:i w:val="0"/>
        <w:caps w:val="0"/>
        <w:vanish w:val="0"/>
        <w:sz w:val="24"/>
      </w:rPr>
    </w:lvl>
    <w:lvl w:ilvl="3">
      <w:start w:val="1"/>
      <w:numFmt w:val="decimal"/>
      <w:lvlText w:val="%4."/>
      <w:lvlJc w:val="left"/>
      <w:pPr>
        <w:tabs>
          <w:tab w:val="num" w:pos="1985"/>
        </w:tabs>
        <w:ind w:left="2552" w:hanging="567"/>
      </w:pPr>
      <w:rPr>
        <w:rFonts w:ascii="Times New Roman" w:hAnsi="Times New Roman" w:cs="Times New Roman" w:hint="default"/>
        <w:b w:val="0"/>
        <w:i w:val="0"/>
        <w:caps w:val="0"/>
        <w:vanish w:val="0"/>
        <w:sz w:val="24"/>
      </w:rPr>
    </w:lvl>
    <w:lvl w:ilvl="4">
      <w:start w:val="1"/>
      <w:numFmt w:val="lowerLetter"/>
      <w:lvlText w:val="%5."/>
      <w:lvlJc w:val="left"/>
      <w:pPr>
        <w:tabs>
          <w:tab w:val="num" w:pos="2552"/>
        </w:tabs>
        <w:ind w:left="3119" w:hanging="567"/>
      </w:pPr>
      <w:rPr>
        <w:rFonts w:ascii="Times New Roman" w:hAnsi="Times New Roman" w:cs="Times New Roman" w:hint="default"/>
        <w:b w:val="0"/>
        <w:i w:val="0"/>
        <w:caps w:val="0"/>
        <w:vanish w:val="0"/>
        <w:sz w:val="24"/>
      </w:rPr>
    </w:lvl>
    <w:lvl w:ilvl="5">
      <w:start w:val="1"/>
      <w:numFmt w:val="lowerRoman"/>
      <w:lvlText w:val="%6."/>
      <w:lvlJc w:val="left"/>
      <w:pPr>
        <w:ind w:left="3686" w:hanging="567"/>
      </w:pPr>
      <w:rPr>
        <w:rFonts w:ascii="Times New Roman" w:hAnsi="Times New Roman" w:cs="Times New Roman" w:hint="default"/>
        <w:b w:val="0"/>
        <w:i w:val="0"/>
        <w:caps w:val="0"/>
        <w:vanish w:val="0"/>
        <w:sz w:val="24"/>
      </w:rPr>
    </w:lvl>
    <w:lvl w:ilvl="6">
      <w:start w:val="1"/>
      <w:numFmt w:val="none"/>
      <w:lvlText w:val=""/>
      <w:lvlJc w:val="left"/>
      <w:pPr>
        <w:ind w:left="720" w:hanging="720"/>
      </w:pPr>
      <w:rPr>
        <w:rFonts w:ascii="Times New Roman" w:hAnsi="Times New Roman" w:cs="Times New Roman" w:hint="default"/>
        <w:b/>
        <w:i w:val="0"/>
        <w:caps w:val="0"/>
        <w:vanish w:val="0"/>
        <w:sz w:val="22"/>
      </w:rPr>
    </w:lvl>
    <w:lvl w:ilvl="7">
      <w:start w:val="1"/>
      <w:numFmt w:val="none"/>
      <w:lvlText w:val=""/>
      <w:lvlJc w:val="left"/>
      <w:pPr>
        <w:ind w:left="720" w:hanging="720"/>
      </w:pPr>
      <w:rPr>
        <w:rFonts w:ascii="Times New Roman" w:hAnsi="Times New Roman" w:cs="Times New Roman" w:hint="default"/>
        <w:b/>
        <w:i w:val="0"/>
        <w:caps w:val="0"/>
        <w:vanish w:val="0"/>
        <w:sz w:val="22"/>
      </w:rPr>
    </w:lvl>
    <w:lvl w:ilvl="8">
      <w:start w:val="1"/>
      <w:numFmt w:val="none"/>
      <w:lvlText w:val=""/>
      <w:lvlJc w:val="left"/>
      <w:pPr>
        <w:ind w:left="720" w:hanging="720"/>
      </w:pPr>
      <w:rPr>
        <w:rFonts w:ascii="Times New Roman" w:hAnsi="Times New Roman" w:cs="Times New Roman" w:hint="default"/>
        <w:b/>
        <w:i w:val="0"/>
        <w:caps w:val="0"/>
        <w:vanish w:val="0"/>
        <w:sz w:val="22"/>
      </w:rPr>
    </w:lvl>
  </w:abstractNum>
  <w:abstractNum w:abstractNumId="38" w15:restartNumberingAfterBreak="0">
    <w:nsid w:val="56E72EBA"/>
    <w:multiLevelType w:val="multilevel"/>
    <w:tmpl w:val="7A9C56A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57B90FB1"/>
    <w:multiLevelType w:val="multilevel"/>
    <w:tmpl w:val="FB70BA98"/>
    <w:numStyleLink w:val="Mazleha-GayaUKM-Founder"/>
  </w:abstractNum>
  <w:abstractNum w:abstractNumId="40" w15:restartNumberingAfterBreak="0">
    <w:nsid w:val="595316B9"/>
    <w:multiLevelType w:val="multilevel"/>
    <w:tmpl w:val="8C2E20FE"/>
    <w:styleLink w:val="FootNote-Numbering"/>
    <w:lvl w:ilvl="0">
      <w:start w:val="1"/>
      <w:numFmt w:val="decimal"/>
      <w:lvlText w:val="%1."/>
      <w:lvlJc w:val="left"/>
      <w:pPr>
        <w:tabs>
          <w:tab w:val="num" w:pos="851"/>
        </w:tabs>
        <w:ind w:left="1134" w:hanging="283"/>
      </w:pPr>
      <w:rPr>
        <w:rFonts w:ascii="Times New Roman" w:hAnsi="Times New Roman" w:hint="default"/>
        <w:b w:val="0"/>
        <w:i w:val="0"/>
        <w:sz w:val="20"/>
      </w:rPr>
    </w:lvl>
    <w:lvl w:ilvl="1">
      <w:start w:val="1"/>
      <w:numFmt w:val="lowerLetter"/>
      <w:lvlText w:val="%2."/>
      <w:lvlJc w:val="left"/>
      <w:pPr>
        <w:tabs>
          <w:tab w:val="num" w:pos="851"/>
        </w:tabs>
        <w:ind w:left="1134" w:hanging="283"/>
      </w:pPr>
      <w:rPr>
        <w:rFonts w:ascii="Times New Roman" w:hAnsi="Times New Roman" w:hint="default"/>
        <w:b w:val="0"/>
        <w:i w:val="0"/>
        <w:sz w:val="20"/>
      </w:rPr>
    </w:lvl>
    <w:lvl w:ilvl="2">
      <w:start w:val="1"/>
      <w:numFmt w:val="lowerRoman"/>
      <w:lvlText w:val="%3."/>
      <w:lvlJc w:val="left"/>
      <w:pPr>
        <w:ind w:left="1219" w:hanging="368"/>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59DA4D22"/>
    <w:multiLevelType w:val="multilevel"/>
    <w:tmpl w:val="B866C3E4"/>
    <w:numStyleLink w:val="02cList-Mazleha-Indent1x"/>
  </w:abstractNum>
  <w:abstractNum w:abstractNumId="42" w15:restartNumberingAfterBreak="0">
    <w:nsid w:val="635B680F"/>
    <w:multiLevelType w:val="multilevel"/>
    <w:tmpl w:val="EDAC94FE"/>
    <w:styleLink w:val="01cList-Mazleha"/>
    <w:lvl w:ilvl="0">
      <w:start w:val="1"/>
      <w:numFmt w:val="lowerRoman"/>
      <w:lvlText w:val="%1)"/>
      <w:lvlJc w:val="left"/>
      <w:pPr>
        <w:tabs>
          <w:tab w:val="num" w:pos="992"/>
        </w:tabs>
        <w:ind w:left="720" w:hanging="720"/>
      </w:pPr>
      <w:rPr>
        <w:rFonts w:ascii="Times New Roman" w:hAnsi="Times New Roman" w:cs="Times New Roman" w:hint="default"/>
        <w:b w:val="0"/>
        <w:bCs/>
        <w:i w:val="0"/>
        <w:iCs w:val="0"/>
        <w:caps w:val="0"/>
        <w:smallCaps w:val="0"/>
        <w:sz w:val="24"/>
        <w:szCs w:val="24"/>
      </w:rPr>
    </w:lvl>
    <w:lvl w:ilvl="1">
      <w:start w:val="1"/>
      <w:numFmt w:val="lowerLetter"/>
      <w:lvlText w:val="%2)"/>
      <w:lvlJc w:val="left"/>
      <w:pPr>
        <w:tabs>
          <w:tab w:val="num" w:pos="720"/>
        </w:tabs>
        <w:ind w:left="1418" w:hanging="698"/>
      </w:pPr>
      <w:rPr>
        <w:rFonts w:hint="default"/>
      </w:rPr>
    </w:lvl>
    <w:lvl w:ilvl="2">
      <w:start w:val="1"/>
      <w:numFmt w:val="bullet"/>
      <w:lvlText w:val=""/>
      <w:lvlJc w:val="left"/>
      <w:pPr>
        <w:ind w:left="1701" w:hanging="283"/>
      </w:pPr>
      <w:rPr>
        <w:rFonts w:ascii="Wingdings" w:hAnsi="Wingdings" w:cs="Times New Roman" w:hint="default"/>
        <w:szCs w:val="24"/>
      </w:rPr>
    </w:lvl>
    <w:lvl w:ilvl="3">
      <w:start w:val="1"/>
      <w:numFmt w:val="decimal"/>
      <w:isLgl/>
      <w:lvlText w:val="%1.%3.%4"/>
      <w:lvlJc w:val="left"/>
      <w:pPr>
        <w:ind w:left="709" w:hanging="709"/>
      </w:pPr>
      <w:rPr>
        <w:rFonts w:hint="default"/>
      </w:rPr>
    </w:lvl>
    <w:lvl w:ilvl="4">
      <w:start w:val="1"/>
      <w:numFmt w:val="lowerLetter"/>
      <w:lvlText w:val="%5."/>
      <w:lvlJc w:val="left"/>
      <w:pPr>
        <w:ind w:left="709" w:hanging="709"/>
      </w:pPr>
      <w:rPr>
        <w:rFonts w:hint="default"/>
      </w:rPr>
    </w:lvl>
    <w:lvl w:ilvl="5">
      <w:start w:val="1"/>
      <w:numFmt w:val="lowerRoman"/>
      <w:lvlText w:val="%6."/>
      <w:lvlJc w:val="left"/>
      <w:pPr>
        <w:ind w:left="709" w:hanging="709"/>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b/>
        <w:bCs/>
        <w:i w:val="0"/>
        <w:iCs w:val="0"/>
        <w:caps/>
        <w:sz w:val="24"/>
        <w:szCs w:val="24"/>
      </w:rPr>
    </w:lvl>
  </w:abstractNum>
  <w:abstractNum w:abstractNumId="43" w15:restartNumberingAfterBreak="0">
    <w:nsid w:val="67A7349B"/>
    <w:multiLevelType w:val="multilevel"/>
    <w:tmpl w:val="EB5225DE"/>
    <w:numStyleLink w:val="01aList-Mazleha"/>
  </w:abstractNum>
  <w:abstractNum w:abstractNumId="44" w15:restartNumberingAfterBreak="0">
    <w:nsid w:val="694536F3"/>
    <w:multiLevelType w:val="multilevel"/>
    <w:tmpl w:val="ED00B41A"/>
    <w:numStyleLink w:val="02bList-Mazleha-Indent1x"/>
  </w:abstractNum>
  <w:abstractNum w:abstractNumId="45" w15:restartNumberingAfterBreak="0">
    <w:nsid w:val="6F666BC1"/>
    <w:multiLevelType w:val="multilevel"/>
    <w:tmpl w:val="8C2E20FE"/>
    <w:numStyleLink w:val="FootNote-Numbering"/>
  </w:abstractNum>
  <w:abstractNum w:abstractNumId="46" w15:restartNumberingAfterBreak="0">
    <w:nsid w:val="73AD12C3"/>
    <w:multiLevelType w:val="multilevel"/>
    <w:tmpl w:val="FB70BA98"/>
    <w:numStyleLink w:val="Mazleha-GayaUKM-Founder"/>
  </w:abstractNum>
  <w:abstractNum w:abstractNumId="47" w15:restartNumberingAfterBreak="0">
    <w:nsid w:val="76863832"/>
    <w:multiLevelType w:val="multilevel"/>
    <w:tmpl w:val="FB70BA98"/>
    <w:numStyleLink w:val="Mazleha-GayaUKM-Founder"/>
  </w:abstractNum>
  <w:num w:numId="1">
    <w:abstractNumId w:val="42"/>
  </w:num>
  <w:num w:numId="2">
    <w:abstractNumId w:val="23"/>
  </w:num>
  <w:num w:numId="3">
    <w:abstractNumId w:val="26"/>
  </w:num>
  <w:num w:numId="4">
    <w:abstractNumId w:val="4"/>
  </w:num>
  <w:num w:numId="5">
    <w:abstractNumId w:val="22"/>
  </w:num>
  <w:num w:numId="6">
    <w:abstractNumId w:val="37"/>
  </w:num>
  <w:num w:numId="7">
    <w:abstractNumId w:val="31"/>
  </w:num>
  <w:num w:numId="8">
    <w:abstractNumId w:val="38"/>
  </w:num>
  <w:num w:numId="9">
    <w:abstractNumId w:val="28"/>
  </w:num>
  <w:num w:numId="10">
    <w:abstractNumId w:val="10"/>
  </w:num>
  <w:num w:numId="11">
    <w:abstractNumId w:val="5"/>
  </w:num>
  <w:num w:numId="12">
    <w:abstractNumId w:val="15"/>
  </w:num>
  <w:num w:numId="13">
    <w:abstractNumId w:val="1"/>
  </w:num>
  <w:num w:numId="14">
    <w:abstractNumId w:val="20"/>
  </w:num>
  <w:num w:numId="15">
    <w:abstractNumId w:val="13"/>
  </w:num>
  <w:num w:numId="16">
    <w:abstractNumId w:val="17"/>
  </w:num>
  <w:num w:numId="17">
    <w:abstractNumId w:val="0"/>
  </w:num>
  <w:num w:numId="18">
    <w:abstractNumId w:val="8"/>
  </w:num>
  <w:num w:numId="19">
    <w:abstractNumId w:val="19"/>
  </w:num>
  <w:num w:numId="20">
    <w:abstractNumId w:val="39"/>
  </w:num>
  <w:num w:numId="21">
    <w:abstractNumId w:val="21"/>
  </w:num>
  <w:num w:numId="22">
    <w:abstractNumId w:val="36"/>
  </w:num>
  <w:num w:numId="23">
    <w:abstractNumId w:val="30"/>
  </w:num>
  <w:num w:numId="24">
    <w:abstractNumId w:val="14"/>
  </w:num>
  <w:num w:numId="25">
    <w:abstractNumId w:val="12"/>
  </w:num>
  <w:num w:numId="26">
    <w:abstractNumId w:val="32"/>
  </w:num>
  <w:num w:numId="27">
    <w:abstractNumId w:val="11"/>
  </w:num>
  <w:num w:numId="28">
    <w:abstractNumId w:val="34"/>
  </w:num>
  <w:num w:numId="29">
    <w:abstractNumId w:val="47"/>
  </w:num>
  <w:num w:numId="30">
    <w:abstractNumId w:val="44"/>
  </w:num>
  <w:num w:numId="31">
    <w:abstractNumId w:val="6"/>
  </w:num>
  <w:num w:numId="32">
    <w:abstractNumId w:val="41"/>
  </w:num>
  <w:num w:numId="33">
    <w:abstractNumId w:val="24"/>
  </w:num>
  <w:num w:numId="34">
    <w:abstractNumId w:val="7"/>
  </w:num>
  <w:num w:numId="35">
    <w:abstractNumId w:val="27"/>
  </w:num>
  <w:num w:numId="36">
    <w:abstractNumId w:val="16"/>
  </w:num>
  <w:num w:numId="37">
    <w:abstractNumId w:val="35"/>
  </w:num>
  <w:num w:numId="38">
    <w:abstractNumId w:val="29"/>
  </w:num>
  <w:num w:numId="39">
    <w:abstractNumId w:val="3"/>
  </w:num>
  <w:num w:numId="40">
    <w:abstractNumId w:val="9"/>
  </w:num>
  <w:num w:numId="41">
    <w:abstractNumId w:val="46"/>
    <w:lvlOverride w:ilvl="0">
      <w:lvl w:ilvl="0">
        <w:start w:val="1"/>
        <w:numFmt w:val="decimal"/>
        <w:pStyle w:val="Heading1"/>
        <w:lvlText w:val="%1"/>
        <w:lvlJc w:val="left"/>
        <w:pPr>
          <w:ind w:left="0" w:firstLine="0"/>
        </w:pPr>
        <w:rPr>
          <w:rFonts w:ascii="Times New Roman" w:hAnsi="Times New Roman" w:cs="Times New Roman" w:hint="default"/>
          <w:b/>
          <w:i w:val="0"/>
          <w:caps w:val="0"/>
          <w:vanish/>
          <w:color w:val="FF0000"/>
          <w:sz w:val="22"/>
        </w:rPr>
      </w:lvl>
    </w:lvlOverride>
    <w:lvlOverride w:ilvl="1">
      <w:lvl w:ilvl="1">
        <w:start w:val="1"/>
        <w:numFmt w:val="upperRoman"/>
        <w:lvlRestart w:val="0"/>
        <w:pStyle w:val="09aLevel01"/>
        <w:lvlText w:val="CHAPTER %2"/>
        <w:lvlJc w:val="left"/>
        <w:pPr>
          <w:tabs>
            <w:tab w:val="num" w:pos="1418"/>
          </w:tabs>
          <w:ind w:left="0" w:firstLine="0"/>
        </w:pPr>
        <w:rPr>
          <w:rFonts w:ascii="Times New Roman" w:hAnsi="Times New Roman" w:cs="Times New Roman" w:hint="default"/>
          <w:b/>
          <w:i w:val="0"/>
          <w:caps/>
          <w:vanish w:val="0"/>
          <w:color w:val="auto"/>
          <w:sz w:val="22"/>
        </w:rPr>
      </w:lvl>
    </w:lvlOverride>
    <w:lvlOverride w:ilvl="2">
      <w:lvl w:ilvl="2">
        <w:start w:val="1"/>
        <w:numFmt w:val="decimal"/>
        <w:pStyle w:val="09bLevel02"/>
        <w:lvlText w:val="%1.%3"/>
        <w:lvlJc w:val="left"/>
        <w:pPr>
          <w:ind w:left="720" w:hanging="720"/>
        </w:pPr>
        <w:rPr>
          <w:rFonts w:ascii="Times New Roman" w:hAnsi="Times New Roman" w:cs="Times New Roman" w:hint="default"/>
          <w:b/>
          <w:bCs/>
          <w:i w:val="0"/>
          <w:iCs w:val="0"/>
          <w:caps/>
          <w:sz w:val="22"/>
          <w:szCs w:val="22"/>
        </w:rPr>
      </w:lvl>
    </w:lvlOverride>
    <w:lvlOverride w:ilvl="3">
      <w:lvl w:ilvl="3">
        <w:start w:val="1"/>
        <w:numFmt w:val="decimal"/>
        <w:pStyle w:val="09cLevel03"/>
        <w:lvlText w:val="%1.%3.%4"/>
        <w:lvlJc w:val="left"/>
        <w:pPr>
          <w:ind w:left="720" w:hanging="720"/>
        </w:pPr>
        <w:rPr>
          <w:rFonts w:ascii="Times New Roman" w:hAnsi="Times New Roman" w:cs="Times New Roman" w:hint="default"/>
          <w:b/>
          <w:i w:val="0"/>
          <w:caps w:val="0"/>
          <w:sz w:val="22"/>
        </w:rPr>
      </w:lvl>
    </w:lvlOverride>
    <w:lvlOverride w:ilvl="4">
      <w:lvl w:ilvl="4">
        <w:start w:val="1"/>
        <w:numFmt w:val="lowerLetter"/>
        <w:pStyle w:val="09dLevel04"/>
        <w:lvlText w:val="%5."/>
        <w:lvlJc w:val="left"/>
        <w:pPr>
          <w:ind w:left="720" w:hanging="720"/>
        </w:pPr>
        <w:rPr>
          <w:rFonts w:ascii="Times New Roman" w:hAnsi="Times New Roman" w:cs="Times New Roman" w:hint="default"/>
          <w:b/>
          <w:i w:val="0"/>
          <w:sz w:val="22"/>
        </w:rPr>
      </w:lvl>
    </w:lvlOverride>
    <w:lvlOverride w:ilvl="5">
      <w:lvl w:ilvl="5">
        <w:start w:val="1"/>
        <w:numFmt w:val="lowerRoman"/>
        <w:pStyle w:val="09eLevel05"/>
        <w:lvlText w:val="%6."/>
        <w:lvlJc w:val="left"/>
        <w:pPr>
          <w:ind w:left="720" w:hanging="720"/>
        </w:pPr>
        <w:rPr>
          <w:rFonts w:ascii="Times New Roman" w:hAnsi="Times New Roman" w:cs="Times New Roman" w:hint="default"/>
          <w:b/>
          <w:i w:val="0"/>
          <w:sz w:val="22"/>
        </w:rPr>
      </w:lvl>
    </w:lvlOverride>
    <w:lvlOverride w:ilvl="6">
      <w:lvl w:ilvl="6">
        <w:start w:val="1"/>
        <w:numFmt w:val="none"/>
        <w:lvlText w:val=""/>
        <w:lvlJc w:val="left"/>
        <w:pPr>
          <w:ind w:left="0" w:firstLine="0"/>
        </w:pPr>
        <w:rPr>
          <w:rFonts w:ascii="Times New Roman" w:hAnsi="Times New Roman" w:hint="default"/>
          <w:b/>
          <w:i w:val="0"/>
          <w:sz w:val="24"/>
        </w:rPr>
      </w:lvl>
    </w:lvlOverride>
    <w:lvlOverride w:ilvl="7">
      <w:lvl w:ilvl="7">
        <w:start w:val="1"/>
        <w:numFmt w:val="none"/>
        <w:lvlText w:val=""/>
        <w:lvlJc w:val="left"/>
        <w:pPr>
          <w:ind w:left="0" w:firstLine="0"/>
        </w:pPr>
        <w:rPr>
          <w:rFonts w:ascii="Times New Roman" w:hAnsi="Times New Roman" w:hint="default"/>
          <w:b/>
          <w:i w:val="0"/>
          <w:sz w:val="24"/>
        </w:rPr>
      </w:lvl>
    </w:lvlOverride>
    <w:lvlOverride w:ilvl="8">
      <w:lvl w:ilvl="8">
        <w:start w:val="1"/>
        <w:numFmt w:val="none"/>
        <w:lvlText w:val=""/>
        <w:lvlJc w:val="left"/>
        <w:pPr>
          <w:ind w:left="709" w:hanging="709"/>
        </w:pPr>
        <w:rPr>
          <w:rFonts w:ascii="Times New Roman" w:hAnsi="Times New Roman" w:hint="default"/>
          <w:b/>
          <w:i w:val="0"/>
          <w:sz w:val="24"/>
        </w:rPr>
      </w:lvl>
    </w:lvlOverride>
  </w:num>
  <w:num w:numId="42">
    <w:abstractNumId w:val="40"/>
  </w:num>
  <w:num w:numId="43">
    <w:abstractNumId w:val="2"/>
  </w:num>
  <w:num w:numId="44">
    <w:abstractNumId w:val="45"/>
  </w:num>
  <w:num w:numId="45">
    <w:abstractNumId w:val="47"/>
  </w:num>
  <w:num w:numId="46">
    <w:abstractNumId w:val="33"/>
  </w:num>
  <w:num w:numId="47">
    <w:abstractNumId w:val="43"/>
  </w:num>
  <w:num w:numId="48">
    <w:abstractNumId w:val="25"/>
  </w:num>
  <w:num w:numId="49">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linkStyles/>
  <w:documentProtection w:formatting="1" w:enforcement="1" w:cryptProviderType="rsaFull" w:cryptAlgorithmClass="hash" w:cryptAlgorithmType="typeAny" w:cryptAlgorithmSid="4" w:cryptSpinCount="100000" w:hash="eo3/p4AvciSEPt3yY+8PMMwqoIs=" w:salt="2ac/8IbwpDOCQkkq80ELhw=="/>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jExMDU3Mze0NDEFEko6SsGpxcWZ+XkgBcamtQCD8gEJLQ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FE7940"/>
    <w:rsid w:val="00010D87"/>
    <w:rsid w:val="000173AD"/>
    <w:rsid w:val="00017C69"/>
    <w:rsid w:val="000211DF"/>
    <w:rsid w:val="00023FC1"/>
    <w:rsid w:val="000243A4"/>
    <w:rsid w:val="00025642"/>
    <w:rsid w:val="00033780"/>
    <w:rsid w:val="00034B58"/>
    <w:rsid w:val="000355B4"/>
    <w:rsid w:val="00036D93"/>
    <w:rsid w:val="0004292E"/>
    <w:rsid w:val="0004503E"/>
    <w:rsid w:val="00045295"/>
    <w:rsid w:val="00045CB8"/>
    <w:rsid w:val="00050D5B"/>
    <w:rsid w:val="000568D2"/>
    <w:rsid w:val="00060091"/>
    <w:rsid w:val="00060EC3"/>
    <w:rsid w:val="00061518"/>
    <w:rsid w:val="00061E69"/>
    <w:rsid w:val="00063824"/>
    <w:rsid w:val="000645BE"/>
    <w:rsid w:val="00067F6E"/>
    <w:rsid w:val="00070A12"/>
    <w:rsid w:val="00077CE9"/>
    <w:rsid w:val="00083607"/>
    <w:rsid w:val="0008778A"/>
    <w:rsid w:val="00094DD5"/>
    <w:rsid w:val="00094E76"/>
    <w:rsid w:val="0009788C"/>
    <w:rsid w:val="000B246E"/>
    <w:rsid w:val="000B2BBA"/>
    <w:rsid w:val="000B4707"/>
    <w:rsid w:val="000B61FB"/>
    <w:rsid w:val="000C3860"/>
    <w:rsid w:val="000D04C3"/>
    <w:rsid w:val="000D1559"/>
    <w:rsid w:val="000D22D8"/>
    <w:rsid w:val="000D5A04"/>
    <w:rsid w:val="000F22AA"/>
    <w:rsid w:val="001026F6"/>
    <w:rsid w:val="00103187"/>
    <w:rsid w:val="001051B1"/>
    <w:rsid w:val="001055EB"/>
    <w:rsid w:val="0010612D"/>
    <w:rsid w:val="0012132F"/>
    <w:rsid w:val="0012409B"/>
    <w:rsid w:val="0013592B"/>
    <w:rsid w:val="00146415"/>
    <w:rsid w:val="00150E51"/>
    <w:rsid w:val="001541D2"/>
    <w:rsid w:val="00162129"/>
    <w:rsid w:val="00167B2A"/>
    <w:rsid w:val="001760EA"/>
    <w:rsid w:val="001804F3"/>
    <w:rsid w:val="00182955"/>
    <w:rsid w:val="0018672E"/>
    <w:rsid w:val="00186A44"/>
    <w:rsid w:val="001913F5"/>
    <w:rsid w:val="00193F57"/>
    <w:rsid w:val="001965D6"/>
    <w:rsid w:val="001977F3"/>
    <w:rsid w:val="001A5067"/>
    <w:rsid w:val="001A766C"/>
    <w:rsid w:val="001B28B5"/>
    <w:rsid w:val="001B6508"/>
    <w:rsid w:val="001C15C1"/>
    <w:rsid w:val="001D22C0"/>
    <w:rsid w:val="001E0830"/>
    <w:rsid w:val="001E3E3D"/>
    <w:rsid w:val="001E47CD"/>
    <w:rsid w:val="001E7FC6"/>
    <w:rsid w:val="001F0DD5"/>
    <w:rsid w:val="001F4C6C"/>
    <w:rsid w:val="001F6D58"/>
    <w:rsid w:val="0020284B"/>
    <w:rsid w:val="002156AE"/>
    <w:rsid w:val="00220DBB"/>
    <w:rsid w:val="00221A08"/>
    <w:rsid w:val="00225C28"/>
    <w:rsid w:val="00232F94"/>
    <w:rsid w:val="00233993"/>
    <w:rsid w:val="002342CA"/>
    <w:rsid w:val="00235153"/>
    <w:rsid w:val="00245BDE"/>
    <w:rsid w:val="00256C37"/>
    <w:rsid w:val="002612DA"/>
    <w:rsid w:val="002615AC"/>
    <w:rsid w:val="00266B74"/>
    <w:rsid w:val="0027586C"/>
    <w:rsid w:val="00282B8A"/>
    <w:rsid w:val="002869BB"/>
    <w:rsid w:val="002916E8"/>
    <w:rsid w:val="0029555B"/>
    <w:rsid w:val="00295C9A"/>
    <w:rsid w:val="002A26C1"/>
    <w:rsid w:val="002B0E88"/>
    <w:rsid w:val="002B2779"/>
    <w:rsid w:val="002D4507"/>
    <w:rsid w:val="002E173A"/>
    <w:rsid w:val="002E2B67"/>
    <w:rsid w:val="002E3212"/>
    <w:rsid w:val="002E5F24"/>
    <w:rsid w:val="002E7E58"/>
    <w:rsid w:val="002F09B4"/>
    <w:rsid w:val="002F1586"/>
    <w:rsid w:val="002F409F"/>
    <w:rsid w:val="002F49D8"/>
    <w:rsid w:val="00304143"/>
    <w:rsid w:val="00315765"/>
    <w:rsid w:val="00321775"/>
    <w:rsid w:val="00324A65"/>
    <w:rsid w:val="00330B41"/>
    <w:rsid w:val="00334B26"/>
    <w:rsid w:val="00334BAE"/>
    <w:rsid w:val="00341074"/>
    <w:rsid w:val="00345091"/>
    <w:rsid w:val="00346273"/>
    <w:rsid w:val="00350CE8"/>
    <w:rsid w:val="00350D0D"/>
    <w:rsid w:val="00352D56"/>
    <w:rsid w:val="00363A20"/>
    <w:rsid w:val="003649CF"/>
    <w:rsid w:val="00365427"/>
    <w:rsid w:val="00367692"/>
    <w:rsid w:val="00377F20"/>
    <w:rsid w:val="00380783"/>
    <w:rsid w:val="00384F2C"/>
    <w:rsid w:val="00392AF0"/>
    <w:rsid w:val="003957C0"/>
    <w:rsid w:val="00397990"/>
    <w:rsid w:val="003A1899"/>
    <w:rsid w:val="003A30F9"/>
    <w:rsid w:val="003A3537"/>
    <w:rsid w:val="003A39AA"/>
    <w:rsid w:val="003A432F"/>
    <w:rsid w:val="003C04D0"/>
    <w:rsid w:val="003C30AC"/>
    <w:rsid w:val="003C43AA"/>
    <w:rsid w:val="003C5064"/>
    <w:rsid w:val="003D19F1"/>
    <w:rsid w:val="003D549F"/>
    <w:rsid w:val="003E03B6"/>
    <w:rsid w:val="003E4358"/>
    <w:rsid w:val="003E51EB"/>
    <w:rsid w:val="003E5EFA"/>
    <w:rsid w:val="003E6F32"/>
    <w:rsid w:val="003F395C"/>
    <w:rsid w:val="003F5224"/>
    <w:rsid w:val="003F5962"/>
    <w:rsid w:val="00404791"/>
    <w:rsid w:val="0040708E"/>
    <w:rsid w:val="004175D7"/>
    <w:rsid w:val="00420FD9"/>
    <w:rsid w:val="00427322"/>
    <w:rsid w:val="00437873"/>
    <w:rsid w:val="004401F5"/>
    <w:rsid w:val="00444389"/>
    <w:rsid w:val="00450542"/>
    <w:rsid w:val="004550D6"/>
    <w:rsid w:val="00457AE5"/>
    <w:rsid w:val="004619B0"/>
    <w:rsid w:val="00463DE0"/>
    <w:rsid w:val="00463EB7"/>
    <w:rsid w:val="004657B3"/>
    <w:rsid w:val="00465F50"/>
    <w:rsid w:val="004670DC"/>
    <w:rsid w:val="00475B84"/>
    <w:rsid w:val="00481262"/>
    <w:rsid w:val="00481EB2"/>
    <w:rsid w:val="0049002D"/>
    <w:rsid w:val="00492A02"/>
    <w:rsid w:val="004B237A"/>
    <w:rsid w:val="004B456E"/>
    <w:rsid w:val="004B5212"/>
    <w:rsid w:val="004C1562"/>
    <w:rsid w:val="004C5469"/>
    <w:rsid w:val="004C7BD6"/>
    <w:rsid w:val="004D2B28"/>
    <w:rsid w:val="004D3E62"/>
    <w:rsid w:val="004E0A38"/>
    <w:rsid w:val="004E197F"/>
    <w:rsid w:val="004E37BF"/>
    <w:rsid w:val="004E54D6"/>
    <w:rsid w:val="004F0962"/>
    <w:rsid w:val="004F1D93"/>
    <w:rsid w:val="004F23ED"/>
    <w:rsid w:val="004F3B85"/>
    <w:rsid w:val="004F4B21"/>
    <w:rsid w:val="0050656B"/>
    <w:rsid w:val="00507D1A"/>
    <w:rsid w:val="00517039"/>
    <w:rsid w:val="005218D3"/>
    <w:rsid w:val="00522C36"/>
    <w:rsid w:val="00527129"/>
    <w:rsid w:val="00530901"/>
    <w:rsid w:val="005363BA"/>
    <w:rsid w:val="00537E80"/>
    <w:rsid w:val="005400C9"/>
    <w:rsid w:val="00540BD3"/>
    <w:rsid w:val="00556864"/>
    <w:rsid w:val="00557D83"/>
    <w:rsid w:val="00563748"/>
    <w:rsid w:val="0056526B"/>
    <w:rsid w:val="0056695E"/>
    <w:rsid w:val="0057168A"/>
    <w:rsid w:val="0057399B"/>
    <w:rsid w:val="0057555C"/>
    <w:rsid w:val="00575B0A"/>
    <w:rsid w:val="00581FBF"/>
    <w:rsid w:val="0058494F"/>
    <w:rsid w:val="00585AE7"/>
    <w:rsid w:val="00596EC0"/>
    <w:rsid w:val="00597985"/>
    <w:rsid w:val="005A0486"/>
    <w:rsid w:val="005A0787"/>
    <w:rsid w:val="005A1714"/>
    <w:rsid w:val="005A23DE"/>
    <w:rsid w:val="005A5268"/>
    <w:rsid w:val="005A6AB1"/>
    <w:rsid w:val="005B2B57"/>
    <w:rsid w:val="005B3749"/>
    <w:rsid w:val="005B3C9F"/>
    <w:rsid w:val="005C3AB3"/>
    <w:rsid w:val="005C4E03"/>
    <w:rsid w:val="005C5598"/>
    <w:rsid w:val="005D0499"/>
    <w:rsid w:val="005D08E9"/>
    <w:rsid w:val="005D4309"/>
    <w:rsid w:val="005D61B9"/>
    <w:rsid w:val="005E3A2D"/>
    <w:rsid w:val="005E3DFE"/>
    <w:rsid w:val="005E4996"/>
    <w:rsid w:val="005F40F5"/>
    <w:rsid w:val="005F78C2"/>
    <w:rsid w:val="005F7A90"/>
    <w:rsid w:val="0060094F"/>
    <w:rsid w:val="00603D5A"/>
    <w:rsid w:val="00610693"/>
    <w:rsid w:val="00612A1E"/>
    <w:rsid w:val="00615AD5"/>
    <w:rsid w:val="0061624D"/>
    <w:rsid w:val="006240C5"/>
    <w:rsid w:val="0062616E"/>
    <w:rsid w:val="006314AB"/>
    <w:rsid w:val="00631D23"/>
    <w:rsid w:val="00635226"/>
    <w:rsid w:val="00644DB4"/>
    <w:rsid w:val="006457F9"/>
    <w:rsid w:val="00646231"/>
    <w:rsid w:val="00650035"/>
    <w:rsid w:val="0065016A"/>
    <w:rsid w:val="00656EC5"/>
    <w:rsid w:val="006625E5"/>
    <w:rsid w:val="00671622"/>
    <w:rsid w:val="00675129"/>
    <w:rsid w:val="0067639A"/>
    <w:rsid w:val="0068668A"/>
    <w:rsid w:val="00686F35"/>
    <w:rsid w:val="006A2EB4"/>
    <w:rsid w:val="006B01BE"/>
    <w:rsid w:val="006B2196"/>
    <w:rsid w:val="006B4910"/>
    <w:rsid w:val="006B795D"/>
    <w:rsid w:val="006C114E"/>
    <w:rsid w:val="006C3C66"/>
    <w:rsid w:val="006E3DA6"/>
    <w:rsid w:val="006F0405"/>
    <w:rsid w:val="006F1C36"/>
    <w:rsid w:val="006F470C"/>
    <w:rsid w:val="00702567"/>
    <w:rsid w:val="007103DD"/>
    <w:rsid w:val="00721CA9"/>
    <w:rsid w:val="0072616C"/>
    <w:rsid w:val="00732F54"/>
    <w:rsid w:val="00733DB4"/>
    <w:rsid w:val="0074060C"/>
    <w:rsid w:val="00743730"/>
    <w:rsid w:val="0075093A"/>
    <w:rsid w:val="00750F48"/>
    <w:rsid w:val="007553F6"/>
    <w:rsid w:val="00760ED8"/>
    <w:rsid w:val="00764DFD"/>
    <w:rsid w:val="00775BB3"/>
    <w:rsid w:val="00776BFC"/>
    <w:rsid w:val="00776D16"/>
    <w:rsid w:val="00776E0E"/>
    <w:rsid w:val="00777677"/>
    <w:rsid w:val="00777F5D"/>
    <w:rsid w:val="00785F7E"/>
    <w:rsid w:val="007872F4"/>
    <w:rsid w:val="00787A65"/>
    <w:rsid w:val="00795D40"/>
    <w:rsid w:val="00796F38"/>
    <w:rsid w:val="007A5854"/>
    <w:rsid w:val="007A6595"/>
    <w:rsid w:val="007A7DED"/>
    <w:rsid w:val="007B4628"/>
    <w:rsid w:val="007B64C2"/>
    <w:rsid w:val="007C7252"/>
    <w:rsid w:val="007D1144"/>
    <w:rsid w:val="007D2638"/>
    <w:rsid w:val="007D5693"/>
    <w:rsid w:val="007E0BBE"/>
    <w:rsid w:val="007E140A"/>
    <w:rsid w:val="007E3C5B"/>
    <w:rsid w:val="007E5B9B"/>
    <w:rsid w:val="007E629A"/>
    <w:rsid w:val="007F1CB3"/>
    <w:rsid w:val="007F22E3"/>
    <w:rsid w:val="00802A3C"/>
    <w:rsid w:val="008038D9"/>
    <w:rsid w:val="0080541E"/>
    <w:rsid w:val="00805ACC"/>
    <w:rsid w:val="00813A3C"/>
    <w:rsid w:val="00821BB1"/>
    <w:rsid w:val="00827FAB"/>
    <w:rsid w:val="0083727A"/>
    <w:rsid w:val="008406C8"/>
    <w:rsid w:val="008407C6"/>
    <w:rsid w:val="0084253F"/>
    <w:rsid w:val="00842A83"/>
    <w:rsid w:val="008444DA"/>
    <w:rsid w:val="00844613"/>
    <w:rsid w:val="00851C37"/>
    <w:rsid w:val="008575F5"/>
    <w:rsid w:val="008611C4"/>
    <w:rsid w:val="00863826"/>
    <w:rsid w:val="00866E0B"/>
    <w:rsid w:val="00873E6A"/>
    <w:rsid w:val="00874EEC"/>
    <w:rsid w:val="00875B2D"/>
    <w:rsid w:val="00875E86"/>
    <w:rsid w:val="008805C1"/>
    <w:rsid w:val="00885ACF"/>
    <w:rsid w:val="00890D00"/>
    <w:rsid w:val="0089577C"/>
    <w:rsid w:val="008A0C4D"/>
    <w:rsid w:val="008A0F0D"/>
    <w:rsid w:val="008A58DB"/>
    <w:rsid w:val="008A612B"/>
    <w:rsid w:val="008B0890"/>
    <w:rsid w:val="008B08E7"/>
    <w:rsid w:val="008B1A68"/>
    <w:rsid w:val="008B3CC6"/>
    <w:rsid w:val="008C5EAB"/>
    <w:rsid w:val="008C61C6"/>
    <w:rsid w:val="008D063C"/>
    <w:rsid w:val="008D6763"/>
    <w:rsid w:val="008E7E05"/>
    <w:rsid w:val="008F10C1"/>
    <w:rsid w:val="008F1722"/>
    <w:rsid w:val="008F321A"/>
    <w:rsid w:val="008F3E44"/>
    <w:rsid w:val="008F4DDC"/>
    <w:rsid w:val="008F54B9"/>
    <w:rsid w:val="008F5C24"/>
    <w:rsid w:val="0090419F"/>
    <w:rsid w:val="00913AE7"/>
    <w:rsid w:val="009149AB"/>
    <w:rsid w:val="009179BE"/>
    <w:rsid w:val="00920338"/>
    <w:rsid w:val="00922FE0"/>
    <w:rsid w:val="00924022"/>
    <w:rsid w:val="00925636"/>
    <w:rsid w:val="009269E2"/>
    <w:rsid w:val="009352DC"/>
    <w:rsid w:val="0093602C"/>
    <w:rsid w:val="00940B9C"/>
    <w:rsid w:val="00941351"/>
    <w:rsid w:val="00945370"/>
    <w:rsid w:val="00945EC5"/>
    <w:rsid w:val="009479B6"/>
    <w:rsid w:val="00950D76"/>
    <w:rsid w:val="00953D52"/>
    <w:rsid w:val="00960BF0"/>
    <w:rsid w:val="00964285"/>
    <w:rsid w:val="0096654B"/>
    <w:rsid w:val="00967E54"/>
    <w:rsid w:val="00970165"/>
    <w:rsid w:val="00975A7B"/>
    <w:rsid w:val="0097705F"/>
    <w:rsid w:val="0099049C"/>
    <w:rsid w:val="009908DB"/>
    <w:rsid w:val="0099632A"/>
    <w:rsid w:val="0099666F"/>
    <w:rsid w:val="009A2236"/>
    <w:rsid w:val="009A57A1"/>
    <w:rsid w:val="009A59A4"/>
    <w:rsid w:val="009A5CAD"/>
    <w:rsid w:val="009B0CEE"/>
    <w:rsid w:val="009B4549"/>
    <w:rsid w:val="009B6F99"/>
    <w:rsid w:val="009B7AB5"/>
    <w:rsid w:val="009C4C4F"/>
    <w:rsid w:val="009C55A1"/>
    <w:rsid w:val="009D2186"/>
    <w:rsid w:val="009D58E9"/>
    <w:rsid w:val="009D61E0"/>
    <w:rsid w:val="009E14D9"/>
    <w:rsid w:val="009E2006"/>
    <w:rsid w:val="009F48D7"/>
    <w:rsid w:val="00A028D3"/>
    <w:rsid w:val="00A03A2B"/>
    <w:rsid w:val="00A10C1B"/>
    <w:rsid w:val="00A10CD7"/>
    <w:rsid w:val="00A16BDF"/>
    <w:rsid w:val="00A20063"/>
    <w:rsid w:val="00A22582"/>
    <w:rsid w:val="00A2391C"/>
    <w:rsid w:val="00A25165"/>
    <w:rsid w:val="00A25C0A"/>
    <w:rsid w:val="00A342F8"/>
    <w:rsid w:val="00A34F8A"/>
    <w:rsid w:val="00A41648"/>
    <w:rsid w:val="00A574FA"/>
    <w:rsid w:val="00A659B3"/>
    <w:rsid w:val="00A71210"/>
    <w:rsid w:val="00A712C5"/>
    <w:rsid w:val="00A77E88"/>
    <w:rsid w:val="00A80D2F"/>
    <w:rsid w:val="00A832FE"/>
    <w:rsid w:val="00A843EB"/>
    <w:rsid w:val="00A87D6D"/>
    <w:rsid w:val="00A87E26"/>
    <w:rsid w:val="00A90C8A"/>
    <w:rsid w:val="00A920E4"/>
    <w:rsid w:val="00A963A9"/>
    <w:rsid w:val="00AA29E7"/>
    <w:rsid w:val="00AA57C7"/>
    <w:rsid w:val="00AA59F0"/>
    <w:rsid w:val="00AA5F06"/>
    <w:rsid w:val="00AA7BBD"/>
    <w:rsid w:val="00AB4654"/>
    <w:rsid w:val="00AC6662"/>
    <w:rsid w:val="00AC6CAC"/>
    <w:rsid w:val="00AC71E3"/>
    <w:rsid w:val="00AC763A"/>
    <w:rsid w:val="00AD5424"/>
    <w:rsid w:val="00AD7B3F"/>
    <w:rsid w:val="00AE510C"/>
    <w:rsid w:val="00AE70E4"/>
    <w:rsid w:val="00AE7197"/>
    <w:rsid w:val="00AF59AA"/>
    <w:rsid w:val="00B01081"/>
    <w:rsid w:val="00B02104"/>
    <w:rsid w:val="00B04549"/>
    <w:rsid w:val="00B10D1E"/>
    <w:rsid w:val="00B11A7F"/>
    <w:rsid w:val="00B14EEF"/>
    <w:rsid w:val="00B1626C"/>
    <w:rsid w:val="00B1766A"/>
    <w:rsid w:val="00B17787"/>
    <w:rsid w:val="00B21C1A"/>
    <w:rsid w:val="00B24A6D"/>
    <w:rsid w:val="00B250A3"/>
    <w:rsid w:val="00B25271"/>
    <w:rsid w:val="00B30F2F"/>
    <w:rsid w:val="00B31D0A"/>
    <w:rsid w:val="00B32659"/>
    <w:rsid w:val="00B33A91"/>
    <w:rsid w:val="00B36215"/>
    <w:rsid w:val="00B37D60"/>
    <w:rsid w:val="00B413FE"/>
    <w:rsid w:val="00B42A42"/>
    <w:rsid w:val="00B42F7C"/>
    <w:rsid w:val="00B500D7"/>
    <w:rsid w:val="00B51016"/>
    <w:rsid w:val="00B53C53"/>
    <w:rsid w:val="00B5445D"/>
    <w:rsid w:val="00B556C7"/>
    <w:rsid w:val="00B573C6"/>
    <w:rsid w:val="00B608C5"/>
    <w:rsid w:val="00B61CBE"/>
    <w:rsid w:val="00B62CBB"/>
    <w:rsid w:val="00B72C09"/>
    <w:rsid w:val="00B7339C"/>
    <w:rsid w:val="00B74431"/>
    <w:rsid w:val="00B75B67"/>
    <w:rsid w:val="00B75FC4"/>
    <w:rsid w:val="00B82397"/>
    <w:rsid w:val="00B86E23"/>
    <w:rsid w:val="00B92D4E"/>
    <w:rsid w:val="00BA140A"/>
    <w:rsid w:val="00BA50DF"/>
    <w:rsid w:val="00BA54CD"/>
    <w:rsid w:val="00BA721E"/>
    <w:rsid w:val="00BA73B5"/>
    <w:rsid w:val="00BB0460"/>
    <w:rsid w:val="00BC0277"/>
    <w:rsid w:val="00BC0B1C"/>
    <w:rsid w:val="00BC2248"/>
    <w:rsid w:val="00BC5747"/>
    <w:rsid w:val="00BD0D5E"/>
    <w:rsid w:val="00BD2178"/>
    <w:rsid w:val="00BD2AD3"/>
    <w:rsid w:val="00BD3C07"/>
    <w:rsid w:val="00BD4B4D"/>
    <w:rsid w:val="00BE267C"/>
    <w:rsid w:val="00BE36FC"/>
    <w:rsid w:val="00BF1290"/>
    <w:rsid w:val="00BF76B6"/>
    <w:rsid w:val="00BF76EA"/>
    <w:rsid w:val="00C030FB"/>
    <w:rsid w:val="00C06A10"/>
    <w:rsid w:val="00C17C55"/>
    <w:rsid w:val="00C25C79"/>
    <w:rsid w:val="00C3009F"/>
    <w:rsid w:val="00C301C1"/>
    <w:rsid w:val="00C34913"/>
    <w:rsid w:val="00C34D89"/>
    <w:rsid w:val="00C425E7"/>
    <w:rsid w:val="00C536CC"/>
    <w:rsid w:val="00C56D5D"/>
    <w:rsid w:val="00C57C14"/>
    <w:rsid w:val="00C639BE"/>
    <w:rsid w:val="00C64D74"/>
    <w:rsid w:val="00C652AE"/>
    <w:rsid w:val="00C654A2"/>
    <w:rsid w:val="00C67A12"/>
    <w:rsid w:val="00C705B4"/>
    <w:rsid w:val="00C723CC"/>
    <w:rsid w:val="00C72D5A"/>
    <w:rsid w:val="00C7492F"/>
    <w:rsid w:val="00C77A18"/>
    <w:rsid w:val="00C8595D"/>
    <w:rsid w:val="00C91C67"/>
    <w:rsid w:val="00C92CCF"/>
    <w:rsid w:val="00C95C14"/>
    <w:rsid w:val="00CA5E72"/>
    <w:rsid w:val="00CB0641"/>
    <w:rsid w:val="00CB1CC7"/>
    <w:rsid w:val="00CB290A"/>
    <w:rsid w:val="00CC57E4"/>
    <w:rsid w:val="00CD780A"/>
    <w:rsid w:val="00CD7E78"/>
    <w:rsid w:val="00CE6309"/>
    <w:rsid w:val="00CF20CE"/>
    <w:rsid w:val="00CF5BA0"/>
    <w:rsid w:val="00D117C0"/>
    <w:rsid w:val="00D15A74"/>
    <w:rsid w:val="00D16990"/>
    <w:rsid w:val="00D20A25"/>
    <w:rsid w:val="00D26099"/>
    <w:rsid w:val="00D269AD"/>
    <w:rsid w:val="00D366A3"/>
    <w:rsid w:val="00D40478"/>
    <w:rsid w:val="00D423FD"/>
    <w:rsid w:val="00D45BF4"/>
    <w:rsid w:val="00D522F2"/>
    <w:rsid w:val="00D53F7D"/>
    <w:rsid w:val="00D57055"/>
    <w:rsid w:val="00D57311"/>
    <w:rsid w:val="00D6038C"/>
    <w:rsid w:val="00D61F3C"/>
    <w:rsid w:val="00D63C10"/>
    <w:rsid w:val="00D64C39"/>
    <w:rsid w:val="00D751E6"/>
    <w:rsid w:val="00D76B78"/>
    <w:rsid w:val="00D7769A"/>
    <w:rsid w:val="00D77F03"/>
    <w:rsid w:val="00D87042"/>
    <w:rsid w:val="00D93DD9"/>
    <w:rsid w:val="00DA2B1D"/>
    <w:rsid w:val="00DA606F"/>
    <w:rsid w:val="00DB2841"/>
    <w:rsid w:val="00DB3580"/>
    <w:rsid w:val="00DB4101"/>
    <w:rsid w:val="00DB44BD"/>
    <w:rsid w:val="00DB518F"/>
    <w:rsid w:val="00DB7262"/>
    <w:rsid w:val="00DB741E"/>
    <w:rsid w:val="00DC13C3"/>
    <w:rsid w:val="00DC6D3C"/>
    <w:rsid w:val="00DD6140"/>
    <w:rsid w:val="00DD7D71"/>
    <w:rsid w:val="00DE400F"/>
    <w:rsid w:val="00DF2DB8"/>
    <w:rsid w:val="00DF4699"/>
    <w:rsid w:val="00E03B3B"/>
    <w:rsid w:val="00E04BD3"/>
    <w:rsid w:val="00E06224"/>
    <w:rsid w:val="00E11CCC"/>
    <w:rsid w:val="00E129BE"/>
    <w:rsid w:val="00E14E7B"/>
    <w:rsid w:val="00E16E57"/>
    <w:rsid w:val="00E2152C"/>
    <w:rsid w:val="00E21712"/>
    <w:rsid w:val="00E21D19"/>
    <w:rsid w:val="00E2243C"/>
    <w:rsid w:val="00E250AF"/>
    <w:rsid w:val="00E26341"/>
    <w:rsid w:val="00E37E59"/>
    <w:rsid w:val="00E400A2"/>
    <w:rsid w:val="00E40672"/>
    <w:rsid w:val="00E42BCE"/>
    <w:rsid w:val="00E458E4"/>
    <w:rsid w:val="00E50A58"/>
    <w:rsid w:val="00E513E2"/>
    <w:rsid w:val="00E51CCB"/>
    <w:rsid w:val="00E533DB"/>
    <w:rsid w:val="00E570EC"/>
    <w:rsid w:val="00E61DEA"/>
    <w:rsid w:val="00E675AF"/>
    <w:rsid w:val="00E67D55"/>
    <w:rsid w:val="00E67E70"/>
    <w:rsid w:val="00E7494E"/>
    <w:rsid w:val="00E765AD"/>
    <w:rsid w:val="00E80E4C"/>
    <w:rsid w:val="00E83F8C"/>
    <w:rsid w:val="00E862F5"/>
    <w:rsid w:val="00E87BED"/>
    <w:rsid w:val="00E90ABC"/>
    <w:rsid w:val="00E94456"/>
    <w:rsid w:val="00E9536E"/>
    <w:rsid w:val="00EB04FA"/>
    <w:rsid w:val="00EB052E"/>
    <w:rsid w:val="00EB712C"/>
    <w:rsid w:val="00ED3210"/>
    <w:rsid w:val="00ED3788"/>
    <w:rsid w:val="00ED6501"/>
    <w:rsid w:val="00EE4A9C"/>
    <w:rsid w:val="00EF0A8D"/>
    <w:rsid w:val="00EF2C3E"/>
    <w:rsid w:val="00EF56EA"/>
    <w:rsid w:val="00EF7E0A"/>
    <w:rsid w:val="00F01EA8"/>
    <w:rsid w:val="00F0393C"/>
    <w:rsid w:val="00F046BE"/>
    <w:rsid w:val="00F05F5B"/>
    <w:rsid w:val="00F1341A"/>
    <w:rsid w:val="00F157E8"/>
    <w:rsid w:val="00F16C33"/>
    <w:rsid w:val="00F2615C"/>
    <w:rsid w:val="00F26DA6"/>
    <w:rsid w:val="00F27479"/>
    <w:rsid w:val="00F331BF"/>
    <w:rsid w:val="00F34B2D"/>
    <w:rsid w:val="00F41CC5"/>
    <w:rsid w:val="00F536DE"/>
    <w:rsid w:val="00F53B7C"/>
    <w:rsid w:val="00F61CD6"/>
    <w:rsid w:val="00F67401"/>
    <w:rsid w:val="00F731C3"/>
    <w:rsid w:val="00F74869"/>
    <w:rsid w:val="00F76A10"/>
    <w:rsid w:val="00F80742"/>
    <w:rsid w:val="00F8748E"/>
    <w:rsid w:val="00F877CF"/>
    <w:rsid w:val="00F90420"/>
    <w:rsid w:val="00F91E3C"/>
    <w:rsid w:val="00F92EC7"/>
    <w:rsid w:val="00FB3A5A"/>
    <w:rsid w:val="00FB3F48"/>
    <w:rsid w:val="00FB7143"/>
    <w:rsid w:val="00FC5FBD"/>
    <w:rsid w:val="00FC609A"/>
    <w:rsid w:val="00FC7921"/>
    <w:rsid w:val="00FD204C"/>
    <w:rsid w:val="00FE27B5"/>
    <w:rsid w:val="00FE3108"/>
    <w:rsid w:val="00FE33DD"/>
    <w:rsid w:val="00FE79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D2ABB"/>
  <w15:docId w15:val="{400EEC94-FE32-461B-91C4-BA25F761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qFormat="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11Normal02-SecondOnwardParagraph"/>
    <w:qFormat/>
    <w:rsid w:val="007E5B9B"/>
    <w:pPr>
      <w:spacing w:afterLines="100" w:after="100" w:line="240" w:lineRule="auto"/>
      <w:jc w:val="both"/>
    </w:pPr>
    <w:rPr>
      <w:rFonts w:ascii="Times New Roman" w:eastAsia="MS Mincho" w:hAnsi="Times New Roman" w:cs="Arial"/>
      <w:sz w:val="24"/>
      <w:szCs w:val="24"/>
    </w:rPr>
  </w:style>
  <w:style w:type="paragraph" w:styleId="Heading1">
    <w:name w:val="heading 1"/>
    <w:next w:val="09aLevel01"/>
    <w:link w:val="Heading1Char"/>
    <w:uiPriority w:val="9"/>
    <w:qFormat/>
    <w:rsid w:val="007E5B9B"/>
    <w:pPr>
      <w:keepNext/>
      <w:keepLines/>
      <w:numPr>
        <w:numId w:val="41"/>
      </w:numPr>
      <w:spacing w:after="0" w:line="360" w:lineRule="auto"/>
      <w:outlineLvl w:val="0"/>
    </w:pPr>
    <w:rPr>
      <w:rFonts w:ascii="Times New Roman" w:eastAsia="MS Gothic" w:hAnsi="Times New Roman" w:cs="Times New Roman"/>
      <w:b/>
      <w:bCs/>
      <w:vanish/>
      <w:color w:val="FF0000"/>
      <w:sz w:val="24"/>
      <w:szCs w:val="24"/>
    </w:rPr>
  </w:style>
  <w:style w:type="paragraph" w:styleId="Heading2">
    <w:name w:val="heading 2"/>
    <w:next w:val="Heading3"/>
    <w:link w:val="Heading2Char"/>
    <w:uiPriority w:val="9"/>
    <w:semiHidden/>
    <w:rsid w:val="007E5B9B"/>
    <w:pPr>
      <w:keepNext/>
      <w:keepLines/>
      <w:spacing w:before="960" w:after="1080" w:line="360" w:lineRule="auto"/>
      <w:ind w:right="567"/>
      <w:jc w:val="center"/>
      <w:outlineLvl w:val="1"/>
    </w:pPr>
    <w:rPr>
      <w:rFonts w:ascii="Times New Roman" w:eastAsia="MS Mincho" w:hAnsi="Times New Roman" w:cs="Arial"/>
      <w:b/>
      <w:caps/>
      <w:szCs w:val="24"/>
    </w:rPr>
  </w:style>
  <w:style w:type="paragraph" w:styleId="Heading3">
    <w:name w:val="heading 3"/>
    <w:next w:val="10Normal01-FirstParagraph"/>
    <w:link w:val="Heading3Char"/>
    <w:uiPriority w:val="9"/>
    <w:semiHidden/>
    <w:rsid w:val="007E5B9B"/>
    <w:pPr>
      <w:keepNext/>
      <w:keepLines/>
      <w:spacing w:before="400" w:after="400" w:line="360" w:lineRule="auto"/>
      <w:outlineLvl w:val="2"/>
    </w:pPr>
    <w:rPr>
      <w:rFonts w:ascii="Times New Roman" w:eastAsia="MS Gothic" w:hAnsi="Times New Roman" w:cs="Times New Roman"/>
      <w:b/>
      <w:bCs/>
      <w:caps/>
    </w:rPr>
  </w:style>
  <w:style w:type="paragraph" w:styleId="Heading4">
    <w:name w:val="heading 4"/>
    <w:next w:val="10Normal01-FirstParagraph"/>
    <w:link w:val="Heading4Char"/>
    <w:uiPriority w:val="9"/>
    <w:semiHidden/>
    <w:rsid w:val="007E5B9B"/>
    <w:pPr>
      <w:keepNext/>
      <w:keepLines/>
      <w:spacing w:before="400" w:after="400" w:line="360" w:lineRule="auto"/>
      <w:outlineLvl w:val="3"/>
    </w:pPr>
    <w:rPr>
      <w:rFonts w:ascii="Times New Roman" w:eastAsia="MS Gothic" w:hAnsi="Times New Roman" w:cs="Times New Roman"/>
      <w:b/>
      <w:bCs/>
    </w:rPr>
  </w:style>
  <w:style w:type="paragraph" w:styleId="Heading5">
    <w:name w:val="heading 5"/>
    <w:next w:val="10Normal01-FirstParagraph"/>
    <w:link w:val="Heading5Char"/>
    <w:uiPriority w:val="9"/>
    <w:semiHidden/>
    <w:rsid w:val="007E5B9B"/>
    <w:pPr>
      <w:keepNext/>
      <w:keepLines/>
      <w:spacing w:before="400" w:after="400" w:line="360" w:lineRule="auto"/>
      <w:outlineLvl w:val="4"/>
    </w:pPr>
    <w:rPr>
      <w:rFonts w:ascii="Times New Roman" w:eastAsia="MS Gothic" w:hAnsi="Times New Roman" w:cs="Times New Roman"/>
      <w:b/>
      <w:bCs/>
    </w:rPr>
  </w:style>
  <w:style w:type="paragraph" w:styleId="Heading6">
    <w:name w:val="heading 6"/>
    <w:next w:val="10Normal01-FirstParagraph"/>
    <w:link w:val="Heading6Char"/>
    <w:uiPriority w:val="9"/>
    <w:semiHidden/>
    <w:rsid w:val="007E5B9B"/>
    <w:pPr>
      <w:keepNext/>
      <w:keepLines/>
      <w:spacing w:before="400" w:after="400" w:line="360" w:lineRule="auto"/>
      <w:outlineLvl w:val="5"/>
    </w:pPr>
    <w:rPr>
      <w:rFonts w:ascii="Times New Roman" w:eastAsia="MS Gothic" w:hAnsi="Times New Roman" w:cs="Times New Roman"/>
      <w:b/>
      <w:bCs/>
    </w:rPr>
  </w:style>
  <w:style w:type="paragraph" w:styleId="Heading7">
    <w:name w:val="heading 7"/>
    <w:next w:val="10Normal01-FirstParagraph"/>
    <w:link w:val="Heading7Char"/>
    <w:uiPriority w:val="9"/>
    <w:semiHidden/>
    <w:rsid w:val="007E5B9B"/>
    <w:pPr>
      <w:keepNext/>
      <w:keepLines/>
      <w:spacing w:before="400" w:after="400" w:line="360" w:lineRule="auto"/>
      <w:outlineLvl w:val="6"/>
    </w:pPr>
    <w:rPr>
      <w:rFonts w:ascii="Times New Roman" w:eastAsia="MS Gothic" w:hAnsi="Times New Roman" w:cs="Times New Roman"/>
      <w:b/>
      <w:iCs/>
      <w:szCs w:val="24"/>
    </w:rPr>
  </w:style>
  <w:style w:type="paragraph" w:styleId="Heading8">
    <w:name w:val="heading 8"/>
    <w:next w:val="10Normal01-FirstParagraph"/>
    <w:link w:val="Heading8Char"/>
    <w:uiPriority w:val="9"/>
    <w:semiHidden/>
    <w:rsid w:val="007E5B9B"/>
    <w:pPr>
      <w:keepNext/>
      <w:keepLines/>
      <w:spacing w:before="400" w:after="400" w:line="360" w:lineRule="auto"/>
      <w:outlineLvl w:val="7"/>
    </w:pPr>
    <w:rPr>
      <w:rFonts w:ascii="Times New Roman" w:eastAsia="MS Gothic" w:hAnsi="Times New Roman" w:cs="Times New Roman"/>
      <w:b/>
      <w:szCs w:val="20"/>
    </w:rPr>
  </w:style>
  <w:style w:type="paragraph" w:styleId="Heading9">
    <w:name w:val="heading 9"/>
    <w:next w:val="Normal"/>
    <w:link w:val="Heading9Char"/>
    <w:uiPriority w:val="9"/>
    <w:semiHidden/>
    <w:rsid w:val="007E5B9B"/>
    <w:pPr>
      <w:keepNext/>
      <w:keepLines/>
      <w:tabs>
        <w:tab w:val="left" w:pos="851"/>
      </w:tabs>
      <w:spacing w:before="400" w:after="400" w:line="360" w:lineRule="auto"/>
      <w:outlineLvl w:val="8"/>
    </w:pPr>
    <w:rPr>
      <w:rFonts w:ascii="Times New Roman" w:eastAsia="MS Gothic" w:hAnsi="Times New Roman" w:cs="Times New Roman"/>
      <w:b/>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479B6"/>
    <w:rPr>
      <w:rFonts w:ascii="Times New Roman" w:eastAsia="MS Gothic" w:hAnsi="Times New Roman" w:cs="Times New Roman"/>
      <w:b/>
      <w:bCs/>
      <w:vanish/>
      <w:color w:val="FF0000"/>
      <w:sz w:val="24"/>
      <w:szCs w:val="24"/>
    </w:rPr>
  </w:style>
  <w:style w:type="character" w:customStyle="1" w:styleId="Heading2Char">
    <w:name w:val="Heading 2 Char"/>
    <w:link w:val="Heading2"/>
    <w:uiPriority w:val="9"/>
    <w:semiHidden/>
    <w:rsid w:val="001E3E3D"/>
    <w:rPr>
      <w:rFonts w:ascii="Times New Roman" w:eastAsia="MS Mincho" w:hAnsi="Times New Roman" w:cs="Arial"/>
      <w:b/>
      <w:caps/>
      <w:szCs w:val="24"/>
    </w:rPr>
  </w:style>
  <w:style w:type="character" w:customStyle="1" w:styleId="Heading3Char">
    <w:name w:val="Heading 3 Char"/>
    <w:link w:val="Heading3"/>
    <w:uiPriority w:val="9"/>
    <w:semiHidden/>
    <w:rsid w:val="001E3E3D"/>
    <w:rPr>
      <w:rFonts w:ascii="Times New Roman" w:eastAsia="MS Gothic" w:hAnsi="Times New Roman" w:cs="Times New Roman"/>
      <w:b/>
      <w:bCs/>
      <w:caps/>
    </w:rPr>
  </w:style>
  <w:style w:type="character" w:customStyle="1" w:styleId="Heading4Char">
    <w:name w:val="Heading 4 Char"/>
    <w:link w:val="Heading4"/>
    <w:uiPriority w:val="9"/>
    <w:semiHidden/>
    <w:rsid w:val="001E3E3D"/>
    <w:rPr>
      <w:rFonts w:ascii="Times New Roman" w:eastAsia="MS Gothic" w:hAnsi="Times New Roman" w:cs="Times New Roman"/>
      <w:b/>
      <w:bCs/>
    </w:rPr>
  </w:style>
  <w:style w:type="character" w:customStyle="1" w:styleId="Heading5Char">
    <w:name w:val="Heading 5 Char"/>
    <w:link w:val="Heading5"/>
    <w:uiPriority w:val="9"/>
    <w:semiHidden/>
    <w:rsid w:val="001E3E3D"/>
    <w:rPr>
      <w:rFonts w:ascii="Times New Roman" w:eastAsia="MS Gothic" w:hAnsi="Times New Roman" w:cs="Times New Roman"/>
      <w:b/>
      <w:bCs/>
    </w:rPr>
  </w:style>
  <w:style w:type="character" w:customStyle="1" w:styleId="Heading6Char">
    <w:name w:val="Heading 6 Char"/>
    <w:link w:val="Heading6"/>
    <w:uiPriority w:val="9"/>
    <w:semiHidden/>
    <w:rsid w:val="001E3E3D"/>
    <w:rPr>
      <w:rFonts w:ascii="Times New Roman" w:eastAsia="MS Gothic" w:hAnsi="Times New Roman" w:cs="Times New Roman"/>
      <w:b/>
      <w:bCs/>
    </w:rPr>
  </w:style>
  <w:style w:type="character" w:customStyle="1" w:styleId="Heading7Char">
    <w:name w:val="Heading 7 Char"/>
    <w:link w:val="Heading7"/>
    <w:uiPriority w:val="9"/>
    <w:semiHidden/>
    <w:rsid w:val="001E3E3D"/>
    <w:rPr>
      <w:rFonts w:ascii="Times New Roman" w:eastAsia="MS Gothic" w:hAnsi="Times New Roman" w:cs="Times New Roman"/>
      <w:b/>
      <w:iCs/>
      <w:szCs w:val="24"/>
    </w:rPr>
  </w:style>
  <w:style w:type="character" w:customStyle="1" w:styleId="Heading8Char">
    <w:name w:val="Heading 8 Char"/>
    <w:link w:val="Heading8"/>
    <w:uiPriority w:val="9"/>
    <w:semiHidden/>
    <w:rsid w:val="001E3E3D"/>
    <w:rPr>
      <w:rFonts w:ascii="Times New Roman" w:eastAsia="MS Gothic" w:hAnsi="Times New Roman" w:cs="Times New Roman"/>
      <w:b/>
      <w:szCs w:val="20"/>
    </w:rPr>
  </w:style>
  <w:style w:type="character" w:customStyle="1" w:styleId="Heading9Char">
    <w:name w:val="Heading 9 Char"/>
    <w:link w:val="Heading9"/>
    <w:uiPriority w:val="9"/>
    <w:semiHidden/>
    <w:rsid w:val="001E3E3D"/>
    <w:rPr>
      <w:rFonts w:ascii="Times New Roman" w:eastAsia="MS Gothic" w:hAnsi="Times New Roman" w:cs="Times New Roman"/>
      <w:b/>
      <w:bCs/>
      <w:szCs w:val="32"/>
    </w:rPr>
  </w:style>
  <w:style w:type="numbering" w:customStyle="1" w:styleId="NoList1">
    <w:name w:val="No List1"/>
    <w:next w:val="NoList"/>
    <w:uiPriority w:val="99"/>
    <w:semiHidden/>
    <w:unhideWhenUsed/>
    <w:rsid w:val="007E5B9B"/>
  </w:style>
  <w:style w:type="paragraph" w:customStyle="1" w:styleId="25Caption-Appendix">
    <w:name w:val="25 Caption-Appendix"/>
    <w:next w:val="10Normal01-FirstParagraph"/>
    <w:qFormat/>
    <w:rsid w:val="007E5B9B"/>
    <w:pPr>
      <w:pageBreakBefore/>
      <w:tabs>
        <w:tab w:val="left" w:pos="1701"/>
      </w:tabs>
      <w:spacing w:after="400" w:line="360" w:lineRule="auto"/>
      <w:jc w:val="center"/>
      <w:outlineLvl w:val="0"/>
    </w:pPr>
    <w:rPr>
      <w:rFonts w:ascii="Times New Roman" w:eastAsia="MS Mincho" w:hAnsi="Times New Roman" w:cs="Arial"/>
      <w:b/>
      <w:caps/>
      <w:szCs w:val="24"/>
    </w:rPr>
  </w:style>
  <w:style w:type="paragraph" w:styleId="TOC1">
    <w:name w:val="toc 1"/>
    <w:next w:val="10Normal01-FirstParagraph"/>
    <w:uiPriority w:val="39"/>
    <w:qFormat/>
    <w:rsid w:val="007E5B9B"/>
    <w:pPr>
      <w:tabs>
        <w:tab w:val="right" w:pos="8335"/>
      </w:tabs>
      <w:spacing w:after="0" w:line="360" w:lineRule="auto"/>
      <w:jc w:val="both"/>
    </w:pPr>
    <w:rPr>
      <w:rFonts w:ascii="Times New Roman" w:eastAsia="MS Gothic" w:hAnsi="Times New Roman" w:cs="Times New Roman"/>
      <w:b/>
      <w:bCs/>
      <w:noProof/>
      <w:sz w:val="24"/>
      <w:szCs w:val="24"/>
    </w:rPr>
  </w:style>
  <w:style w:type="paragraph" w:styleId="TOC2">
    <w:name w:val="toc 2"/>
    <w:next w:val="10Normal01-FirstParagraph"/>
    <w:uiPriority w:val="39"/>
    <w:qFormat/>
    <w:rsid w:val="007E5B9B"/>
    <w:pPr>
      <w:keepNext/>
      <w:tabs>
        <w:tab w:val="left" w:pos="1843"/>
        <w:tab w:val="right" w:pos="8335"/>
      </w:tabs>
      <w:spacing w:before="480" w:after="0" w:line="240" w:lineRule="auto"/>
      <w:ind w:left="1843" w:right="851" w:hanging="1843"/>
    </w:pPr>
    <w:rPr>
      <w:rFonts w:ascii="Times New Roman" w:eastAsia="MS Gothic" w:hAnsi="Times New Roman" w:cs="Times New Roman"/>
      <w:b/>
      <w:bCs/>
      <w:caps/>
      <w:noProof/>
      <w:sz w:val="24"/>
      <w:szCs w:val="24"/>
    </w:rPr>
  </w:style>
  <w:style w:type="paragraph" w:styleId="TOC3">
    <w:name w:val="toc 3"/>
    <w:next w:val="10Normal01-FirstParagraph"/>
    <w:uiPriority w:val="39"/>
    <w:qFormat/>
    <w:rsid w:val="007E5B9B"/>
    <w:pPr>
      <w:keepNext/>
      <w:tabs>
        <w:tab w:val="right" w:pos="8335"/>
      </w:tabs>
      <w:spacing w:before="120" w:after="240" w:line="240" w:lineRule="auto"/>
      <w:ind w:right="851"/>
    </w:pPr>
    <w:rPr>
      <w:rFonts w:ascii="Times New Roman" w:eastAsia="MS Gothic" w:hAnsi="Times New Roman" w:cs="Times New Roman"/>
      <w:b/>
      <w:bCs/>
      <w:caps/>
      <w:noProof/>
      <w:sz w:val="24"/>
      <w:szCs w:val="24"/>
    </w:rPr>
  </w:style>
  <w:style w:type="paragraph" w:styleId="TOC9">
    <w:name w:val="toc 9"/>
    <w:next w:val="10Normal01-FirstParagraph"/>
    <w:uiPriority w:val="39"/>
    <w:qFormat/>
    <w:rsid w:val="007E5B9B"/>
    <w:pPr>
      <w:widowControl w:val="0"/>
      <w:tabs>
        <w:tab w:val="right" w:pos="8317"/>
      </w:tabs>
      <w:spacing w:after="120" w:line="240" w:lineRule="auto"/>
    </w:pPr>
    <w:rPr>
      <w:rFonts w:ascii="Times New Roman" w:eastAsia="Times New Roman" w:hAnsi="Times New Roman" w:cs="Times New Roman"/>
      <w:b/>
      <w:noProof/>
      <w:sz w:val="24"/>
      <w:szCs w:val="24"/>
    </w:rPr>
  </w:style>
  <w:style w:type="paragraph" w:styleId="DocumentMap">
    <w:name w:val="Document Map"/>
    <w:link w:val="DocumentMapChar"/>
    <w:uiPriority w:val="99"/>
    <w:unhideWhenUsed/>
    <w:rsid w:val="007E5B9B"/>
    <w:rPr>
      <w:rFonts w:ascii="Britannic Bold" w:eastAsia="MS Mincho" w:hAnsi="Britannic Bold" w:cs="Lucida Grande"/>
      <w:sz w:val="24"/>
      <w:szCs w:val="24"/>
    </w:rPr>
  </w:style>
  <w:style w:type="character" w:customStyle="1" w:styleId="DocumentMapChar">
    <w:name w:val="Document Map Char"/>
    <w:link w:val="DocumentMap"/>
    <w:uiPriority w:val="99"/>
    <w:rsid w:val="001E3E3D"/>
    <w:rPr>
      <w:rFonts w:ascii="Britannic Bold" w:eastAsia="MS Mincho" w:hAnsi="Britannic Bold" w:cs="Lucida Grande"/>
      <w:sz w:val="24"/>
      <w:szCs w:val="24"/>
    </w:rPr>
  </w:style>
  <w:style w:type="paragraph" w:styleId="Revision">
    <w:name w:val="Revision"/>
    <w:hidden/>
    <w:uiPriority w:val="99"/>
    <w:semiHidden/>
    <w:rsid w:val="007E5B9B"/>
    <w:pPr>
      <w:spacing w:after="0" w:line="240" w:lineRule="auto"/>
    </w:pPr>
    <w:rPr>
      <w:rFonts w:ascii="Cambria" w:eastAsia="MS Mincho" w:hAnsi="Cambria" w:cs="Arial"/>
      <w:sz w:val="24"/>
      <w:szCs w:val="24"/>
    </w:rPr>
  </w:style>
  <w:style w:type="paragraph" w:styleId="BalloonText">
    <w:name w:val="Balloon Text"/>
    <w:basedOn w:val="Normal"/>
    <w:link w:val="BalloonTextChar"/>
    <w:uiPriority w:val="99"/>
    <w:semiHidden/>
    <w:unhideWhenUsed/>
    <w:rsid w:val="007E5B9B"/>
    <w:rPr>
      <w:rFonts w:ascii="Lucida Grande" w:hAnsi="Lucida Grande" w:cs="Lucida Grande"/>
      <w:sz w:val="18"/>
      <w:szCs w:val="18"/>
    </w:rPr>
  </w:style>
  <w:style w:type="character" w:customStyle="1" w:styleId="BalloonTextChar">
    <w:name w:val="Balloon Text Char"/>
    <w:link w:val="BalloonText"/>
    <w:uiPriority w:val="99"/>
    <w:semiHidden/>
    <w:rsid w:val="001E3E3D"/>
    <w:rPr>
      <w:rFonts w:ascii="Lucida Grande" w:eastAsia="MS Mincho" w:hAnsi="Lucida Grande" w:cs="Lucida Grande"/>
      <w:sz w:val="18"/>
      <w:szCs w:val="18"/>
    </w:rPr>
  </w:style>
  <w:style w:type="paragraph" w:customStyle="1" w:styleId="11Normal02-SecondOnwardParagraph">
    <w:name w:val="11 Normal02-Second&amp;OnwardParagraph"/>
    <w:qFormat/>
    <w:rsid w:val="007E5B9B"/>
    <w:pPr>
      <w:spacing w:before="400" w:after="400" w:line="360" w:lineRule="auto"/>
      <w:ind w:firstLine="720"/>
      <w:jc w:val="both"/>
    </w:pPr>
    <w:rPr>
      <w:rFonts w:ascii="Times New Roman" w:eastAsia="MS Mincho" w:hAnsi="Times New Roman" w:cs="Arial"/>
      <w:sz w:val="24"/>
      <w:szCs w:val="24"/>
    </w:rPr>
  </w:style>
  <w:style w:type="paragraph" w:customStyle="1" w:styleId="09Heading0">
    <w:name w:val="09 Heading 0"/>
    <w:next w:val="10Normal01-FirstParagraph"/>
    <w:qFormat/>
    <w:rsid w:val="007E5B9B"/>
    <w:pPr>
      <w:pageBreakBefore/>
      <w:spacing w:after="400" w:line="360" w:lineRule="auto"/>
      <w:jc w:val="center"/>
      <w:outlineLvl w:val="0"/>
    </w:pPr>
    <w:rPr>
      <w:rFonts w:ascii="Times New Roman" w:eastAsia="MS Gothic" w:hAnsi="Times New Roman" w:cs="Times New Roman"/>
      <w:b/>
      <w:bCs/>
      <w:szCs w:val="24"/>
    </w:rPr>
  </w:style>
  <w:style w:type="paragraph" w:customStyle="1" w:styleId="05aDeclaration-Title">
    <w:name w:val="05a Declaration-Title"/>
    <w:next w:val="10Normal01-FirstParagraph"/>
    <w:qFormat/>
    <w:rsid w:val="007E5B9B"/>
    <w:pPr>
      <w:pageBreakBefore/>
      <w:spacing w:before="3000" w:after="400" w:line="1080" w:lineRule="exact"/>
      <w:jc w:val="center"/>
      <w:outlineLvl w:val="0"/>
    </w:pPr>
    <w:rPr>
      <w:rFonts w:ascii="Times New Roman" w:eastAsia="MS Gothic" w:hAnsi="Times New Roman" w:cs="Times New Roman"/>
      <w:b/>
      <w:bCs/>
      <w:sz w:val="24"/>
      <w:szCs w:val="24"/>
    </w:rPr>
  </w:style>
  <w:style w:type="table" w:styleId="TableGrid">
    <w:name w:val="Table Grid"/>
    <w:basedOn w:val="TableNormal"/>
    <w:uiPriority w:val="39"/>
    <w:rsid w:val="007E5B9B"/>
    <w:pPr>
      <w:spacing w:after="0" w:line="240" w:lineRule="auto"/>
    </w:pPr>
    <w:rPr>
      <w:rFonts w:ascii="Cambria" w:eastAsia="MS Mincho" w:hAnsi="Cambria"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FirstPage01">
    <w:name w:val="01 FirstPage01"/>
    <w:next w:val="02FirstPage02"/>
    <w:qFormat/>
    <w:rsid w:val="007E5B9B"/>
    <w:pPr>
      <w:spacing w:after="0" w:line="240" w:lineRule="auto"/>
      <w:jc w:val="center"/>
    </w:pPr>
    <w:rPr>
      <w:rFonts w:ascii="Times New Roman" w:eastAsia="MS Gothic" w:hAnsi="Times New Roman" w:cs="Times New Roman"/>
      <w:bCs/>
      <w:caps/>
      <w:sz w:val="24"/>
      <w:szCs w:val="24"/>
    </w:rPr>
  </w:style>
  <w:style w:type="paragraph" w:styleId="TOC4">
    <w:name w:val="toc 4"/>
    <w:next w:val="10Normal01-FirstParagraph"/>
    <w:uiPriority w:val="39"/>
    <w:unhideWhenUsed/>
    <w:qFormat/>
    <w:rsid w:val="007E5B9B"/>
    <w:pPr>
      <w:tabs>
        <w:tab w:val="left" w:pos="1843"/>
        <w:tab w:val="right" w:pos="8335"/>
      </w:tabs>
      <w:spacing w:before="120" w:after="120" w:line="240" w:lineRule="auto"/>
      <w:ind w:left="1843" w:right="851" w:hanging="1843"/>
    </w:pPr>
    <w:rPr>
      <w:rFonts w:asciiTheme="majorBidi" w:eastAsiaTheme="minorEastAsia" w:hAnsiTheme="majorBidi" w:cstheme="majorBidi"/>
      <w:noProof/>
      <w:sz w:val="24"/>
      <w:szCs w:val="24"/>
    </w:rPr>
  </w:style>
  <w:style w:type="paragraph" w:styleId="TOC5">
    <w:name w:val="toc 5"/>
    <w:next w:val="10Normal01-FirstParagraph"/>
    <w:uiPriority w:val="39"/>
    <w:unhideWhenUsed/>
    <w:qFormat/>
    <w:rsid w:val="007E5B9B"/>
    <w:pPr>
      <w:tabs>
        <w:tab w:val="left" w:pos="2694"/>
        <w:tab w:val="right" w:pos="8335"/>
      </w:tabs>
      <w:spacing w:after="0" w:line="240" w:lineRule="auto"/>
      <w:ind w:left="2694" w:right="680" w:hanging="851"/>
    </w:pPr>
    <w:rPr>
      <w:rFonts w:ascii="Times New Roman" w:eastAsia="MS Mincho" w:hAnsi="Times New Roman" w:cs="Times New Roman"/>
      <w:noProof/>
      <w:sz w:val="24"/>
      <w:szCs w:val="24"/>
    </w:rPr>
  </w:style>
  <w:style w:type="paragraph" w:styleId="TOC6">
    <w:name w:val="toc 6"/>
    <w:next w:val="10Normal01-FirstParagraph"/>
    <w:uiPriority w:val="39"/>
    <w:unhideWhenUsed/>
    <w:qFormat/>
    <w:rsid w:val="007E5B9B"/>
    <w:pPr>
      <w:widowControl w:val="0"/>
      <w:tabs>
        <w:tab w:val="right" w:pos="8335"/>
      </w:tabs>
      <w:spacing w:before="360" w:after="360" w:line="240" w:lineRule="auto"/>
    </w:pPr>
    <w:rPr>
      <w:rFonts w:ascii="Times New Roman" w:eastAsia="MS Mincho" w:hAnsi="Times New Roman" w:cs="Arial"/>
      <w:b/>
      <w:bCs/>
      <w:caps/>
      <w:noProof/>
      <w:sz w:val="24"/>
      <w:szCs w:val="24"/>
    </w:rPr>
  </w:style>
  <w:style w:type="paragraph" w:styleId="TOC7">
    <w:name w:val="toc 7"/>
    <w:next w:val="Normal"/>
    <w:uiPriority w:val="39"/>
    <w:unhideWhenUsed/>
    <w:qFormat/>
    <w:rsid w:val="007E5B9B"/>
    <w:pPr>
      <w:tabs>
        <w:tab w:val="right" w:pos="8317"/>
      </w:tabs>
      <w:spacing w:after="240" w:line="240" w:lineRule="auto"/>
      <w:ind w:left="1843" w:right="680" w:hanging="1843"/>
    </w:pPr>
    <w:rPr>
      <w:rFonts w:ascii="Times New Roman" w:eastAsia="MS Mincho" w:hAnsi="Times New Roman" w:cs="Arial"/>
      <w:noProof/>
      <w:sz w:val="24"/>
      <w:szCs w:val="24"/>
    </w:rPr>
  </w:style>
  <w:style w:type="paragraph" w:styleId="TOC8">
    <w:name w:val="toc 8"/>
    <w:next w:val="Normal"/>
    <w:uiPriority w:val="39"/>
    <w:unhideWhenUsed/>
    <w:qFormat/>
    <w:rsid w:val="007E5B9B"/>
    <w:pPr>
      <w:widowControl w:val="0"/>
      <w:tabs>
        <w:tab w:val="right" w:pos="8317"/>
      </w:tabs>
      <w:spacing w:before="600" w:after="0" w:line="360" w:lineRule="auto"/>
    </w:pPr>
    <w:rPr>
      <w:rFonts w:ascii="Times New Roman" w:eastAsia="MS Mincho" w:hAnsi="Times New Roman" w:cs="Arial"/>
      <w:b/>
      <w:bCs/>
      <w:caps/>
      <w:noProof/>
      <w:sz w:val="24"/>
      <w:szCs w:val="24"/>
    </w:rPr>
  </w:style>
  <w:style w:type="paragraph" w:styleId="Header">
    <w:name w:val="header"/>
    <w:link w:val="HeaderChar"/>
    <w:uiPriority w:val="99"/>
    <w:unhideWhenUsed/>
    <w:rsid w:val="007E5B9B"/>
    <w:pPr>
      <w:widowControl w:val="0"/>
      <w:tabs>
        <w:tab w:val="center" w:pos="4320"/>
        <w:tab w:val="right" w:pos="8640"/>
      </w:tabs>
      <w:spacing w:after="0" w:line="240" w:lineRule="auto"/>
      <w:jc w:val="right"/>
    </w:pPr>
    <w:rPr>
      <w:rFonts w:ascii="Times New Roman" w:eastAsia="MS Mincho" w:hAnsi="Times New Roman" w:cs="Arial"/>
      <w:sz w:val="24"/>
      <w:szCs w:val="24"/>
    </w:rPr>
  </w:style>
  <w:style w:type="character" w:customStyle="1" w:styleId="HeaderChar">
    <w:name w:val="Header Char"/>
    <w:link w:val="Header"/>
    <w:uiPriority w:val="99"/>
    <w:rsid w:val="001E3E3D"/>
    <w:rPr>
      <w:rFonts w:ascii="Times New Roman" w:eastAsia="MS Mincho" w:hAnsi="Times New Roman" w:cs="Arial"/>
      <w:sz w:val="24"/>
      <w:szCs w:val="24"/>
    </w:rPr>
  </w:style>
  <w:style w:type="paragraph" w:styleId="Footer">
    <w:name w:val="footer"/>
    <w:link w:val="FooterChar"/>
    <w:uiPriority w:val="99"/>
    <w:unhideWhenUsed/>
    <w:rsid w:val="007E5B9B"/>
    <w:pPr>
      <w:widowControl w:val="0"/>
      <w:tabs>
        <w:tab w:val="center" w:pos="4320"/>
        <w:tab w:val="right" w:pos="8640"/>
      </w:tabs>
      <w:spacing w:after="0" w:line="240" w:lineRule="auto"/>
    </w:pPr>
    <w:rPr>
      <w:rFonts w:ascii="Times New Roman" w:eastAsia="MS Mincho" w:hAnsi="Times New Roman" w:cs="Arial"/>
      <w:sz w:val="24"/>
      <w:szCs w:val="24"/>
    </w:rPr>
  </w:style>
  <w:style w:type="character" w:customStyle="1" w:styleId="FooterChar">
    <w:name w:val="Footer Char"/>
    <w:link w:val="Footer"/>
    <w:uiPriority w:val="99"/>
    <w:rsid w:val="001E3E3D"/>
    <w:rPr>
      <w:rFonts w:ascii="Times New Roman" w:eastAsia="MS Mincho" w:hAnsi="Times New Roman" w:cs="Arial"/>
      <w:sz w:val="24"/>
      <w:szCs w:val="24"/>
    </w:rPr>
  </w:style>
  <w:style w:type="character" w:styleId="PageNumber">
    <w:name w:val="page number"/>
    <w:basedOn w:val="DefaultParagraphFont"/>
    <w:uiPriority w:val="99"/>
    <w:semiHidden/>
    <w:unhideWhenUsed/>
    <w:rsid w:val="007E5B9B"/>
  </w:style>
  <w:style w:type="character" w:styleId="Hyperlink">
    <w:name w:val="Hyperlink"/>
    <w:uiPriority w:val="99"/>
    <w:unhideWhenUsed/>
    <w:rsid w:val="007E5B9B"/>
    <w:rPr>
      <w:color w:val="0000FF"/>
      <w:u w:val="single"/>
    </w:rPr>
  </w:style>
  <w:style w:type="character" w:styleId="FollowedHyperlink">
    <w:name w:val="FollowedHyperlink"/>
    <w:uiPriority w:val="99"/>
    <w:semiHidden/>
    <w:unhideWhenUsed/>
    <w:rsid w:val="007E5B9B"/>
    <w:rPr>
      <w:color w:val="800080"/>
      <w:u w:val="single"/>
    </w:rPr>
  </w:style>
  <w:style w:type="paragraph" w:styleId="ListParagraph">
    <w:name w:val="List Paragraph"/>
    <w:basedOn w:val="Normal"/>
    <w:uiPriority w:val="34"/>
    <w:qFormat/>
    <w:rsid w:val="007E5B9B"/>
    <w:pPr>
      <w:spacing w:before="120" w:after="120"/>
      <w:ind w:left="720"/>
      <w:contextualSpacing/>
    </w:pPr>
    <w:rPr>
      <w:rFonts w:ascii="Cambria" w:hAnsi="Cambria"/>
      <w:bCs/>
      <w:lang w:val="en" w:eastAsia="ko-KR"/>
    </w:rPr>
  </w:style>
  <w:style w:type="paragraph" w:customStyle="1" w:styleId="24aReference-Title">
    <w:name w:val="24a Reference-Title"/>
    <w:next w:val="Normal"/>
    <w:link w:val="24aReference-TitleChar"/>
    <w:autoRedefine/>
    <w:qFormat/>
    <w:rsid w:val="007E5B9B"/>
    <w:pPr>
      <w:pageBreakBefore/>
      <w:spacing w:after="400" w:line="360" w:lineRule="auto"/>
      <w:jc w:val="center"/>
      <w:outlineLvl w:val="0"/>
    </w:pPr>
    <w:rPr>
      <w:rFonts w:ascii="Times New Roman" w:eastAsia="MS Mincho" w:hAnsi="Times New Roman" w:cs="Arial"/>
      <w:b/>
      <w:caps/>
      <w:szCs w:val="24"/>
    </w:rPr>
  </w:style>
  <w:style w:type="paragraph" w:styleId="NormalWeb">
    <w:name w:val="Normal (Web)"/>
    <w:uiPriority w:val="99"/>
    <w:unhideWhenUsed/>
    <w:rsid w:val="007E5B9B"/>
    <w:pPr>
      <w:widowControl w:val="0"/>
      <w:spacing w:after="240" w:line="240" w:lineRule="auto"/>
      <w:ind w:left="720" w:hanging="720"/>
      <w:jc w:val="both"/>
    </w:pPr>
    <w:rPr>
      <w:rFonts w:ascii="Times New Roman" w:eastAsiaTheme="minorEastAsia" w:hAnsi="Times New Roman" w:cs="Times New Roman"/>
      <w:sz w:val="24"/>
      <w:szCs w:val="24"/>
      <w:lang w:eastAsia="ko-KR"/>
    </w:rPr>
  </w:style>
  <w:style w:type="paragraph" w:customStyle="1" w:styleId="13bPage-Right">
    <w:name w:val="13b Page-Right"/>
    <w:next w:val="10Normal01-FirstParagraph"/>
    <w:qFormat/>
    <w:rsid w:val="007E5B9B"/>
    <w:pPr>
      <w:spacing w:after="400" w:line="240" w:lineRule="auto"/>
      <w:jc w:val="right"/>
    </w:pPr>
    <w:rPr>
      <w:rFonts w:ascii="Times New Roman" w:eastAsia="MS Mincho" w:hAnsi="Times New Roman" w:cs="Arial"/>
      <w:b/>
      <w:sz w:val="24"/>
      <w:szCs w:val="24"/>
    </w:rPr>
  </w:style>
  <w:style w:type="paragraph" w:customStyle="1" w:styleId="13aPage-Left">
    <w:name w:val="13a Page-Left"/>
    <w:next w:val="10Normal01-FirstParagraph"/>
    <w:qFormat/>
    <w:rsid w:val="007E5B9B"/>
    <w:pPr>
      <w:spacing w:after="400" w:line="240" w:lineRule="auto"/>
    </w:pPr>
    <w:rPr>
      <w:rFonts w:ascii="Times New Roman" w:eastAsia="MS Mincho" w:hAnsi="Times New Roman" w:cs="Arial"/>
      <w:b/>
      <w:sz w:val="24"/>
      <w:szCs w:val="24"/>
    </w:rPr>
  </w:style>
  <w:style w:type="paragraph" w:customStyle="1" w:styleId="02FirstPage02">
    <w:name w:val="02 FirstPage02"/>
    <w:next w:val="03FirstPage03"/>
    <w:qFormat/>
    <w:rsid w:val="007E5B9B"/>
    <w:pPr>
      <w:spacing w:before="3000" w:after="3000" w:line="240" w:lineRule="auto"/>
      <w:jc w:val="center"/>
    </w:pPr>
    <w:rPr>
      <w:rFonts w:ascii="Times New Roman" w:eastAsia="MS Mincho" w:hAnsi="Times New Roman" w:cs="Arial"/>
      <w:caps/>
      <w:sz w:val="24"/>
      <w:szCs w:val="24"/>
    </w:rPr>
  </w:style>
  <w:style w:type="paragraph" w:customStyle="1" w:styleId="03FirstPage03">
    <w:name w:val="03 FirstPage03"/>
    <w:next w:val="04FirstPage04"/>
    <w:qFormat/>
    <w:rsid w:val="007E5B9B"/>
    <w:pPr>
      <w:spacing w:before="2400" w:after="0" w:line="240" w:lineRule="auto"/>
      <w:jc w:val="center"/>
    </w:pPr>
    <w:rPr>
      <w:rFonts w:ascii="Times New Roman" w:eastAsia="MS Gothic" w:hAnsi="Times New Roman" w:cs="Times New Roman"/>
      <w:bCs/>
      <w:caps/>
      <w:sz w:val="24"/>
      <w:szCs w:val="24"/>
    </w:rPr>
  </w:style>
  <w:style w:type="paragraph" w:customStyle="1" w:styleId="04FirstPage04">
    <w:name w:val="04 FirstPage04"/>
    <w:qFormat/>
    <w:rsid w:val="007E5B9B"/>
    <w:pPr>
      <w:spacing w:after="0" w:line="240" w:lineRule="auto"/>
      <w:jc w:val="center"/>
    </w:pPr>
    <w:rPr>
      <w:rFonts w:ascii="Times New Roman" w:eastAsia="MS Mincho" w:hAnsi="Times New Roman" w:cs="Arial"/>
      <w:sz w:val="24"/>
      <w:szCs w:val="24"/>
    </w:rPr>
  </w:style>
  <w:style w:type="paragraph" w:customStyle="1" w:styleId="05cDeclaration-Name">
    <w:name w:val="05c Declaration-Name"/>
    <w:next w:val="05dDeclaration-MatriksNo"/>
    <w:qFormat/>
    <w:rsid w:val="007E5B9B"/>
    <w:pPr>
      <w:spacing w:before="720" w:after="0" w:line="240" w:lineRule="auto"/>
      <w:jc w:val="center"/>
    </w:pPr>
    <w:rPr>
      <w:rFonts w:ascii="Times New Roman" w:eastAsia="MS Mincho" w:hAnsi="Times New Roman" w:cs="Arial"/>
      <w:caps/>
      <w:sz w:val="24"/>
      <w:szCs w:val="24"/>
    </w:rPr>
  </w:style>
  <w:style w:type="paragraph" w:customStyle="1" w:styleId="05dDeclaration-MatriksNo">
    <w:name w:val="05d Declaration-MatriksNo"/>
    <w:qFormat/>
    <w:rsid w:val="007E5B9B"/>
    <w:pPr>
      <w:spacing w:after="0" w:line="240" w:lineRule="auto"/>
      <w:jc w:val="center"/>
    </w:pPr>
    <w:rPr>
      <w:rFonts w:ascii="Times New Roman" w:eastAsia="MS Mincho" w:hAnsi="Times New Roman" w:cs="Arial"/>
      <w:sz w:val="24"/>
      <w:szCs w:val="24"/>
    </w:rPr>
  </w:style>
  <w:style w:type="paragraph" w:customStyle="1" w:styleId="10Normal01-FirstParagraph">
    <w:name w:val="10 Normal01-FirstParagraph"/>
    <w:next w:val="11Normal02-SecondOnwardParagraph"/>
    <w:link w:val="10Normal01-FirstParagraphChar"/>
    <w:qFormat/>
    <w:rsid w:val="007E5B9B"/>
    <w:pPr>
      <w:spacing w:before="400" w:after="400" w:line="360" w:lineRule="auto"/>
      <w:jc w:val="both"/>
    </w:pPr>
    <w:rPr>
      <w:rFonts w:ascii="Times New Roman" w:eastAsia="MS Mincho" w:hAnsi="Times New Roman" w:cs="Times New Roman"/>
      <w:sz w:val="24"/>
      <w:szCs w:val="24"/>
    </w:rPr>
  </w:style>
  <w:style w:type="paragraph" w:customStyle="1" w:styleId="05bDeclaration-Date">
    <w:name w:val="05b Declaration-Date"/>
    <w:next w:val="10Normal01-FirstParagraph"/>
    <w:qFormat/>
    <w:rsid w:val="007E5B9B"/>
    <w:pPr>
      <w:spacing w:before="720" w:after="0" w:line="240" w:lineRule="auto"/>
    </w:pPr>
    <w:rPr>
      <w:rFonts w:ascii="Times New Roman (Theme Headings" w:eastAsia="MS Mincho" w:hAnsi="Times New Roman (Theme Headings" w:cs="Times New Roman"/>
      <w:noProof/>
      <w:sz w:val="24"/>
      <w:szCs w:val="24"/>
    </w:rPr>
  </w:style>
  <w:style w:type="paragraph" w:styleId="Caption">
    <w:name w:val="caption"/>
    <w:basedOn w:val="Normal"/>
    <w:next w:val="Normal"/>
    <w:uiPriority w:val="35"/>
    <w:unhideWhenUsed/>
    <w:qFormat/>
    <w:rsid w:val="007E5B9B"/>
    <w:pPr>
      <w:spacing w:after="200"/>
    </w:pPr>
    <w:rPr>
      <w:b/>
      <w:bCs/>
      <w:color w:val="4F81BD"/>
      <w:sz w:val="18"/>
      <w:szCs w:val="18"/>
    </w:rPr>
  </w:style>
  <w:style w:type="paragraph" w:customStyle="1" w:styleId="15aCaption-Center">
    <w:name w:val="15a Caption-Center"/>
    <w:next w:val="11Normal02-SecondOnwardParagraph"/>
    <w:qFormat/>
    <w:rsid w:val="007E5B9B"/>
    <w:pPr>
      <w:tabs>
        <w:tab w:val="left" w:pos="1985"/>
      </w:tabs>
      <w:spacing w:before="240" w:after="120" w:line="240" w:lineRule="auto"/>
      <w:ind w:left="720" w:right="720"/>
      <w:jc w:val="center"/>
    </w:pPr>
    <w:rPr>
      <w:rFonts w:ascii="Times New Roman" w:eastAsia="MS Mincho" w:hAnsi="Times New Roman" w:cs="Arial"/>
      <w:bCs/>
      <w:sz w:val="20"/>
      <w:szCs w:val="18"/>
    </w:rPr>
  </w:style>
  <w:style w:type="paragraph" w:customStyle="1" w:styleId="15bCaption-Justify">
    <w:name w:val="15b Caption-Justify"/>
    <w:next w:val="11Normal02-SecondOnwardParagraph"/>
    <w:qFormat/>
    <w:rsid w:val="007E5B9B"/>
    <w:pPr>
      <w:tabs>
        <w:tab w:val="left" w:pos="1843"/>
      </w:tabs>
      <w:spacing w:before="240" w:after="120" w:line="240" w:lineRule="auto"/>
      <w:ind w:left="1843" w:right="709" w:hanging="1134"/>
    </w:pPr>
    <w:rPr>
      <w:rFonts w:ascii="Times New Roman" w:eastAsia="MS Mincho" w:hAnsi="Times New Roman" w:cs="Arial"/>
      <w:bCs/>
      <w:sz w:val="20"/>
      <w:szCs w:val="18"/>
    </w:rPr>
  </w:style>
  <w:style w:type="paragraph" w:styleId="TOAHeading">
    <w:name w:val="toa heading"/>
    <w:basedOn w:val="Normal"/>
    <w:next w:val="Normal"/>
    <w:uiPriority w:val="99"/>
    <w:semiHidden/>
    <w:unhideWhenUsed/>
    <w:rsid w:val="007E5B9B"/>
    <w:pPr>
      <w:spacing w:before="120"/>
    </w:pPr>
    <w:rPr>
      <w:rFonts w:ascii="Calibri" w:eastAsia="MS Gothic" w:hAnsi="Calibri" w:cs="Times New Roman"/>
      <w:b/>
      <w:bCs/>
    </w:rPr>
  </w:style>
  <w:style w:type="paragraph" w:styleId="TableofFigures">
    <w:name w:val="table of figures"/>
    <w:next w:val="10Normal01-FirstParagraph"/>
    <w:uiPriority w:val="99"/>
    <w:unhideWhenUsed/>
    <w:qFormat/>
    <w:rsid w:val="007E5B9B"/>
    <w:pPr>
      <w:tabs>
        <w:tab w:val="left" w:pos="1843"/>
        <w:tab w:val="right" w:pos="8335"/>
      </w:tabs>
      <w:spacing w:after="240" w:line="240" w:lineRule="auto"/>
      <w:ind w:left="1843" w:right="680" w:hanging="1843"/>
    </w:pPr>
    <w:rPr>
      <w:rFonts w:ascii="Times New Roman" w:eastAsia="MS Mincho" w:hAnsi="Times New Roman" w:cs="Arial"/>
      <w:bCs/>
      <w:noProof/>
      <w:sz w:val="24"/>
      <w:szCs w:val="24"/>
    </w:rPr>
  </w:style>
  <w:style w:type="paragraph" w:styleId="TableofAuthorities">
    <w:name w:val="table of authorities"/>
    <w:uiPriority w:val="99"/>
    <w:unhideWhenUsed/>
    <w:qFormat/>
    <w:rsid w:val="007E5B9B"/>
    <w:pPr>
      <w:tabs>
        <w:tab w:val="right" w:pos="10206"/>
      </w:tabs>
      <w:spacing w:line="240" w:lineRule="auto"/>
      <w:ind w:left="2268" w:hanging="1548"/>
    </w:pPr>
    <w:rPr>
      <w:rFonts w:ascii="Times New Roman" w:eastAsia="MS Mincho" w:hAnsi="Times New Roman" w:cs="Arial"/>
      <w:noProof/>
      <w:sz w:val="24"/>
      <w:szCs w:val="24"/>
    </w:rPr>
  </w:style>
  <w:style w:type="paragraph" w:customStyle="1" w:styleId="14TOC-Appendix">
    <w:name w:val="14 TOC-Appendix"/>
    <w:next w:val="10Normal01-FirstParagraph"/>
    <w:qFormat/>
    <w:rsid w:val="007E5B9B"/>
    <w:pPr>
      <w:spacing w:before="240" w:after="240" w:line="240" w:lineRule="auto"/>
    </w:pPr>
    <w:rPr>
      <w:rFonts w:ascii="Times New Roman" w:eastAsia="MS Gothic" w:hAnsi="Times New Roman" w:cs="Times New Roman"/>
      <w:b/>
      <w:bCs/>
      <w:caps/>
      <w:color w:val="FFFFFF" w:themeColor="background1"/>
      <w:sz w:val="24"/>
      <w:szCs w:val="28"/>
    </w:rPr>
  </w:style>
  <w:style w:type="paragraph" w:customStyle="1" w:styleId="17Table-Title-Center">
    <w:name w:val="17 Table-Title-Center"/>
    <w:next w:val="21Table-Contents-Left"/>
    <w:qFormat/>
    <w:rsid w:val="007E5B9B"/>
    <w:pPr>
      <w:spacing w:before="20" w:after="20" w:line="240" w:lineRule="auto"/>
      <w:jc w:val="center"/>
    </w:pPr>
    <w:rPr>
      <w:rFonts w:ascii="Times New Roman" w:eastAsia="MS Mincho" w:hAnsi="Times New Roman" w:cs="Arial"/>
      <w:b/>
      <w:sz w:val="20"/>
      <w:szCs w:val="24"/>
    </w:rPr>
  </w:style>
  <w:style w:type="paragraph" w:customStyle="1" w:styleId="21Table-Contents-Left">
    <w:name w:val="21 Table-Contents-Left"/>
    <w:qFormat/>
    <w:rsid w:val="007E5B9B"/>
    <w:pPr>
      <w:spacing w:before="20" w:after="20" w:line="240" w:lineRule="auto"/>
    </w:pPr>
    <w:rPr>
      <w:rFonts w:ascii="Times New Roman" w:eastAsia="MS Mincho" w:hAnsi="Times New Roman" w:cs="Arial"/>
      <w:sz w:val="20"/>
      <w:szCs w:val="24"/>
    </w:rPr>
  </w:style>
  <w:style w:type="paragraph" w:customStyle="1" w:styleId="18Table-Title-Left">
    <w:name w:val="18 Table-Title-Left"/>
    <w:next w:val="21Table-Contents-Left"/>
    <w:qFormat/>
    <w:rsid w:val="007E5B9B"/>
    <w:pPr>
      <w:spacing w:before="20" w:after="20" w:line="240" w:lineRule="auto"/>
    </w:pPr>
    <w:rPr>
      <w:rFonts w:ascii="Times New Roman" w:eastAsia="MS Mincho" w:hAnsi="Times New Roman" w:cs="Times New Roman"/>
      <w:b/>
      <w:sz w:val="20"/>
      <w:szCs w:val="24"/>
    </w:rPr>
  </w:style>
  <w:style w:type="numbering" w:customStyle="1" w:styleId="01cList-Mazleha">
    <w:name w:val="01c List-Mazleha"/>
    <w:uiPriority w:val="99"/>
    <w:rsid w:val="007E5B9B"/>
    <w:pPr>
      <w:numPr>
        <w:numId w:val="1"/>
      </w:numPr>
    </w:pPr>
  </w:style>
  <w:style w:type="numbering" w:customStyle="1" w:styleId="01dList-Mazleha">
    <w:name w:val="01d List-Mazleha"/>
    <w:uiPriority w:val="99"/>
    <w:rsid w:val="007E5B9B"/>
    <w:pPr>
      <w:numPr>
        <w:numId w:val="2"/>
      </w:numPr>
    </w:pPr>
  </w:style>
  <w:style w:type="paragraph" w:customStyle="1" w:styleId="07Heading0a-AbstrakAbstract">
    <w:name w:val="07 Heading 0a - Abstrak/Abstract"/>
    <w:next w:val="NoSpacing"/>
    <w:qFormat/>
    <w:rsid w:val="007E5B9B"/>
    <w:pPr>
      <w:pageBreakBefore/>
      <w:spacing w:after="400" w:line="360" w:lineRule="auto"/>
      <w:jc w:val="center"/>
      <w:outlineLvl w:val="0"/>
    </w:pPr>
    <w:rPr>
      <w:rFonts w:ascii="Times New Roman" w:eastAsia="MS Gothic" w:hAnsi="Times New Roman" w:cs="Times New Roman"/>
      <w:b/>
      <w:bCs/>
      <w:szCs w:val="24"/>
    </w:rPr>
  </w:style>
  <w:style w:type="paragraph" w:styleId="NoSpacing">
    <w:name w:val="No Spacing"/>
    <w:uiPriority w:val="1"/>
    <w:qFormat/>
    <w:rsid w:val="007E5B9B"/>
    <w:pPr>
      <w:spacing w:after="0" w:line="240" w:lineRule="auto"/>
      <w:jc w:val="both"/>
    </w:pPr>
    <w:rPr>
      <w:rFonts w:ascii="Times New Roman" w:eastAsia="MS Mincho" w:hAnsi="Times New Roman" w:cs="Arial"/>
      <w:sz w:val="24"/>
      <w:szCs w:val="24"/>
    </w:rPr>
  </w:style>
  <w:style w:type="paragraph" w:customStyle="1" w:styleId="20Table-Contents-Center">
    <w:name w:val="20 Table-Contents-Center"/>
    <w:qFormat/>
    <w:rsid w:val="007E5B9B"/>
    <w:pPr>
      <w:spacing w:before="20" w:after="20" w:line="240" w:lineRule="auto"/>
      <w:jc w:val="center"/>
    </w:pPr>
    <w:rPr>
      <w:rFonts w:ascii="Times New Roman" w:eastAsia="MS Mincho" w:hAnsi="Times New Roman" w:cs="Times New Roman"/>
      <w:sz w:val="20"/>
      <w:szCs w:val="24"/>
    </w:rPr>
  </w:style>
  <w:style w:type="table" w:customStyle="1" w:styleId="Calendar1">
    <w:name w:val="Calendar 1"/>
    <w:basedOn w:val="TableNormal"/>
    <w:uiPriority w:val="99"/>
    <w:qFormat/>
    <w:rsid w:val="007E5B9B"/>
    <w:pPr>
      <w:spacing w:after="0" w:line="240" w:lineRule="auto"/>
    </w:pPr>
    <w:rPr>
      <w:rFonts w:ascii="Calibri" w:eastAsia="Times New Roman" w:hAnsi="Calibri" w:cs="Times New Roman"/>
      <w:lang w:eastAsia="ja-JP"/>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Calibri" w:hAnsi="Calibr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left w:val="nil"/>
          <w:bottom w:val="single" w:sz="24" w:space="0" w:color="000000"/>
          <w:right w:val="nil"/>
          <w:insideH w:val="nil"/>
          <w:insideV w:val="nil"/>
          <w:tl2br w:val="nil"/>
          <w:tr2bl w:val="nil"/>
        </w:tcBorders>
        <w:shd w:val="clear" w:color="auto" w:fill="auto"/>
      </w:tcPr>
    </w:tblStylePr>
  </w:style>
  <w:style w:type="paragraph" w:customStyle="1" w:styleId="19Table-Title-Right">
    <w:name w:val="19 Table-Title-Right"/>
    <w:next w:val="21Table-Contents-Left"/>
    <w:qFormat/>
    <w:rsid w:val="007E5B9B"/>
    <w:pPr>
      <w:spacing w:before="20" w:after="20" w:line="240" w:lineRule="auto"/>
      <w:jc w:val="right"/>
    </w:pPr>
    <w:rPr>
      <w:rFonts w:ascii="Times New Roman" w:eastAsia="MS Mincho" w:hAnsi="Times New Roman" w:cs="Times New Roman"/>
      <w:b/>
      <w:sz w:val="20"/>
      <w:szCs w:val="24"/>
    </w:rPr>
  </w:style>
  <w:style w:type="paragraph" w:customStyle="1" w:styleId="22Table-Contents-Right">
    <w:name w:val="22 Table-Contents-Right"/>
    <w:qFormat/>
    <w:rsid w:val="007E5B9B"/>
    <w:pPr>
      <w:spacing w:before="20" w:after="20" w:line="240" w:lineRule="auto"/>
      <w:jc w:val="right"/>
    </w:pPr>
    <w:rPr>
      <w:rFonts w:ascii="Times New Roman" w:eastAsia="MS Mincho" w:hAnsi="Times New Roman" w:cs="Arial"/>
      <w:sz w:val="20"/>
      <w:szCs w:val="24"/>
    </w:rPr>
  </w:style>
  <w:style w:type="numbering" w:customStyle="1" w:styleId="02bList-Mazleha-Indent1x">
    <w:name w:val="02b List-Mazleha-Indent1x"/>
    <w:uiPriority w:val="99"/>
    <w:rsid w:val="007E5B9B"/>
    <w:pPr>
      <w:numPr>
        <w:numId w:val="3"/>
      </w:numPr>
    </w:pPr>
  </w:style>
  <w:style w:type="paragraph" w:customStyle="1" w:styleId="06aAcknowledgement-Title">
    <w:name w:val="06a Acknowledgement-Title"/>
    <w:next w:val="06bAcknowledgement-Normal01"/>
    <w:qFormat/>
    <w:rsid w:val="007E5B9B"/>
    <w:pPr>
      <w:pageBreakBefore/>
      <w:spacing w:after="400" w:line="360" w:lineRule="auto"/>
      <w:jc w:val="center"/>
      <w:outlineLvl w:val="0"/>
    </w:pPr>
    <w:rPr>
      <w:rFonts w:ascii="Times New Roman" w:eastAsia="MS Gothic" w:hAnsi="Times New Roman" w:cs="Times New Roman"/>
      <w:b/>
      <w:bCs/>
      <w:sz w:val="24"/>
      <w:szCs w:val="24"/>
    </w:rPr>
  </w:style>
  <w:style w:type="paragraph" w:customStyle="1" w:styleId="06cAcknowledgement-Normal02">
    <w:name w:val="06c Acknowledgement-Normal02"/>
    <w:qFormat/>
    <w:rsid w:val="007E5B9B"/>
    <w:pPr>
      <w:spacing w:before="400" w:after="400" w:line="240" w:lineRule="auto"/>
      <w:ind w:firstLine="709"/>
      <w:jc w:val="both"/>
    </w:pPr>
    <w:rPr>
      <w:rFonts w:ascii="Times New Roman" w:eastAsia="MS Mincho" w:hAnsi="Times New Roman" w:cs="Arial"/>
      <w:sz w:val="24"/>
      <w:szCs w:val="24"/>
    </w:rPr>
  </w:style>
  <w:style w:type="paragraph" w:customStyle="1" w:styleId="06bAcknowledgement-Normal01">
    <w:name w:val="06b Acknowledgement-Normal01"/>
    <w:next w:val="06cAcknowledgement-Normal02"/>
    <w:qFormat/>
    <w:rsid w:val="007E5B9B"/>
    <w:pPr>
      <w:spacing w:after="400" w:line="240" w:lineRule="auto"/>
      <w:jc w:val="both"/>
    </w:pPr>
    <w:rPr>
      <w:rFonts w:ascii="Times New Roman" w:eastAsia="MS Gothic" w:hAnsi="Times New Roman" w:cs="Times New Roman"/>
      <w:bCs/>
      <w:sz w:val="24"/>
      <w:szCs w:val="24"/>
    </w:rPr>
  </w:style>
  <w:style w:type="paragraph" w:customStyle="1" w:styleId="16aEquation-LeftBox">
    <w:name w:val="16a Equation-LeftBox"/>
    <w:qFormat/>
    <w:rsid w:val="007E5B9B"/>
    <w:pPr>
      <w:spacing w:after="0" w:line="360" w:lineRule="auto"/>
      <w:ind w:left="720" w:hanging="720"/>
    </w:pPr>
    <w:rPr>
      <w:rFonts w:ascii="Times New Roman" w:eastAsia="MS Mincho" w:hAnsi="Times New Roman" w:cs="Times New Roman"/>
      <w:sz w:val="24"/>
      <w:szCs w:val="24"/>
    </w:rPr>
  </w:style>
  <w:style w:type="paragraph" w:customStyle="1" w:styleId="16bEquation-RightBox">
    <w:name w:val="16b Equation-RightBox"/>
    <w:qFormat/>
    <w:rsid w:val="007E5B9B"/>
    <w:pPr>
      <w:spacing w:after="0"/>
      <w:jc w:val="right"/>
    </w:pPr>
    <w:rPr>
      <w:rFonts w:ascii="Times New Roman" w:eastAsia="MS Mincho" w:hAnsi="Times New Roman" w:cs="Arial"/>
      <w:sz w:val="24"/>
      <w:szCs w:val="24"/>
    </w:rPr>
  </w:style>
  <w:style w:type="paragraph" w:customStyle="1" w:styleId="23Table-Contents-Justify">
    <w:name w:val="23 Table-Contents-Justify"/>
    <w:qFormat/>
    <w:rsid w:val="007E5B9B"/>
    <w:pPr>
      <w:spacing w:before="20" w:after="20" w:line="240" w:lineRule="auto"/>
      <w:jc w:val="both"/>
    </w:pPr>
    <w:rPr>
      <w:rFonts w:ascii="Times New Roman" w:eastAsia="MS Mincho" w:hAnsi="Times New Roman" w:cs="Arial"/>
      <w:sz w:val="20"/>
      <w:szCs w:val="24"/>
    </w:rPr>
  </w:style>
  <w:style w:type="table" w:customStyle="1" w:styleId="GayaUKM-Mazleha">
    <w:name w:val="GayaUKM-Mazleha"/>
    <w:basedOn w:val="TableNormal"/>
    <w:uiPriority w:val="99"/>
    <w:rsid w:val="007E5B9B"/>
    <w:pPr>
      <w:widowControl w:val="0"/>
      <w:spacing w:before="20" w:after="20" w:line="240" w:lineRule="auto"/>
    </w:pPr>
    <w:rPr>
      <w:rFonts w:ascii="Times New Roman" w:eastAsiaTheme="minorEastAsia" w:hAnsi="Times New Roman" w:cs="Times New Roman"/>
      <w:sz w:val="20"/>
      <w:szCs w:val="20"/>
      <w:lang w:eastAsia="ko-KR"/>
    </w:rPr>
    <w:tblPr>
      <w:jc w:val="center"/>
      <w:tblBorders>
        <w:top w:val="single" w:sz="4" w:space="0" w:color="auto"/>
        <w:bottom w:val="single" w:sz="4" w:space="0" w:color="auto"/>
      </w:tblBorders>
    </w:tblPr>
    <w:trPr>
      <w:jc w:val="center"/>
    </w:trPr>
    <w:tblStylePr w:type="firstRow">
      <w:pPr>
        <w:keepNext/>
        <w:widowControl/>
        <w:wordWrap/>
        <w:spacing w:beforeLines="0" w:before="40" w:beforeAutospacing="0" w:afterLines="0" w:after="40" w:afterAutospacing="0" w:line="240" w:lineRule="auto"/>
      </w:pPr>
      <w:rPr>
        <w:rFonts w:ascii="Times New Roman" w:hAnsi="Times New Roman" w:cs="Times New Roman"/>
        <w:b w:val="0"/>
        <w:bCs w:val="0"/>
        <w:i w:val="0"/>
        <w:iCs w:val="0"/>
        <w:sz w:val="20"/>
        <w:szCs w:val="20"/>
      </w:rPr>
      <w:tblPr/>
      <w:tcPr>
        <w:tcBorders>
          <w:top w:val="single" w:sz="4" w:space="0" w:color="auto"/>
          <w:left w:val="nil"/>
          <w:bottom w:val="single" w:sz="4" w:space="0" w:color="auto"/>
          <w:right w:val="nil"/>
          <w:insideH w:val="nil"/>
          <w:insideV w:val="nil"/>
          <w:tl2br w:val="nil"/>
          <w:tr2bl w:val="nil"/>
        </w:tcBorders>
      </w:tcPr>
    </w:tblStylePr>
  </w:style>
  <w:style w:type="paragraph" w:styleId="FootnoteText">
    <w:name w:val="footnote text"/>
    <w:link w:val="FootnoteTextChar"/>
    <w:uiPriority w:val="99"/>
    <w:unhideWhenUsed/>
    <w:qFormat/>
    <w:rsid w:val="007E5B9B"/>
    <w:pPr>
      <w:widowControl w:val="0"/>
      <w:spacing w:before="200" w:after="0" w:line="240" w:lineRule="auto"/>
      <w:ind w:firstLine="720"/>
      <w:jc w:val="both"/>
    </w:pPr>
    <w:rPr>
      <w:rFonts w:asciiTheme="majorBidi" w:eastAsia="Malgun Gothic" w:hAnsiTheme="majorBidi" w:cstheme="majorBidi"/>
      <w:sz w:val="20"/>
      <w:szCs w:val="20"/>
      <w:lang w:eastAsia="en-MY"/>
    </w:rPr>
  </w:style>
  <w:style w:type="character" w:customStyle="1" w:styleId="FootnoteTextChar">
    <w:name w:val="Footnote Text Char"/>
    <w:basedOn w:val="DefaultParagraphFont"/>
    <w:link w:val="FootnoteText"/>
    <w:uiPriority w:val="99"/>
    <w:rsid w:val="002916E8"/>
    <w:rPr>
      <w:rFonts w:asciiTheme="majorBidi" w:eastAsia="Malgun Gothic" w:hAnsiTheme="majorBidi" w:cstheme="majorBidi"/>
      <w:sz w:val="20"/>
      <w:szCs w:val="20"/>
      <w:lang w:eastAsia="en-MY"/>
    </w:rPr>
  </w:style>
  <w:style w:type="character" w:styleId="FootnoteReference">
    <w:name w:val="footnote reference"/>
    <w:uiPriority w:val="99"/>
    <w:unhideWhenUsed/>
    <w:rsid w:val="007E5B9B"/>
    <w:rPr>
      <w:rFonts w:ascii="Times New Roman" w:hAnsi="Times New Roman"/>
      <w:sz w:val="20"/>
      <w:szCs w:val="32"/>
      <w:vertAlign w:val="superscript"/>
    </w:rPr>
  </w:style>
  <w:style w:type="paragraph" w:customStyle="1" w:styleId="12cArabic-Translation">
    <w:name w:val="12c Arabic-Translation"/>
    <w:next w:val="11Normal02-SecondOnwardParagraph"/>
    <w:qFormat/>
    <w:rsid w:val="007E5B9B"/>
    <w:pPr>
      <w:spacing w:before="240" w:after="400" w:line="240" w:lineRule="auto"/>
      <w:ind w:left="720" w:right="720"/>
      <w:jc w:val="both"/>
    </w:pPr>
    <w:rPr>
      <w:rFonts w:ascii="Times New Roman" w:eastAsiaTheme="minorEastAsia" w:hAnsi="Times New Roman" w:cs="Times New Roman"/>
      <w:i/>
      <w:sz w:val="24"/>
      <w:szCs w:val="24"/>
      <w:lang w:val="nb-NO" w:eastAsia="ko-KR"/>
    </w:rPr>
  </w:style>
  <w:style w:type="paragraph" w:customStyle="1" w:styleId="12bArabic-Meaning">
    <w:name w:val="12b Arabic-Meaning"/>
    <w:next w:val="12cArabic-Translation"/>
    <w:qFormat/>
    <w:rsid w:val="007E5B9B"/>
    <w:pPr>
      <w:spacing w:before="240" w:after="240" w:line="360" w:lineRule="auto"/>
      <w:jc w:val="both"/>
    </w:pPr>
    <w:rPr>
      <w:rFonts w:ascii="Times New Roman" w:eastAsia="MS Mincho" w:hAnsi="Times New Roman" w:cs="Times New Roman"/>
      <w:sz w:val="24"/>
      <w:szCs w:val="24"/>
      <w:lang w:val="nb-NO"/>
    </w:rPr>
  </w:style>
  <w:style w:type="paragraph" w:customStyle="1" w:styleId="12aArabic-Sentence">
    <w:name w:val="12a Arabic-Sentence"/>
    <w:next w:val="12bArabic-Meaning"/>
    <w:qFormat/>
    <w:rsid w:val="007E5B9B"/>
    <w:pPr>
      <w:bidi/>
      <w:spacing w:before="240" w:after="240" w:line="240" w:lineRule="auto"/>
      <w:ind w:left="720" w:right="720"/>
      <w:jc w:val="both"/>
    </w:pPr>
    <w:rPr>
      <w:rFonts w:ascii="Traditional Arabic" w:eastAsia="Times New Roman" w:hAnsi="Traditional Arabic" w:cs="Traditional Arabic"/>
      <w:sz w:val="32"/>
      <w:szCs w:val="32"/>
      <w:lang w:val="nb-NO" w:bidi="ar-EG"/>
    </w:rPr>
  </w:style>
  <w:style w:type="paragraph" w:customStyle="1" w:styleId="26bQuotation-Text">
    <w:name w:val="26b Quotation-Text"/>
    <w:next w:val="26dQuotation-Source"/>
    <w:qFormat/>
    <w:rsid w:val="007E5B9B"/>
    <w:pPr>
      <w:spacing w:before="240" w:after="240" w:line="360" w:lineRule="auto"/>
      <w:ind w:left="720"/>
      <w:jc w:val="both"/>
    </w:pPr>
    <w:rPr>
      <w:rFonts w:ascii="Times New Roman" w:eastAsiaTheme="minorEastAsia" w:hAnsi="Times New Roman" w:cs="Times New Roman"/>
      <w:color w:val="000000"/>
      <w:sz w:val="24"/>
      <w:szCs w:val="23"/>
      <w:lang w:eastAsia="ko-KR"/>
    </w:rPr>
  </w:style>
  <w:style w:type="paragraph" w:customStyle="1" w:styleId="26aQuotation-Author">
    <w:name w:val="26a Quotation-Author"/>
    <w:qFormat/>
    <w:rsid w:val="007E5B9B"/>
    <w:pPr>
      <w:spacing w:before="400" w:after="240" w:line="360" w:lineRule="auto"/>
    </w:pPr>
    <w:rPr>
      <w:rFonts w:ascii="Times New Roman" w:eastAsiaTheme="minorEastAsia" w:hAnsi="Times New Roman" w:cs="Times New Roman"/>
      <w:color w:val="000000"/>
      <w:sz w:val="24"/>
      <w:szCs w:val="23"/>
      <w:lang w:eastAsia="ko-KR"/>
    </w:rPr>
  </w:style>
  <w:style w:type="paragraph" w:customStyle="1" w:styleId="26cQuotation-ForeignText">
    <w:name w:val="26c Quotation-ForeignText"/>
    <w:next w:val="26dQuotation-Source"/>
    <w:qFormat/>
    <w:rsid w:val="007E5B9B"/>
    <w:pPr>
      <w:spacing w:before="240" w:after="240" w:line="360" w:lineRule="auto"/>
      <w:ind w:left="720"/>
      <w:jc w:val="both"/>
    </w:pPr>
    <w:rPr>
      <w:rFonts w:ascii="Times New Roman" w:eastAsiaTheme="minorEastAsia" w:hAnsi="Times New Roman" w:cs="Times New Roman"/>
      <w:i/>
      <w:iCs/>
      <w:color w:val="000000"/>
      <w:sz w:val="24"/>
      <w:szCs w:val="23"/>
      <w:lang w:eastAsia="ko-KR"/>
    </w:rPr>
  </w:style>
  <w:style w:type="paragraph" w:customStyle="1" w:styleId="27aTable-tobecontinued">
    <w:name w:val="27a Table-tobecontinued"/>
    <w:qFormat/>
    <w:rsid w:val="007E5B9B"/>
    <w:pPr>
      <w:spacing w:after="0" w:line="240" w:lineRule="auto"/>
      <w:jc w:val="right"/>
    </w:pPr>
    <w:rPr>
      <w:rFonts w:ascii="Times New Roman" w:eastAsia="MS Mincho" w:hAnsi="Times New Roman" w:cs="Arial"/>
      <w:iCs/>
      <w:sz w:val="20"/>
      <w:szCs w:val="24"/>
    </w:rPr>
  </w:style>
  <w:style w:type="paragraph" w:customStyle="1" w:styleId="27bTable-continuation">
    <w:name w:val="27b Table-continuation"/>
    <w:qFormat/>
    <w:rsid w:val="007E5B9B"/>
    <w:pPr>
      <w:spacing w:after="0" w:line="240" w:lineRule="auto"/>
    </w:pPr>
    <w:rPr>
      <w:rFonts w:ascii="Times New Roman" w:eastAsia="MS Mincho" w:hAnsi="Times New Roman" w:cs="Arial"/>
      <w:iCs/>
      <w:sz w:val="20"/>
      <w:szCs w:val="24"/>
    </w:rPr>
  </w:style>
  <w:style w:type="paragraph" w:customStyle="1" w:styleId="09aLevel01">
    <w:name w:val="09a Level01"/>
    <w:next w:val="09bLevel02"/>
    <w:link w:val="09aLevel01Char"/>
    <w:qFormat/>
    <w:rsid w:val="007E5B9B"/>
    <w:pPr>
      <w:keepNext/>
      <w:numPr>
        <w:ilvl w:val="1"/>
        <w:numId w:val="41"/>
      </w:numPr>
      <w:tabs>
        <w:tab w:val="left" w:pos="1276"/>
        <w:tab w:val="left" w:pos="1332"/>
        <w:tab w:val="left" w:pos="1389"/>
        <w:tab w:val="left" w:pos="1503"/>
        <w:tab w:val="left" w:pos="1559"/>
      </w:tabs>
      <w:spacing w:before="1440" w:after="800" w:line="360" w:lineRule="auto"/>
      <w:jc w:val="center"/>
      <w:outlineLvl w:val="0"/>
    </w:pPr>
    <w:rPr>
      <w:rFonts w:ascii="Times New Roman" w:eastAsia="Calibri" w:hAnsi="Times New Roman" w:cs="Arial"/>
      <w:b/>
      <w:caps/>
      <w:szCs w:val="20"/>
      <w:lang w:val="ms-MY"/>
    </w:rPr>
  </w:style>
  <w:style w:type="paragraph" w:customStyle="1" w:styleId="09bLevel02">
    <w:name w:val="09b Level02"/>
    <w:next w:val="10Normal01-FirstParagraph"/>
    <w:link w:val="09bLevel02Char"/>
    <w:qFormat/>
    <w:rsid w:val="007E5B9B"/>
    <w:pPr>
      <w:keepNext/>
      <w:numPr>
        <w:ilvl w:val="2"/>
        <w:numId w:val="41"/>
      </w:numPr>
      <w:spacing w:before="400" w:after="400" w:line="360" w:lineRule="auto"/>
      <w:jc w:val="both"/>
      <w:outlineLvl w:val="1"/>
    </w:pPr>
    <w:rPr>
      <w:rFonts w:ascii="Times New Roman" w:eastAsia="Calibri" w:hAnsi="Times New Roman" w:cs="Arial"/>
      <w:b/>
      <w:caps/>
      <w:lang w:val="ms-MY"/>
    </w:rPr>
  </w:style>
  <w:style w:type="character" w:customStyle="1" w:styleId="09aLevel01Char">
    <w:name w:val="09a Level01 Char"/>
    <w:link w:val="09aLevel01"/>
    <w:rsid w:val="00656EC5"/>
    <w:rPr>
      <w:rFonts w:ascii="Times New Roman" w:eastAsia="Calibri" w:hAnsi="Times New Roman" w:cs="Arial"/>
      <w:b/>
      <w:caps/>
      <w:szCs w:val="20"/>
      <w:lang w:val="ms-MY"/>
    </w:rPr>
  </w:style>
  <w:style w:type="paragraph" w:customStyle="1" w:styleId="09cLevel03">
    <w:name w:val="09c Level03"/>
    <w:next w:val="10Normal01-FirstParagraph"/>
    <w:link w:val="09cLevel03Char"/>
    <w:qFormat/>
    <w:rsid w:val="007E5B9B"/>
    <w:pPr>
      <w:keepNext/>
      <w:numPr>
        <w:ilvl w:val="3"/>
        <w:numId w:val="41"/>
      </w:numPr>
      <w:spacing w:before="400" w:after="400" w:line="360" w:lineRule="auto"/>
      <w:jc w:val="both"/>
      <w:outlineLvl w:val="2"/>
    </w:pPr>
    <w:rPr>
      <w:rFonts w:ascii="Times New Roman" w:eastAsia="Calibri" w:hAnsi="Times New Roman" w:cs="Arial"/>
      <w:b/>
    </w:rPr>
  </w:style>
  <w:style w:type="character" w:customStyle="1" w:styleId="09bLevel02Char">
    <w:name w:val="09b Level02 Char"/>
    <w:link w:val="09bLevel02"/>
    <w:rsid w:val="00656EC5"/>
    <w:rPr>
      <w:rFonts w:ascii="Times New Roman" w:eastAsia="Calibri" w:hAnsi="Times New Roman" w:cs="Arial"/>
      <w:b/>
      <w:caps/>
      <w:lang w:val="ms-MY"/>
    </w:rPr>
  </w:style>
  <w:style w:type="paragraph" w:customStyle="1" w:styleId="09dLevel04">
    <w:name w:val="09d Level04"/>
    <w:next w:val="10Normal01-FirstParagraph"/>
    <w:link w:val="09dLevel04Char"/>
    <w:qFormat/>
    <w:rsid w:val="007E5B9B"/>
    <w:pPr>
      <w:keepNext/>
      <w:numPr>
        <w:ilvl w:val="4"/>
        <w:numId w:val="41"/>
      </w:numPr>
      <w:tabs>
        <w:tab w:val="num" w:pos="360"/>
      </w:tabs>
      <w:spacing w:before="400" w:after="400" w:line="360" w:lineRule="auto"/>
      <w:jc w:val="both"/>
      <w:outlineLvl w:val="3"/>
    </w:pPr>
    <w:rPr>
      <w:rFonts w:ascii="Times New Roman" w:eastAsia="Calibri" w:hAnsi="Times New Roman" w:cs="Arial"/>
      <w:b/>
    </w:rPr>
  </w:style>
  <w:style w:type="character" w:customStyle="1" w:styleId="09cLevel03Char">
    <w:name w:val="09c Level03 Char"/>
    <w:link w:val="09cLevel03"/>
    <w:rsid w:val="00656EC5"/>
    <w:rPr>
      <w:rFonts w:ascii="Times New Roman" w:eastAsia="Calibri" w:hAnsi="Times New Roman" w:cs="Arial"/>
      <w:b/>
    </w:rPr>
  </w:style>
  <w:style w:type="paragraph" w:customStyle="1" w:styleId="09eLevel05">
    <w:name w:val="09e Level05"/>
    <w:next w:val="10Normal01-FirstParagraph"/>
    <w:link w:val="09eLevel05Char"/>
    <w:qFormat/>
    <w:rsid w:val="007E5B9B"/>
    <w:pPr>
      <w:keepNext/>
      <w:numPr>
        <w:ilvl w:val="5"/>
        <w:numId w:val="41"/>
      </w:numPr>
      <w:tabs>
        <w:tab w:val="num" w:pos="360"/>
      </w:tabs>
      <w:spacing w:before="400" w:after="400" w:line="360" w:lineRule="auto"/>
      <w:jc w:val="both"/>
      <w:outlineLvl w:val="4"/>
    </w:pPr>
    <w:rPr>
      <w:rFonts w:ascii="Times New Roman" w:eastAsia="Calibri" w:hAnsi="Times New Roman" w:cs="Arial"/>
      <w:b/>
    </w:rPr>
  </w:style>
  <w:style w:type="character" w:customStyle="1" w:styleId="09dLevel04Char">
    <w:name w:val="09d Level04 Char"/>
    <w:link w:val="09dLevel04"/>
    <w:rsid w:val="00656EC5"/>
    <w:rPr>
      <w:rFonts w:ascii="Times New Roman" w:eastAsia="Calibri" w:hAnsi="Times New Roman" w:cs="Arial"/>
      <w:b/>
    </w:rPr>
  </w:style>
  <w:style w:type="character" w:customStyle="1" w:styleId="09eLevel05Char">
    <w:name w:val="09e Level05 Char"/>
    <w:link w:val="09eLevel05"/>
    <w:rsid w:val="00656EC5"/>
    <w:rPr>
      <w:rFonts w:ascii="Times New Roman" w:eastAsia="Calibri" w:hAnsi="Times New Roman" w:cs="Arial"/>
      <w:b/>
    </w:rPr>
  </w:style>
  <w:style w:type="paragraph" w:customStyle="1" w:styleId="AppendixA">
    <w:name w:val="AppendixA"/>
    <w:next w:val="10Normal01-FirstParagraph"/>
    <w:link w:val="AppendixAChar"/>
    <w:qFormat/>
    <w:rsid w:val="007E5B9B"/>
    <w:pPr>
      <w:pageBreakBefore/>
      <w:numPr>
        <w:numId w:val="4"/>
      </w:numPr>
      <w:tabs>
        <w:tab w:val="clear" w:pos="8258"/>
        <w:tab w:val="num" w:pos="1418"/>
      </w:tabs>
      <w:spacing w:after="400" w:line="240" w:lineRule="auto"/>
      <w:ind w:left="0"/>
      <w:jc w:val="center"/>
      <w:outlineLvl w:val="0"/>
    </w:pPr>
    <w:rPr>
      <w:rFonts w:ascii="Times New Roman" w:eastAsia="Calibri" w:hAnsi="Times New Roman" w:cs="Arial"/>
      <w:b/>
      <w:caps/>
    </w:rPr>
  </w:style>
  <w:style w:type="paragraph" w:customStyle="1" w:styleId="AppendixA1">
    <w:name w:val="AppendixA1"/>
    <w:next w:val="10Normal01-FirstParagraph"/>
    <w:qFormat/>
    <w:rsid w:val="007E5B9B"/>
    <w:pPr>
      <w:pageBreakBefore/>
      <w:numPr>
        <w:ilvl w:val="1"/>
        <w:numId w:val="4"/>
      </w:numPr>
      <w:spacing w:after="400" w:line="360" w:lineRule="auto"/>
      <w:jc w:val="center"/>
      <w:outlineLvl w:val="1"/>
    </w:pPr>
    <w:rPr>
      <w:rFonts w:ascii="Times New Roman" w:eastAsia="Calibri" w:hAnsi="Times New Roman" w:cs="Arial"/>
      <w:b/>
      <w:caps/>
    </w:rPr>
  </w:style>
  <w:style w:type="character" w:customStyle="1" w:styleId="AppendixAChar">
    <w:name w:val="AppendixA Char"/>
    <w:link w:val="AppendixA"/>
    <w:rsid w:val="00656EC5"/>
    <w:rPr>
      <w:rFonts w:ascii="Times New Roman" w:eastAsia="Calibri" w:hAnsi="Times New Roman" w:cs="Arial"/>
      <w:b/>
      <w:caps/>
    </w:rPr>
  </w:style>
  <w:style w:type="paragraph" w:customStyle="1" w:styleId="AppendixA11">
    <w:name w:val="AppendixA11"/>
    <w:next w:val="10Normal01-FirstParagraph"/>
    <w:qFormat/>
    <w:rsid w:val="007E5B9B"/>
    <w:pPr>
      <w:pageBreakBefore/>
      <w:numPr>
        <w:ilvl w:val="2"/>
        <w:numId w:val="4"/>
      </w:numPr>
      <w:spacing w:after="400" w:line="360" w:lineRule="auto"/>
      <w:jc w:val="center"/>
      <w:outlineLvl w:val="2"/>
    </w:pPr>
    <w:rPr>
      <w:rFonts w:ascii="Times New Roman" w:eastAsia="Calibri" w:hAnsi="Times New Roman" w:cs="Arial"/>
      <w:b/>
      <w:caps/>
    </w:rPr>
  </w:style>
  <w:style w:type="numbering" w:customStyle="1" w:styleId="Mazleha-GayaUKM-Appendix">
    <w:name w:val="Mazleha-GayaUKM-Appendix"/>
    <w:uiPriority w:val="99"/>
    <w:rsid w:val="007E5B9B"/>
    <w:pPr>
      <w:numPr>
        <w:numId w:val="4"/>
      </w:numPr>
    </w:pPr>
  </w:style>
  <w:style w:type="paragraph" w:customStyle="1" w:styleId="30FootnoteText-Numbering">
    <w:name w:val="30 FootnoteText-Numbering"/>
    <w:qFormat/>
    <w:rsid w:val="007E5B9B"/>
    <w:pPr>
      <w:spacing w:before="100" w:after="100" w:line="240" w:lineRule="auto"/>
      <w:jc w:val="lowKashida"/>
    </w:pPr>
    <w:rPr>
      <w:rFonts w:ascii="Times New Roman" w:eastAsia="MS Mincho" w:hAnsi="Times New Roman" w:cs="Times New Roman"/>
      <w:noProof/>
      <w:color w:val="000000"/>
      <w:sz w:val="20"/>
      <w:szCs w:val="24"/>
    </w:rPr>
  </w:style>
  <w:style w:type="paragraph" w:customStyle="1" w:styleId="26dQuotation-Source">
    <w:name w:val="26d Quotation-Source"/>
    <w:next w:val="11Normal02-SecondOnwardParagraph"/>
    <w:qFormat/>
    <w:rsid w:val="007E5B9B"/>
    <w:pPr>
      <w:spacing w:before="240" w:after="400" w:line="360" w:lineRule="auto"/>
      <w:jc w:val="right"/>
    </w:pPr>
    <w:rPr>
      <w:rFonts w:ascii="Times New Roman" w:eastAsiaTheme="minorEastAsia" w:hAnsi="Times New Roman" w:cs="Times New Roman"/>
      <w:iCs/>
      <w:color w:val="000000"/>
      <w:sz w:val="24"/>
      <w:szCs w:val="23"/>
      <w:lang w:eastAsia="ko-KR"/>
    </w:rPr>
  </w:style>
  <w:style w:type="paragraph" w:customStyle="1" w:styleId="21aTable-Contents-LeftBullet">
    <w:name w:val="21a Table-Contents-LeftBullet"/>
    <w:qFormat/>
    <w:rsid w:val="007E5B9B"/>
    <w:pPr>
      <w:numPr>
        <w:numId w:val="5"/>
      </w:numPr>
      <w:spacing w:before="20" w:after="0" w:line="240" w:lineRule="auto"/>
      <w:ind w:left="142" w:hanging="142"/>
    </w:pPr>
    <w:rPr>
      <w:rFonts w:ascii="Times New Roman" w:eastAsia="MS Mincho" w:hAnsi="Times New Roman" w:cs="Arial"/>
      <w:sz w:val="20"/>
      <w:szCs w:val="24"/>
    </w:rPr>
  </w:style>
  <w:style w:type="paragraph" w:customStyle="1" w:styleId="24bReference-Text">
    <w:name w:val="24b Reference-Text"/>
    <w:qFormat/>
    <w:rsid w:val="007E5B9B"/>
    <w:pPr>
      <w:spacing w:after="240" w:line="240" w:lineRule="auto"/>
      <w:ind w:left="720" w:hanging="720"/>
      <w:jc w:val="both"/>
    </w:pPr>
    <w:rPr>
      <w:rFonts w:ascii="Times New Roman" w:eastAsia="MS Mincho" w:hAnsi="Times New Roman" w:cs="Arial"/>
      <w:sz w:val="24"/>
      <w:szCs w:val="24"/>
    </w:rPr>
  </w:style>
  <w:style w:type="paragraph" w:customStyle="1" w:styleId="28aListCase-Text">
    <w:name w:val="28a ListCase-Text"/>
    <w:qFormat/>
    <w:rsid w:val="007E5B9B"/>
    <w:pPr>
      <w:spacing w:afterLines="100" w:after="240" w:line="240" w:lineRule="auto"/>
      <w:ind w:left="720" w:hanging="720"/>
    </w:pPr>
    <w:rPr>
      <w:rFonts w:ascii="Times New Roman" w:eastAsia="MS Mincho" w:hAnsi="Times New Roman" w:cs="Times New Roman"/>
      <w:noProof/>
      <w:sz w:val="24"/>
      <w:szCs w:val="24"/>
    </w:rPr>
  </w:style>
  <w:style w:type="paragraph" w:customStyle="1" w:styleId="28bListCase-Numbering">
    <w:name w:val="28b ListCase-Numbering"/>
    <w:qFormat/>
    <w:rsid w:val="007E5B9B"/>
    <w:pPr>
      <w:spacing w:afterLines="100" w:after="240" w:line="240" w:lineRule="auto"/>
      <w:jc w:val="right"/>
    </w:pPr>
    <w:rPr>
      <w:rFonts w:ascii="Times New Roman" w:eastAsia="MS Mincho" w:hAnsi="Times New Roman" w:cs="Times New Roman"/>
      <w:noProof/>
      <w:sz w:val="24"/>
      <w:szCs w:val="24"/>
    </w:rPr>
  </w:style>
  <w:style w:type="paragraph" w:customStyle="1" w:styleId="001aHardcover-TitleAndUKM">
    <w:name w:val="001a Hardcover-TitleAndUKM"/>
    <w:qFormat/>
    <w:rsid w:val="007E5B9B"/>
    <w:pPr>
      <w:spacing w:after="0" w:line="240" w:lineRule="auto"/>
      <w:jc w:val="center"/>
    </w:pPr>
    <w:rPr>
      <w:rFonts w:ascii="Times New Roman" w:eastAsia="MS Mincho" w:hAnsi="Times New Roman" w:cs="Times New Roman"/>
      <w:caps/>
      <w:noProof/>
      <w:color w:val="000000"/>
      <w:sz w:val="36"/>
      <w:szCs w:val="24"/>
    </w:rPr>
  </w:style>
  <w:style w:type="paragraph" w:customStyle="1" w:styleId="001bHardcover-Name">
    <w:name w:val="001b Hardcover-Name"/>
    <w:qFormat/>
    <w:rsid w:val="007E5B9B"/>
    <w:pPr>
      <w:spacing w:after="0" w:line="240" w:lineRule="auto"/>
      <w:jc w:val="center"/>
    </w:pPr>
    <w:rPr>
      <w:rFonts w:ascii="Times New Roman" w:eastAsia="MS Mincho" w:hAnsi="Times New Roman" w:cs="Times New Roman"/>
      <w:caps/>
      <w:noProof/>
      <w:color w:val="000000"/>
      <w:sz w:val="36"/>
      <w:szCs w:val="24"/>
    </w:rPr>
  </w:style>
  <w:style w:type="numbering" w:customStyle="1" w:styleId="01bList-Mazleha">
    <w:name w:val="01b List-Mazleha"/>
    <w:uiPriority w:val="99"/>
    <w:rsid w:val="007E5B9B"/>
    <w:pPr>
      <w:numPr>
        <w:numId w:val="6"/>
      </w:numPr>
    </w:pPr>
  </w:style>
  <w:style w:type="numbering" w:customStyle="1" w:styleId="01aList-Mazleha">
    <w:name w:val="01a List-Mazleha"/>
    <w:uiPriority w:val="99"/>
    <w:rsid w:val="007E5B9B"/>
    <w:pPr>
      <w:numPr>
        <w:numId w:val="7"/>
      </w:numPr>
    </w:pPr>
  </w:style>
  <w:style w:type="paragraph" w:styleId="List">
    <w:name w:val="List"/>
    <w:basedOn w:val="Normal"/>
    <w:uiPriority w:val="99"/>
    <w:unhideWhenUsed/>
    <w:rsid w:val="007E5B9B"/>
    <w:rPr>
      <w:noProof/>
      <w:lang w:eastAsia="ko-KR"/>
    </w:rPr>
  </w:style>
  <w:style w:type="numbering" w:customStyle="1" w:styleId="List02-Mazleha1">
    <w:name w:val="List02-Mazleha1"/>
    <w:uiPriority w:val="99"/>
    <w:rsid w:val="007E5B9B"/>
  </w:style>
  <w:style w:type="paragraph" w:customStyle="1" w:styleId="29Listing">
    <w:name w:val="29 Listing"/>
    <w:qFormat/>
    <w:rsid w:val="007E5B9B"/>
    <w:pPr>
      <w:autoSpaceDE w:val="0"/>
      <w:autoSpaceDN w:val="0"/>
      <w:adjustRightInd w:val="0"/>
      <w:spacing w:after="120" w:line="360" w:lineRule="auto"/>
      <w:jc w:val="both"/>
    </w:pPr>
    <w:rPr>
      <w:rFonts w:ascii="Times New Roman" w:eastAsia="MS Mincho" w:hAnsi="Times New Roman" w:cs="Times New Roman"/>
      <w:noProof/>
      <w:sz w:val="24"/>
      <w:szCs w:val="24"/>
      <w:lang w:eastAsia="ko-KR"/>
    </w:rPr>
  </w:style>
  <w:style w:type="paragraph" w:customStyle="1" w:styleId="09fLevel06">
    <w:name w:val="09f Level06"/>
    <w:next w:val="10Normal01-FirstParagraph"/>
    <w:qFormat/>
    <w:rsid w:val="007E5B9B"/>
    <w:pPr>
      <w:keepNext/>
      <w:spacing w:beforeLines="150" w:before="150" w:afterLines="150" w:after="150" w:line="360" w:lineRule="auto"/>
      <w:jc w:val="both"/>
      <w:outlineLvl w:val="5"/>
    </w:pPr>
    <w:rPr>
      <w:rFonts w:ascii="Times New Roman" w:eastAsia="Calibri" w:hAnsi="Times New Roman" w:cs="Arial"/>
      <w:b/>
    </w:rPr>
  </w:style>
  <w:style w:type="paragraph" w:customStyle="1" w:styleId="09gLevel07">
    <w:name w:val="09g Level07"/>
    <w:next w:val="10Normal01-FirstParagraph"/>
    <w:qFormat/>
    <w:rsid w:val="007E5B9B"/>
    <w:pPr>
      <w:keepNext/>
      <w:spacing w:beforeLines="150" w:before="150" w:afterLines="150" w:after="150" w:line="360" w:lineRule="auto"/>
      <w:jc w:val="both"/>
      <w:outlineLvl w:val="6"/>
    </w:pPr>
    <w:rPr>
      <w:rFonts w:ascii="Times New Roman" w:eastAsia="Calibri" w:hAnsi="Times New Roman" w:cs="Arial"/>
      <w:b/>
    </w:rPr>
  </w:style>
  <w:style w:type="numbering" w:customStyle="1" w:styleId="Mazleha-GayaUKM-Founder">
    <w:name w:val="Mazleha-GayaUKM-Founder"/>
    <w:uiPriority w:val="99"/>
    <w:rsid w:val="007E5B9B"/>
    <w:pPr>
      <w:numPr>
        <w:numId w:val="11"/>
      </w:numPr>
    </w:pPr>
  </w:style>
  <w:style w:type="numbering" w:customStyle="1" w:styleId="02aList-Mazleha-Indent1x">
    <w:name w:val="02a List-Mazleha-Indent1x"/>
    <w:uiPriority w:val="99"/>
    <w:rsid w:val="007E5B9B"/>
    <w:pPr>
      <w:numPr>
        <w:numId w:val="27"/>
      </w:numPr>
    </w:pPr>
  </w:style>
  <w:style w:type="numbering" w:customStyle="1" w:styleId="02cList-Mazleha-Indent1x">
    <w:name w:val="02c List-Mazleha-Indent1x"/>
    <w:uiPriority w:val="99"/>
    <w:rsid w:val="007E5B9B"/>
    <w:pPr>
      <w:numPr>
        <w:numId w:val="31"/>
      </w:numPr>
    </w:pPr>
  </w:style>
  <w:style w:type="numbering" w:customStyle="1" w:styleId="02dList-Mazleha-Indent1x">
    <w:name w:val="02d List-Mazleha-Indent1x"/>
    <w:uiPriority w:val="99"/>
    <w:rsid w:val="007E5B9B"/>
    <w:pPr>
      <w:numPr>
        <w:numId w:val="33"/>
      </w:numPr>
    </w:pPr>
  </w:style>
  <w:style w:type="numbering" w:customStyle="1" w:styleId="03aList-Mazleha-Table">
    <w:name w:val="03a List-Mazleha-Table"/>
    <w:uiPriority w:val="99"/>
    <w:rsid w:val="007E5B9B"/>
    <w:pPr>
      <w:numPr>
        <w:numId w:val="35"/>
      </w:numPr>
    </w:pPr>
  </w:style>
  <w:style w:type="numbering" w:customStyle="1" w:styleId="03bList-Mazleha-Table">
    <w:name w:val="03b List-Mazleha-Table"/>
    <w:uiPriority w:val="99"/>
    <w:rsid w:val="007E5B9B"/>
    <w:pPr>
      <w:numPr>
        <w:numId w:val="37"/>
      </w:numPr>
    </w:pPr>
  </w:style>
  <w:style w:type="numbering" w:customStyle="1" w:styleId="03cList-Mazleha-Table">
    <w:name w:val="03c List-Mazleha-Table"/>
    <w:uiPriority w:val="99"/>
    <w:rsid w:val="007E5B9B"/>
    <w:pPr>
      <w:numPr>
        <w:numId w:val="39"/>
      </w:numPr>
    </w:pPr>
  </w:style>
  <w:style w:type="numbering" w:customStyle="1" w:styleId="FootNote-Numbering">
    <w:name w:val="FootNote-Numbering"/>
    <w:uiPriority w:val="99"/>
    <w:rsid w:val="007E5B9B"/>
    <w:pPr>
      <w:numPr>
        <w:numId w:val="42"/>
      </w:numPr>
    </w:pPr>
  </w:style>
  <w:style w:type="numbering" w:customStyle="1" w:styleId="List02-Mazleha">
    <w:name w:val="List02-Mazleha"/>
    <w:uiPriority w:val="99"/>
    <w:rsid w:val="007E5B9B"/>
    <w:pPr>
      <w:numPr>
        <w:numId w:val="46"/>
      </w:numPr>
    </w:pPr>
  </w:style>
  <w:style w:type="table" w:styleId="TableGridLight">
    <w:name w:val="Grid Table Light"/>
    <w:basedOn w:val="TableNormal"/>
    <w:uiPriority w:val="40"/>
    <w:rsid w:val="00581F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E26341"/>
    <w:rPr>
      <w:color w:val="808080"/>
    </w:rPr>
  </w:style>
  <w:style w:type="character" w:styleId="UnresolvedMention">
    <w:name w:val="Unresolved Mention"/>
    <w:basedOn w:val="DefaultParagraphFont"/>
    <w:uiPriority w:val="99"/>
    <w:semiHidden/>
    <w:unhideWhenUsed/>
    <w:rsid w:val="00C77A18"/>
    <w:rPr>
      <w:color w:val="605E5C"/>
      <w:shd w:val="clear" w:color="auto" w:fill="E1DFDD"/>
    </w:rPr>
  </w:style>
  <w:style w:type="character" w:customStyle="1" w:styleId="10Normal01-FirstParagraphChar">
    <w:name w:val="10 Normal01-FirstParagraph Char"/>
    <w:basedOn w:val="DefaultParagraphFont"/>
    <w:link w:val="10Normal01-FirstParagraph"/>
    <w:rsid w:val="00220DBB"/>
    <w:rPr>
      <w:rFonts w:ascii="Times New Roman" w:eastAsia="MS Mincho" w:hAnsi="Times New Roman" w:cs="Times New Roman"/>
      <w:sz w:val="24"/>
      <w:szCs w:val="24"/>
    </w:rPr>
  </w:style>
  <w:style w:type="character" w:customStyle="1" w:styleId="EndNoteBibliographyTitleChar">
    <w:name w:val="EndNote Bibliography Title Char"/>
    <w:basedOn w:val="10Normal01-FirstParagraphChar"/>
    <w:rsid w:val="00220DBB"/>
    <w:rPr>
      <w:rFonts w:ascii="Times New Roman" w:eastAsia="MS Mincho" w:hAnsi="Times New Roman" w:cs="Times New Roman"/>
      <w:sz w:val="24"/>
      <w:szCs w:val="24"/>
      <w:lang w:val="ms-MY"/>
    </w:rPr>
  </w:style>
  <w:style w:type="character" w:customStyle="1" w:styleId="24aReference-TitleChar">
    <w:name w:val="24a Reference-Title Char"/>
    <w:basedOn w:val="DefaultParagraphFont"/>
    <w:link w:val="24aReference-Title"/>
    <w:rsid w:val="00B72C09"/>
    <w:rPr>
      <w:rFonts w:ascii="Times New Roman" w:eastAsia="MS Mincho" w:hAnsi="Times New Roman" w:cs="Arial"/>
      <w:b/>
      <w:caps/>
      <w:szCs w:val="24"/>
    </w:rPr>
  </w:style>
  <w:style w:type="character" w:customStyle="1" w:styleId="EndNoteBibliographyTitleChar1">
    <w:name w:val="EndNote Bibliography Title Char1"/>
    <w:basedOn w:val="24aReference-TitleChar"/>
    <w:rsid w:val="00B72C09"/>
    <w:rPr>
      <w:rFonts w:ascii="Times New Roman" w:eastAsia="MS Mincho" w:hAnsi="Times New Roman" w:cs="Arial"/>
      <w:b/>
      <w:caps/>
      <w:szCs w:val="24"/>
    </w:rPr>
  </w:style>
  <w:style w:type="character" w:styleId="Strong">
    <w:name w:val="Strong"/>
    <w:basedOn w:val="DefaultParagraphFont"/>
    <w:uiPriority w:val="22"/>
    <w:qFormat/>
    <w:rsid w:val="00E42BCE"/>
    <w:rPr>
      <w:b/>
      <w:bCs/>
    </w:rPr>
  </w:style>
  <w:style w:type="paragraph" w:styleId="TOCHeading">
    <w:name w:val="TOC Heading"/>
    <w:basedOn w:val="Heading1"/>
    <w:next w:val="Normal"/>
    <w:uiPriority w:val="39"/>
    <w:unhideWhenUsed/>
    <w:qFormat/>
    <w:rsid w:val="0056695E"/>
    <w:pPr>
      <w:numPr>
        <w:numId w:val="0"/>
      </w:numPr>
      <w:spacing w:before="240" w:line="259" w:lineRule="auto"/>
      <w:outlineLvl w:val="9"/>
    </w:pPr>
    <w:rPr>
      <w:rFonts w:asciiTheme="majorHAnsi" w:eastAsiaTheme="majorEastAsia" w:hAnsiTheme="majorHAnsi" w:cstheme="majorBidi"/>
      <w:b w:val="0"/>
      <w:bCs w:val="0"/>
      <w:vanish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9325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7.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hyperlink" Target="https://www.dnsbl.info/dnsbl-list.php" TargetMode="External"/><Relationship Id="rId16" Type="http://schemas.openxmlformats.org/officeDocument/2006/relationships/header" Target="header5.xml"/><Relationship Id="rId11" Type="http://schemas.openxmlformats.org/officeDocument/2006/relationships/header" Target="header3.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4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header" Target="header6.xml"/><Relationship Id="rId14" Type="http://schemas.openxmlformats.org/officeDocument/2006/relationships/hyperlink" Target="file:///F:\Importants!!\Project\Defense\155_report.docx" TargetMode="External"/><Relationship Id="rId22" Type="http://schemas.openxmlformats.org/officeDocument/2006/relationships/footer" Target="footer6.xm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footer" Target="footer8.xml"/><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4.xml"/><Relationship Id="rId25" Type="http://schemas.openxmlformats.org/officeDocument/2006/relationships/image" Target="media/image3.jp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footer" Target="footer5.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eader" Target="header9.xml"/><Relationship Id="rId75"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48.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1.png"/><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hyperlink" Target="https://sakib.info/security" TargetMode="External"/><Relationship Id="rId2" Type="http://schemas.openxmlformats.org/officeDocument/2006/relationships/numbering" Target="numbering.xml"/><Relationship Id="rId29"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E:\GD\PHD_thesis\GayaUKM-BI-rev11%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34C25B-0423-498F-B391-46DCB9381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GayaUKM-BI-rev11 (1).dotx</Template>
  <TotalTime>483</TotalTime>
  <Pages>77</Pages>
  <Words>9046</Words>
  <Characters>51564</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Touhidul Alam</dc:creator>
  <cp:lastModifiedBy>tazwar islam</cp:lastModifiedBy>
  <cp:revision>172</cp:revision>
  <cp:lastPrinted>2021-06-07T17:14:00Z</cp:lastPrinted>
  <dcterms:created xsi:type="dcterms:W3CDTF">2021-05-26T18:53:00Z</dcterms:created>
  <dcterms:modified xsi:type="dcterms:W3CDTF">2021-06-11T04:15:00Z</dcterms:modified>
  <cp:contentStatus/>
</cp:coreProperties>
</file>